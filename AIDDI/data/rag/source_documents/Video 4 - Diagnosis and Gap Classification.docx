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B8AC" w14:textId="77777777" w:rsidR="007B68A7" w:rsidRPr="007B68A7" w:rsidRDefault="007B68A7" w:rsidP="007B68A7">
      <w:pPr>
        <w:rPr>
          <w:b/>
          <w:bCs/>
        </w:rPr>
      </w:pPr>
      <w:r w:rsidRPr="007B68A7">
        <w:rPr>
          <w:b/>
          <w:bCs/>
        </w:rPr>
        <w:t>Humane Connection™ Facilitator Certification</w:t>
      </w:r>
    </w:p>
    <w:p w14:paraId="591C8FED" w14:textId="77777777" w:rsidR="007B68A7" w:rsidRPr="007B68A7" w:rsidRDefault="007B68A7" w:rsidP="007B68A7">
      <w:pPr>
        <w:rPr>
          <w:b/>
          <w:bCs/>
        </w:rPr>
      </w:pPr>
      <w:r w:rsidRPr="007B68A7">
        <w:rPr>
          <w:b/>
          <w:bCs/>
        </w:rPr>
        <w:t>Video 4 – Part 1</w:t>
      </w:r>
    </w:p>
    <w:p w14:paraId="37CA5116" w14:textId="77777777" w:rsidR="007B68A7" w:rsidRPr="007B68A7" w:rsidRDefault="007B68A7" w:rsidP="007B68A7">
      <w:pPr>
        <w:rPr>
          <w:b/>
          <w:bCs/>
        </w:rPr>
      </w:pPr>
      <w:r w:rsidRPr="007B68A7">
        <w:rPr>
          <w:b/>
          <w:bCs/>
        </w:rPr>
        <w:t>Diagnosis, Assessment, and Performance Habit Development</w:t>
      </w:r>
    </w:p>
    <w:p w14:paraId="67959899" w14:textId="77777777" w:rsidR="007B68A7" w:rsidRPr="007B68A7" w:rsidRDefault="00000000" w:rsidP="007B68A7">
      <w:r>
        <w:pict w14:anchorId="20138750">
          <v:rect id="_x0000_i1025" style="width:0;height:1.5pt" o:hralign="center" o:hrstd="t" o:hr="t" fillcolor="#a0a0a0" stroked="f"/>
        </w:pict>
      </w:r>
    </w:p>
    <w:p w14:paraId="710C1D17" w14:textId="77777777" w:rsidR="007B68A7" w:rsidRPr="007B68A7" w:rsidRDefault="007B68A7" w:rsidP="007B68A7">
      <w:pPr>
        <w:rPr>
          <w:b/>
          <w:bCs/>
        </w:rPr>
      </w:pPr>
      <w:r w:rsidRPr="007B68A7">
        <w:rPr>
          <w:b/>
          <w:bCs/>
        </w:rPr>
        <w:t>Opening</w:t>
      </w:r>
    </w:p>
    <w:p w14:paraId="78C4F0B1" w14:textId="77777777" w:rsidR="007B68A7" w:rsidRPr="007B68A7" w:rsidRDefault="007B68A7" w:rsidP="007B68A7">
      <w:r w:rsidRPr="007B68A7">
        <w:t>By this point in your certification journey, you understand the Performance Doctrine.</w:t>
      </w:r>
    </w:p>
    <w:p w14:paraId="3652A186" w14:textId="77777777" w:rsidR="007B68A7" w:rsidRPr="007B68A7" w:rsidRDefault="007B68A7" w:rsidP="007B68A7">
      <w:r w:rsidRPr="007B68A7">
        <w:t>You understand Humane Connection™.</w:t>
      </w:r>
    </w:p>
    <w:p w14:paraId="1B0B68D3" w14:textId="77777777" w:rsidR="007B68A7" w:rsidRPr="007B68A7" w:rsidRDefault="007B68A7" w:rsidP="007B68A7">
      <w:r w:rsidRPr="007B68A7">
        <w:t>You understand the role of the facilitator.</w:t>
      </w:r>
    </w:p>
    <w:p w14:paraId="1FC123A5" w14:textId="77777777" w:rsidR="007B68A7" w:rsidRPr="007B68A7" w:rsidRDefault="007B68A7" w:rsidP="007B68A7">
      <w:r w:rsidRPr="007B68A7">
        <w:t>You understand how to structure a session, create psychological safety, guide discussion, facilitate exercises, and establish behavioral commitments.</w:t>
      </w:r>
    </w:p>
    <w:p w14:paraId="4F81453C" w14:textId="77777777" w:rsidR="007B68A7" w:rsidRPr="007B68A7" w:rsidRDefault="007B68A7" w:rsidP="007B68A7">
      <w:r w:rsidRPr="007B68A7">
        <w:t>You have also learned how to observe.</w:t>
      </w:r>
    </w:p>
    <w:p w14:paraId="2D49F5E6" w14:textId="77777777" w:rsidR="007B68A7" w:rsidRPr="007B68A7" w:rsidRDefault="007B68A7" w:rsidP="007B68A7">
      <w:r w:rsidRPr="007B68A7">
        <w:t>You understand that facilitators are constantly listening for patterns, shifts, inconsistencies, ownership language, emotional cues, and emerging themes.</w:t>
      </w:r>
    </w:p>
    <w:p w14:paraId="096B5000" w14:textId="77777777" w:rsidR="007B68A7" w:rsidRPr="007B68A7" w:rsidRDefault="007B68A7" w:rsidP="007B68A7">
      <w:r w:rsidRPr="007B68A7">
        <w:t>Now we move into the next level of responsibility.</w:t>
      </w:r>
    </w:p>
    <w:p w14:paraId="74E8C280" w14:textId="77777777" w:rsidR="007B68A7" w:rsidRPr="007B68A7" w:rsidRDefault="007B68A7" w:rsidP="007B68A7">
      <w:r w:rsidRPr="007B68A7">
        <w:t>Diagnosis.</w:t>
      </w:r>
    </w:p>
    <w:p w14:paraId="207A92AD" w14:textId="77777777" w:rsidR="007B68A7" w:rsidRPr="007B68A7" w:rsidRDefault="007B68A7" w:rsidP="007B68A7">
      <w:r w:rsidRPr="007B68A7">
        <w:t>Observation without diagnosis is incomplete.</w:t>
      </w:r>
    </w:p>
    <w:p w14:paraId="1959B929" w14:textId="77777777" w:rsidR="007B68A7" w:rsidRPr="007B68A7" w:rsidRDefault="007B68A7" w:rsidP="007B68A7">
      <w:r w:rsidRPr="007B68A7">
        <w:t>Diagnosis without precision is ineffective.</w:t>
      </w:r>
    </w:p>
    <w:p w14:paraId="22212A38" w14:textId="77777777" w:rsidR="007B68A7" w:rsidRPr="007B68A7" w:rsidRDefault="007B68A7" w:rsidP="007B68A7">
      <w:r w:rsidRPr="007B68A7">
        <w:t>And ineffective diagnosis leads to ineffective intervention.</w:t>
      </w:r>
    </w:p>
    <w:p w14:paraId="6D5D7564" w14:textId="77777777" w:rsidR="007B68A7" w:rsidRPr="007B68A7" w:rsidRDefault="007B68A7" w:rsidP="007B68A7">
      <w:r w:rsidRPr="007B68A7">
        <w:t>Anyone can notice behavior.</w:t>
      </w:r>
    </w:p>
    <w:p w14:paraId="356D6F5F" w14:textId="77777777" w:rsidR="007B68A7" w:rsidRPr="007B68A7" w:rsidRDefault="007B68A7" w:rsidP="007B68A7">
      <w:r w:rsidRPr="007B68A7">
        <w:t>A certified Humane Connection™ Facilitator must be able to understand behavior.</w:t>
      </w:r>
    </w:p>
    <w:p w14:paraId="425654AC" w14:textId="77777777" w:rsidR="007B68A7" w:rsidRPr="007B68A7" w:rsidRDefault="007B68A7" w:rsidP="007B68A7">
      <w:r w:rsidRPr="007B68A7">
        <w:t>This distinction matters.</w:t>
      </w:r>
    </w:p>
    <w:p w14:paraId="04FB1711" w14:textId="77777777" w:rsidR="007B68A7" w:rsidRPr="007B68A7" w:rsidRDefault="007B68A7" w:rsidP="007B68A7">
      <w:r w:rsidRPr="007B68A7">
        <w:t>Two facilitators can observe the exact same participant and come away with entirely different conclusions.</w:t>
      </w:r>
    </w:p>
    <w:p w14:paraId="2FB08CB7" w14:textId="77777777" w:rsidR="007B68A7" w:rsidRPr="007B68A7" w:rsidRDefault="007B68A7" w:rsidP="007B68A7">
      <w:r w:rsidRPr="007B68A7">
        <w:t>One facilitator may conclude:</w:t>
      </w:r>
    </w:p>
    <w:p w14:paraId="23132266" w14:textId="77777777" w:rsidR="007B68A7" w:rsidRPr="007B68A7" w:rsidRDefault="007B68A7" w:rsidP="007B68A7">
      <w:r w:rsidRPr="007B68A7">
        <w:t>"They need communication training."</w:t>
      </w:r>
    </w:p>
    <w:p w14:paraId="301B5555" w14:textId="77777777" w:rsidR="007B68A7" w:rsidRPr="007B68A7" w:rsidRDefault="007B68A7" w:rsidP="007B68A7">
      <w:r w:rsidRPr="007B68A7">
        <w:t>Another facilitator may conclude:</w:t>
      </w:r>
    </w:p>
    <w:p w14:paraId="23A57326" w14:textId="77777777" w:rsidR="007B68A7" w:rsidRPr="007B68A7" w:rsidRDefault="007B68A7" w:rsidP="007B68A7">
      <w:r w:rsidRPr="007B68A7">
        <w:t>"They need confidence."</w:t>
      </w:r>
    </w:p>
    <w:p w14:paraId="1D3F4768" w14:textId="77777777" w:rsidR="007B68A7" w:rsidRPr="007B68A7" w:rsidRDefault="007B68A7" w:rsidP="007B68A7">
      <w:r w:rsidRPr="007B68A7">
        <w:lastRenderedPageBreak/>
        <w:t>A third facilitator may conclude:</w:t>
      </w:r>
    </w:p>
    <w:p w14:paraId="1FA32904" w14:textId="77777777" w:rsidR="007B68A7" w:rsidRPr="007B68A7" w:rsidRDefault="007B68A7" w:rsidP="007B68A7">
      <w:r w:rsidRPr="007B68A7">
        <w:t>"They need better management."</w:t>
      </w:r>
    </w:p>
    <w:p w14:paraId="516935D3" w14:textId="77777777" w:rsidR="007B68A7" w:rsidRPr="007B68A7" w:rsidRDefault="007B68A7" w:rsidP="007B68A7">
      <w:r w:rsidRPr="007B68A7">
        <w:t>The question is:</w:t>
      </w:r>
    </w:p>
    <w:p w14:paraId="4C42C268" w14:textId="77777777" w:rsidR="007B68A7" w:rsidRPr="007B68A7" w:rsidRDefault="007B68A7" w:rsidP="007B68A7">
      <w:r w:rsidRPr="007B68A7">
        <w:t>Who is right?</w:t>
      </w:r>
    </w:p>
    <w:p w14:paraId="3828F90E" w14:textId="77777777" w:rsidR="007B68A7" w:rsidRPr="007B68A7" w:rsidRDefault="007B68A7" w:rsidP="007B68A7">
      <w:r w:rsidRPr="007B68A7">
        <w:t>The answer is that conclusions without evidence are merely opinions.</w:t>
      </w:r>
    </w:p>
    <w:p w14:paraId="16E76FCC" w14:textId="77777777" w:rsidR="007B68A7" w:rsidRPr="007B68A7" w:rsidRDefault="007B68A7" w:rsidP="007B68A7">
      <w:r w:rsidRPr="007B68A7">
        <w:t>Humane Connection™ facilitators do not guess.</w:t>
      </w:r>
    </w:p>
    <w:p w14:paraId="47B89331" w14:textId="77777777" w:rsidR="007B68A7" w:rsidRPr="007B68A7" w:rsidRDefault="007B68A7" w:rsidP="007B68A7">
      <w:r w:rsidRPr="007B68A7">
        <w:t>They gather evidence.</w:t>
      </w:r>
    </w:p>
    <w:p w14:paraId="0EF38D7B" w14:textId="77777777" w:rsidR="007B68A7" w:rsidRPr="007B68A7" w:rsidRDefault="007B68A7" w:rsidP="007B68A7">
      <w:r w:rsidRPr="007B68A7">
        <w:t>They identify patterns.</w:t>
      </w:r>
    </w:p>
    <w:p w14:paraId="30875085" w14:textId="77777777" w:rsidR="007B68A7" w:rsidRPr="007B68A7" w:rsidRDefault="007B68A7" w:rsidP="007B68A7">
      <w:r w:rsidRPr="007B68A7">
        <w:t>They test assumptions.</w:t>
      </w:r>
    </w:p>
    <w:p w14:paraId="5228D7EE" w14:textId="77777777" w:rsidR="007B68A7" w:rsidRPr="007B68A7" w:rsidRDefault="007B68A7" w:rsidP="007B68A7">
      <w:r w:rsidRPr="007B68A7">
        <w:t>They determine root causes.</w:t>
      </w:r>
    </w:p>
    <w:p w14:paraId="03F0A898" w14:textId="77777777" w:rsidR="007B68A7" w:rsidRPr="007B68A7" w:rsidRDefault="007B68A7" w:rsidP="007B68A7">
      <w:r w:rsidRPr="007B68A7">
        <w:t>They connect those root causes to role functions, capability domains, and organizational realities.</w:t>
      </w:r>
    </w:p>
    <w:p w14:paraId="42808E9C" w14:textId="77777777" w:rsidR="007B68A7" w:rsidRPr="007B68A7" w:rsidRDefault="007B68A7" w:rsidP="007B68A7">
      <w:r w:rsidRPr="007B68A7">
        <w:t>Then—and only then—do they make recommendations.</w:t>
      </w:r>
    </w:p>
    <w:p w14:paraId="58EBC3C6" w14:textId="77777777" w:rsidR="007B68A7" w:rsidRPr="007B68A7" w:rsidRDefault="007B68A7" w:rsidP="007B68A7">
      <w:r w:rsidRPr="007B68A7">
        <w:t>This is where our work becomes different from traditional training.</w:t>
      </w:r>
    </w:p>
    <w:p w14:paraId="67C2593F" w14:textId="77777777" w:rsidR="007B68A7" w:rsidRPr="007B68A7" w:rsidRDefault="007B68A7" w:rsidP="007B68A7">
      <w:r w:rsidRPr="007B68A7">
        <w:t>Most training programs measure attendance.</w:t>
      </w:r>
    </w:p>
    <w:p w14:paraId="25E6A952" w14:textId="77777777" w:rsidR="007B68A7" w:rsidRPr="007B68A7" w:rsidRDefault="007B68A7" w:rsidP="007B68A7">
      <w:r w:rsidRPr="007B68A7">
        <w:t>Some measure satisfaction.</w:t>
      </w:r>
    </w:p>
    <w:p w14:paraId="1CFA63B1" w14:textId="77777777" w:rsidR="007B68A7" w:rsidRPr="007B68A7" w:rsidRDefault="007B68A7" w:rsidP="007B68A7">
      <w:r w:rsidRPr="007B68A7">
        <w:t>Few measure behavior.</w:t>
      </w:r>
    </w:p>
    <w:p w14:paraId="4CCF39EB" w14:textId="77777777" w:rsidR="007B68A7" w:rsidRPr="007B68A7" w:rsidRDefault="007B68A7" w:rsidP="007B68A7">
      <w:r w:rsidRPr="007B68A7">
        <w:t>Even fewer measure performance.</w:t>
      </w:r>
    </w:p>
    <w:p w14:paraId="44EDC430" w14:textId="77777777" w:rsidR="007B68A7" w:rsidRPr="007B68A7" w:rsidRDefault="007B68A7" w:rsidP="007B68A7">
      <w:r w:rsidRPr="007B68A7">
        <w:t>Humane Connection™ was built to bridge the gap between learning and execution.</w:t>
      </w:r>
    </w:p>
    <w:p w14:paraId="708C3AC7" w14:textId="77777777" w:rsidR="007B68A7" w:rsidRPr="007B68A7" w:rsidRDefault="007B68A7" w:rsidP="007B68A7">
      <w:r w:rsidRPr="007B68A7">
        <w:t>That means we must understand not only what participants know, but also:</w:t>
      </w:r>
    </w:p>
    <w:p w14:paraId="4EB7E039" w14:textId="77777777" w:rsidR="007B68A7" w:rsidRPr="007B68A7" w:rsidRDefault="007B68A7" w:rsidP="003309E7">
      <w:pPr>
        <w:numPr>
          <w:ilvl w:val="0"/>
          <w:numId w:val="1"/>
        </w:numPr>
      </w:pPr>
      <w:r w:rsidRPr="007B68A7">
        <w:t>How they think</w:t>
      </w:r>
    </w:p>
    <w:p w14:paraId="7F21D554" w14:textId="77777777" w:rsidR="007B68A7" w:rsidRPr="007B68A7" w:rsidRDefault="007B68A7" w:rsidP="003309E7">
      <w:pPr>
        <w:numPr>
          <w:ilvl w:val="0"/>
          <w:numId w:val="1"/>
        </w:numPr>
      </w:pPr>
      <w:r w:rsidRPr="007B68A7">
        <w:t>How they communicate</w:t>
      </w:r>
    </w:p>
    <w:p w14:paraId="5001E390" w14:textId="77777777" w:rsidR="007B68A7" w:rsidRPr="007B68A7" w:rsidRDefault="007B68A7" w:rsidP="003309E7">
      <w:pPr>
        <w:numPr>
          <w:ilvl w:val="0"/>
          <w:numId w:val="1"/>
        </w:numPr>
      </w:pPr>
      <w:r w:rsidRPr="007B68A7">
        <w:t>How they perform</w:t>
      </w:r>
    </w:p>
    <w:p w14:paraId="7383E274" w14:textId="77777777" w:rsidR="007B68A7" w:rsidRPr="007B68A7" w:rsidRDefault="007B68A7" w:rsidP="003309E7">
      <w:pPr>
        <w:numPr>
          <w:ilvl w:val="0"/>
          <w:numId w:val="1"/>
        </w:numPr>
      </w:pPr>
      <w:r w:rsidRPr="007B68A7">
        <w:t>How they respond under pressure</w:t>
      </w:r>
    </w:p>
    <w:p w14:paraId="25935F7F" w14:textId="77777777" w:rsidR="007B68A7" w:rsidRPr="007B68A7" w:rsidRDefault="007B68A7" w:rsidP="003309E7">
      <w:pPr>
        <w:numPr>
          <w:ilvl w:val="0"/>
          <w:numId w:val="1"/>
        </w:numPr>
      </w:pPr>
      <w:r w:rsidRPr="007B68A7">
        <w:t>How they interact with others</w:t>
      </w:r>
    </w:p>
    <w:p w14:paraId="21C35F95" w14:textId="77777777" w:rsidR="007B68A7" w:rsidRPr="007B68A7" w:rsidRDefault="007B68A7" w:rsidP="003309E7">
      <w:pPr>
        <w:numPr>
          <w:ilvl w:val="0"/>
          <w:numId w:val="1"/>
        </w:numPr>
      </w:pPr>
      <w:r w:rsidRPr="007B68A7">
        <w:t>How they interpret information</w:t>
      </w:r>
    </w:p>
    <w:p w14:paraId="5F36A5CD" w14:textId="77777777" w:rsidR="007B68A7" w:rsidRPr="007B68A7" w:rsidRDefault="007B68A7" w:rsidP="003309E7">
      <w:pPr>
        <w:numPr>
          <w:ilvl w:val="0"/>
          <w:numId w:val="1"/>
        </w:numPr>
      </w:pPr>
      <w:r w:rsidRPr="007B68A7">
        <w:lastRenderedPageBreak/>
        <w:t>How they apply what they learn</w:t>
      </w:r>
    </w:p>
    <w:p w14:paraId="4E839F09" w14:textId="77777777" w:rsidR="007B68A7" w:rsidRPr="007B68A7" w:rsidRDefault="007B68A7" w:rsidP="007B68A7">
      <w:r w:rsidRPr="007B68A7">
        <w:t>This requires a diagnostic mindset.</w:t>
      </w:r>
    </w:p>
    <w:p w14:paraId="2A78F5E3" w14:textId="77777777" w:rsidR="007B68A7" w:rsidRPr="007B68A7" w:rsidRDefault="007B68A7" w:rsidP="007B68A7">
      <w:r w:rsidRPr="007B68A7">
        <w:t>Diagnosis is not judgment.</w:t>
      </w:r>
    </w:p>
    <w:p w14:paraId="7D7DC23A" w14:textId="77777777" w:rsidR="007B68A7" w:rsidRPr="007B68A7" w:rsidRDefault="007B68A7" w:rsidP="007B68A7">
      <w:r w:rsidRPr="007B68A7">
        <w:t>Diagnosis is clarity.</w:t>
      </w:r>
    </w:p>
    <w:p w14:paraId="5C91372F" w14:textId="77777777" w:rsidR="007B68A7" w:rsidRPr="007B68A7" w:rsidRDefault="007B68A7" w:rsidP="007B68A7">
      <w:r w:rsidRPr="007B68A7">
        <w:t>And clarity is the foundation of performance.</w:t>
      </w:r>
    </w:p>
    <w:p w14:paraId="49FEF9B0" w14:textId="77777777" w:rsidR="007B68A7" w:rsidRPr="007B68A7" w:rsidRDefault="007B68A7" w:rsidP="007B68A7">
      <w:r w:rsidRPr="007B68A7">
        <w:t>Today's video will teach you how we gather information, how we evaluate evidence, how we organize observations, and how we determine what is actually happening beneath the surface.</w:t>
      </w:r>
    </w:p>
    <w:p w14:paraId="55BDB931" w14:textId="77777777" w:rsidR="007B68A7" w:rsidRPr="007B68A7" w:rsidRDefault="007B68A7" w:rsidP="007B68A7">
      <w:r w:rsidRPr="007B68A7">
        <w:t>Because if we cannot accurately identify the issue, we cannot accurately support development.</w:t>
      </w:r>
    </w:p>
    <w:p w14:paraId="6A7667FC" w14:textId="77777777" w:rsidR="007B68A7" w:rsidRPr="007B68A7" w:rsidRDefault="00000000" w:rsidP="007B68A7">
      <w:r>
        <w:pict w14:anchorId="283ADA43">
          <v:rect id="_x0000_i1026" style="width:0;height:1.5pt" o:hralign="center" o:hrstd="t" o:hr="t" fillcolor="#a0a0a0" stroked="f"/>
        </w:pict>
      </w:r>
    </w:p>
    <w:p w14:paraId="5B8030EC" w14:textId="77777777" w:rsidR="007B68A7" w:rsidRPr="007B68A7" w:rsidRDefault="007B68A7" w:rsidP="007B68A7">
      <w:pPr>
        <w:rPr>
          <w:b/>
          <w:bCs/>
        </w:rPr>
      </w:pPr>
      <w:r w:rsidRPr="007B68A7">
        <w:rPr>
          <w:b/>
          <w:bCs/>
        </w:rPr>
        <w:t>Section I: Why Diagnosis Matters</w:t>
      </w:r>
    </w:p>
    <w:p w14:paraId="5FE1A9AB" w14:textId="77777777" w:rsidR="007B68A7" w:rsidRPr="007B68A7" w:rsidRDefault="007B68A7" w:rsidP="007B68A7">
      <w:r w:rsidRPr="007B68A7">
        <w:t>Let's begin with a simple reality.</w:t>
      </w:r>
    </w:p>
    <w:p w14:paraId="6F370073" w14:textId="77777777" w:rsidR="007B68A7" w:rsidRPr="007B68A7" w:rsidRDefault="007B68A7" w:rsidP="007B68A7">
      <w:r w:rsidRPr="007B68A7">
        <w:t>Most organizations are poor at diagnosis.</w:t>
      </w:r>
    </w:p>
    <w:p w14:paraId="2C193B3B" w14:textId="77777777" w:rsidR="007B68A7" w:rsidRPr="007B68A7" w:rsidRDefault="007B68A7" w:rsidP="007B68A7">
      <w:r w:rsidRPr="007B68A7">
        <w:t>They are often very good at noticing symptoms.</w:t>
      </w:r>
    </w:p>
    <w:p w14:paraId="5F021F39" w14:textId="77777777" w:rsidR="007B68A7" w:rsidRPr="007B68A7" w:rsidRDefault="007B68A7" w:rsidP="007B68A7">
      <w:r w:rsidRPr="007B68A7">
        <w:t>But symptoms are not the same as causes.</w:t>
      </w:r>
    </w:p>
    <w:p w14:paraId="6F74B0E9" w14:textId="77777777" w:rsidR="007B68A7" w:rsidRPr="007B68A7" w:rsidRDefault="007B68A7" w:rsidP="007B68A7">
      <w:r w:rsidRPr="007B68A7">
        <w:t>For example:</w:t>
      </w:r>
    </w:p>
    <w:p w14:paraId="6AB3C75D" w14:textId="77777777" w:rsidR="007B68A7" w:rsidRPr="007B68A7" w:rsidRDefault="007B68A7" w:rsidP="007B68A7">
      <w:r w:rsidRPr="007B68A7">
        <w:t>A manager may say:</w:t>
      </w:r>
    </w:p>
    <w:p w14:paraId="0DF42A35" w14:textId="77777777" w:rsidR="007B68A7" w:rsidRPr="007B68A7" w:rsidRDefault="007B68A7" w:rsidP="007B68A7">
      <w:r w:rsidRPr="007B68A7">
        <w:t>"She's not proactive."</w:t>
      </w:r>
    </w:p>
    <w:p w14:paraId="6B03EA8C" w14:textId="77777777" w:rsidR="007B68A7" w:rsidRPr="007B68A7" w:rsidRDefault="007B68A7" w:rsidP="007B68A7">
      <w:r w:rsidRPr="007B68A7">
        <w:t>Another manager may say:</w:t>
      </w:r>
    </w:p>
    <w:p w14:paraId="1049FF03" w14:textId="77777777" w:rsidR="007B68A7" w:rsidRPr="007B68A7" w:rsidRDefault="007B68A7" w:rsidP="007B68A7">
      <w:r w:rsidRPr="007B68A7">
        <w:t>"He lacks leadership."</w:t>
      </w:r>
    </w:p>
    <w:p w14:paraId="01C8DD33" w14:textId="77777777" w:rsidR="007B68A7" w:rsidRPr="007B68A7" w:rsidRDefault="007B68A7" w:rsidP="007B68A7">
      <w:r w:rsidRPr="007B68A7">
        <w:t>Another may say:</w:t>
      </w:r>
    </w:p>
    <w:p w14:paraId="11DAAF78" w14:textId="77777777" w:rsidR="007B68A7" w:rsidRPr="007B68A7" w:rsidRDefault="007B68A7" w:rsidP="007B68A7">
      <w:r w:rsidRPr="007B68A7">
        <w:t>"They're not strategic."</w:t>
      </w:r>
    </w:p>
    <w:p w14:paraId="0D8A3C15" w14:textId="77777777" w:rsidR="007B68A7" w:rsidRPr="007B68A7" w:rsidRDefault="007B68A7" w:rsidP="007B68A7">
      <w:r w:rsidRPr="007B68A7">
        <w:t>These statements may feel accurate.</w:t>
      </w:r>
    </w:p>
    <w:p w14:paraId="0B2F9F90" w14:textId="77777777" w:rsidR="007B68A7" w:rsidRPr="007B68A7" w:rsidRDefault="007B68A7" w:rsidP="007B68A7">
      <w:r w:rsidRPr="007B68A7">
        <w:t>But they are not diagnoses.</w:t>
      </w:r>
    </w:p>
    <w:p w14:paraId="3D09180D" w14:textId="77777777" w:rsidR="007B68A7" w:rsidRPr="007B68A7" w:rsidRDefault="007B68A7" w:rsidP="007B68A7">
      <w:r w:rsidRPr="007B68A7">
        <w:t>They are observations.</w:t>
      </w:r>
    </w:p>
    <w:p w14:paraId="20EC822B" w14:textId="77777777" w:rsidR="007B68A7" w:rsidRPr="007B68A7" w:rsidRDefault="007B68A7" w:rsidP="007B68A7">
      <w:r w:rsidRPr="007B68A7">
        <w:t>And observations alone do not tell us what to do next.</w:t>
      </w:r>
    </w:p>
    <w:p w14:paraId="2C4A5E20" w14:textId="77777777" w:rsidR="007B68A7" w:rsidRPr="007B68A7" w:rsidRDefault="007B68A7" w:rsidP="007B68A7">
      <w:r w:rsidRPr="007B68A7">
        <w:lastRenderedPageBreak/>
        <w:t>A participant may appear unprepared.</w:t>
      </w:r>
    </w:p>
    <w:p w14:paraId="3C09B570" w14:textId="77777777" w:rsidR="007B68A7" w:rsidRPr="007B68A7" w:rsidRDefault="007B68A7" w:rsidP="007B68A7">
      <w:r w:rsidRPr="007B68A7">
        <w:t>Why?</w:t>
      </w:r>
    </w:p>
    <w:p w14:paraId="5B824BEC" w14:textId="77777777" w:rsidR="007B68A7" w:rsidRPr="007B68A7" w:rsidRDefault="007B68A7" w:rsidP="007B68A7">
      <w:r w:rsidRPr="007B68A7">
        <w:t>A participant may appear disengaged.</w:t>
      </w:r>
    </w:p>
    <w:p w14:paraId="30A78C74" w14:textId="77777777" w:rsidR="007B68A7" w:rsidRPr="007B68A7" w:rsidRDefault="007B68A7" w:rsidP="007B68A7">
      <w:r w:rsidRPr="007B68A7">
        <w:t>Why?</w:t>
      </w:r>
    </w:p>
    <w:p w14:paraId="26C41150" w14:textId="77777777" w:rsidR="007B68A7" w:rsidRPr="007B68A7" w:rsidRDefault="007B68A7" w:rsidP="007B68A7">
      <w:r w:rsidRPr="007B68A7">
        <w:t>A participant may avoid speaking in meetings.</w:t>
      </w:r>
    </w:p>
    <w:p w14:paraId="4AD8F55D" w14:textId="77777777" w:rsidR="007B68A7" w:rsidRPr="007B68A7" w:rsidRDefault="007B68A7" w:rsidP="007B68A7">
      <w:r w:rsidRPr="007B68A7">
        <w:t>Why?</w:t>
      </w:r>
    </w:p>
    <w:p w14:paraId="0049DFAF" w14:textId="77777777" w:rsidR="007B68A7" w:rsidRPr="007B68A7" w:rsidRDefault="007B68A7" w:rsidP="007B68A7">
      <w:r w:rsidRPr="007B68A7">
        <w:t>A participant may repeatedly miss details.</w:t>
      </w:r>
    </w:p>
    <w:p w14:paraId="2D16E975" w14:textId="77777777" w:rsidR="007B68A7" w:rsidRPr="007B68A7" w:rsidRDefault="007B68A7" w:rsidP="007B68A7">
      <w:r w:rsidRPr="007B68A7">
        <w:t>Why?</w:t>
      </w:r>
    </w:p>
    <w:p w14:paraId="6306FFC6" w14:textId="77777777" w:rsidR="007B68A7" w:rsidRPr="007B68A7" w:rsidRDefault="007B68A7" w:rsidP="007B68A7">
      <w:r w:rsidRPr="007B68A7">
        <w:t>A participant may struggle with ownership.</w:t>
      </w:r>
    </w:p>
    <w:p w14:paraId="1E8F4817" w14:textId="77777777" w:rsidR="007B68A7" w:rsidRPr="007B68A7" w:rsidRDefault="007B68A7" w:rsidP="007B68A7">
      <w:r w:rsidRPr="007B68A7">
        <w:t>Why?</w:t>
      </w:r>
    </w:p>
    <w:p w14:paraId="79CD692D" w14:textId="77777777" w:rsidR="007B68A7" w:rsidRPr="007B68A7" w:rsidRDefault="007B68A7" w:rsidP="007B68A7">
      <w:r w:rsidRPr="007B68A7">
        <w:t>The why matters.</w:t>
      </w:r>
    </w:p>
    <w:p w14:paraId="5848E6D8" w14:textId="77777777" w:rsidR="007B68A7" w:rsidRPr="007B68A7" w:rsidRDefault="007B68A7" w:rsidP="007B68A7">
      <w:r w:rsidRPr="007B68A7">
        <w:t>Without the why, intervention becomes guesswork.</w:t>
      </w:r>
    </w:p>
    <w:p w14:paraId="7FCCE447" w14:textId="77777777" w:rsidR="007B68A7" w:rsidRPr="007B68A7" w:rsidRDefault="007B68A7" w:rsidP="007B68A7">
      <w:r w:rsidRPr="007B68A7">
        <w:t>And guesswork is expensive.</w:t>
      </w:r>
    </w:p>
    <w:p w14:paraId="725E62A3" w14:textId="77777777" w:rsidR="007B68A7" w:rsidRPr="007B68A7" w:rsidRDefault="007B68A7" w:rsidP="007B68A7">
      <w:r w:rsidRPr="007B68A7">
        <w:t>Organizations often spend significant time and money attempting to solve the wrong problem.</w:t>
      </w:r>
    </w:p>
    <w:p w14:paraId="29FB0851" w14:textId="77777777" w:rsidR="007B68A7" w:rsidRPr="007B68A7" w:rsidRDefault="007B68A7" w:rsidP="007B68A7">
      <w:r w:rsidRPr="007B68A7">
        <w:t>For example:</w:t>
      </w:r>
    </w:p>
    <w:p w14:paraId="1E7AE411" w14:textId="77777777" w:rsidR="007B68A7" w:rsidRPr="007B68A7" w:rsidRDefault="007B68A7" w:rsidP="007B68A7">
      <w:r w:rsidRPr="007B68A7">
        <w:t>An employee may appear disengaged.</w:t>
      </w:r>
    </w:p>
    <w:p w14:paraId="6B8C3571" w14:textId="77777777" w:rsidR="007B68A7" w:rsidRPr="007B68A7" w:rsidRDefault="007B68A7" w:rsidP="007B68A7">
      <w:r w:rsidRPr="007B68A7">
        <w:t>The organization responds by sending them to leadership training.</w:t>
      </w:r>
    </w:p>
    <w:p w14:paraId="7CEB2503" w14:textId="77777777" w:rsidR="007B68A7" w:rsidRPr="007B68A7" w:rsidRDefault="007B68A7" w:rsidP="007B68A7">
      <w:r w:rsidRPr="007B68A7">
        <w:t>However, the real issue may be role confusion.</w:t>
      </w:r>
    </w:p>
    <w:p w14:paraId="63F7D2C2" w14:textId="77777777" w:rsidR="007B68A7" w:rsidRPr="007B68A7" w:rsidRDefault="007B68A7" w:rsidP="007B68A7">
      <w:r w:rsidRPr="007B68A7">
        <w:t>Or poor management.</w:t>
      </w:r>
    </w:p>
    <w:p w14:paraId="355D4142" w14:textId="77777777" w:rsidR="007B68A7" w:rsidRPr="007B68A7" w:rsidRDefault="007B68A7" w:rsidP="007B68A7">
      <w:r w:rsidRPr="007B68A7">
        <w:t>Or a lack of confidence.</w:t>
      </w:r>
    </w:p>
    <w:p w14:paraId="559D4037" w14:textId="77777777" w:rsidR="007B68A7" w:rsidRPr="007B68A7" w:rsidRDefault="007B68A7" w:rsidP="007B68A7">
      <w:r w:rsidRPr="007B68A7">
        <w:t>Or a skill gap in communication.</w:t>
      </w:r>
    </w:p>
    <w:p w14:paraId="0CB56383" w14:textId="77777777" w:rsidR="007B68A7" w:rsidRPr="007B68A7" w:rsidRDefault="007B68A7" w:rsidP="007B68A7">
      <w:r w:rsidRPr="007B68A7">
        <w:t>Or unclear expectations.</w:t>
      </w:r>
    </w:p>
    <w:p w14:paraId="25B750CA" w14:textId="77777777" w:rsidR="007B68A7" w:rsidRPr="007B68A7" w:rsidRDefault="007B68A7" w:rsidP="007B68A7">
      <w:r w:rsidRPr="007B68A7">
        <w:t>Or a lack of understanding about how their work connects to organizational strategy.</w:t>
      </w:r>
    </w:p>
    <w:p w14:paraId="04A311B4" w14:textId="77777777" w:rsidR="007B68A7" w:rsidRPr="007B68A7" w:rsidRDefault="007B68A7" w:rsidP="007B68A7">
      <w:r w:rsidRPr="007B68A7">
        <w:t>If we diagnose incorrectly, we intervene incorrectly.</w:t>
      </w:r>
    </w:p>
    <w:p w14:paraId="7EEAE254" w14:textId="77777777" w:rsidR="007B68A7" w:rsidRPr="007B68A7" w:rsidRDefault="007B68A7" w:rsidP="007B68A7">
      <w:r w:rsidRPr="007B68A7">
        <w:lastRenderedPageBreak/>
        <w:t>This is why diagnosis is one of the most important responsibilities of a Humane Connection™ Facilitator.</w:t>
      </w:r>
    </w:p>
    <w:p w14:paraId="13F9BCB6" w14:textId="77777777" w:rsidR="007B68A7" w:rsidRPr="007B68A7" w:rsidRDefault="007B68A7" w:rsidP="007B68A7">
      <w:r w:rsidRPr="007B68A7">
        <w:t>Our goal is not to identify symptoms.</w:t>
      </w:r>
    </w:p>
    <w:p w14:paraId="6EC93FE5" w14:textId="77777777" w:rsidR="007B68A7" w:rsidRPr="007B68A7" w:rsidRDefault="007B68A7" w:rsidP="007B68A7">
      <w:r w:rsidRPr="007B68A7">
        <w:t>Our goal is to identify causes.</w:t>
      </w:r>
    </w:p>
    <w:p w14:paraId="39A533B8" w14:textId="77777777" w:rsidR="007B68A7" w:rsidRPr="007B68A7" w:rsidRDefault="007B68A7" w:rsidP="007B68A7">
      <w:r w:rsidRPr="007B68A7">
        <w:t>We are looking for:</w:t>
      </w:r>
    </w:p>
    <w:p w14:paraId="11BDF9AE" w14:textId="77777777" w:rsidR="007B68A7" w:rsidRPr="007B68A7" w:rsidRDefault="007B68A7" w:rsidP="003309E7">
      <w:pPr>
        <w:numPr>
          <w:ilvl w:val="0"/>
          <w:numId w:val="2"/>
        </w:numPr>
      </w:pPr>
      <w:r w:rsidRPr="007B68A7">
        <w:t>What is happening</w:t>
      </w:r>
    </w:p>
    <w:p w14:paraId="402047E6" w14:textId="77777777" w:rsidR="007B68A7" w:rsidRPr="007B68A7" w:rsidRDefault="007B68A7" w:rsidP="003309E7">
      <w:pPr>
        <w:numPr>
          <w:ilvl w:val="0"/>
          <w:numId w:val="2"/>
        </w:numPr>
      </w:pPr>
      <w:r w:rsidRPr="007B68A7">
        <w:t>Where it is happening</w:t>
      </w:r>
    </w:p>
    <w:p w14:paraId="31732B88" w14:textId="77777777" w:rsidR="007B68A7" w:rsidRPr="007B68A7" w:rsidRDefault="007B68A7" w:rsidP="003309E7">
      <w:pPr>
        <w:numPr>
          <w:ilvl w:val="0"/>
          <w:numId w:val="2"/>
        </w:numPr>
      </w:pPr>
      <w:r w:rsidRPr="007B68A7">
        <w:t>Why it is happening</w:t>
      </w:r>
    </w:p>
    <w:p w14:paraId="2A59C63E" w14:textId="77777777" w:rsidR="007B68A7" w:rsidRPr="007B68A7" w:rsidRDefault="007B68A7" w:rsidP="003309E7">
      <w:pPr>
        <w:numPr>
          <w:ilvl w:val="0"/>
          <w:numId w:val="2"/>
        </w:numPr>
      </w:pPr>
      <w:r w:rsidRPr="007B68A7">
        <w:t>What must happen next</w:t>
      </w:r>
    </w:p>
    <w:p w14:paraId="5116F716" w14:textId="77777777" w:rsidR="007B68A7" w:rsidRPr="007B68A7" w:rsidRDefault="007B68A7" w:rsidP="007B68A7">
      <w:r w:rsidRPr="007B68A7">
        <w:t>That level of clarity allows organizations to make better decisions.</w:t>
      </w:r>
    </w:p>
    <w:p w14:paraId="7911FA87" w14:textId="77777777" w:rsidR="007B68A7" w:rsidRPr="007B68A7" w:rsidRDefault="007B68A7" w:rsidP="007B68A7">
      <w:r w:rsidRPr="007B68A7">
        <w:t>It allows managers to provide better support.</w:t>
      </w:r>
    </w:p>
    <w:p w14:paraId="41C510B1" w14:textId="77777777" w:rsidR="007B68A7" w:rsidRPr="007B68A7" w:rsidRDefault="007B68A7" w:rsidP="007B68A7">
      <w:r w:rsidRPr="007B68A7">
        <w:t>It allows participants to focus on the right development areas.</w:t>
      </w:r>
    </w:p>
    <w:p w14:paraId="401E35AF" w14:textId="77777777" w:rsidR="007B68A7" w:rsidRPr="007B68A7" w:rsidRDefault="007B68A7" w:rsidP="007B68A7">
      <w:r w:rsidRPr="007B68A7">
        <w:t>And it allows learning to become performance.</w:t>
      </w:r>
    </w:p>
    <w:p w14:paraId="61FE5D2E" w14:textId="77777777" w:rsidR="007B68A7" w:rsidRPr="007B68A7" w:rsidRDefault="00000000" w:rsidP="007B68A7">
      <w:r>
        <w:pict w14:anchorId="74D3F9C7">
          <v:rect id="_x0000_i1027" style="width:0;height:1.5pt" o:hralign="center" o:hrstd="t" o:hr="t" fillcolor="#a0a0a0" stroked="f"/>
        </w:pict>
      </w:r>
    </w:p>
    <w:p w14:paraId="7649890C" w14:textId="77777777" w:rsidR="007B68A7" w:rsidRPr="007B68A7" w:rsidRDefault="007B68A7" w:rsidP="007B68A7">
      <w:pPr>
        <w:rPr>
          <w:b/>
          <w:bCs/>
        </w:rPr>
      </w:pPr>
      <w:r w:rsidRPr="007B68A7">
        <w:rPr>
          <w:b/>
          <w:bCs/>
        </w:rPr>
        <w:t>Section II: The Facilitator as a Diagnostic Instrument</w:t>
      </w:r>
    </w:p>
    <w:p w14:paraId="7E1B7B4E" w14:textId="77777777" w:rsidR="007B68A7" w:rsidRPr="007B68A7" w:rsidRDefault="007B68A7" w:rsidP="007B68A7">
      <w:r w:rsidRPr="007B68A7">
        <w:t>One of the biggest mindset shifts you must make as a facilitator is understanding that you are not simply delivering curriculum.</w:t>
      </w:r>
    </w:p>
    <w:p w14:paraId="7F56598A" w14:textId="77777777" w:rsidR="007B68A7" w:rsidRPr="007B68A7" w:rsidRDefault="007B68A7" w:rsidP="007B68A7">
      <w:r w:rsidRPr="007B68A7">
        <w:t>You are a diagnostic instrument.</w:t>
      </w:r>
    </w:p>
    <w:p w14:paraId="2EB60D3A" w14:textId="77777777" w:rsidR="007B68A7" w:rsidRPr="007B68A7" w:rsidRDefault="007B68A7" w:rsidP="007B68A7">
      <w:r w:rsidRPr="007B68A7">
        <w:t>This does not mean you are acting as a therapist.</w:t>
      </w:r>
    </w:p>
    <w:p w14:paraId="19263AEC" w14:textId="77777777" w:rsidR="007B68A7" w:rsidRPr="007B68A7" w:rsidRDefault="007B68A7" w:rsidP="007B68A7">
      <w:r w:rsidRPr="007B68A7">
        <w:t>It does not mean you are acting as an investigator.</w:t>
      </w:r>
    </w:p>
    <w:p w14:paraId="6AAF22D5" w14:textId="77777777" w:rsidR="007B68A7" w:rsidRPr="007B68A7" w:rsidRDefault="007B68A7" w:rsidP="007B68A7">
      <w:r w:rsidRPr="007B68A7">
        <w:t>It does not mean you are attempting to psychoanalyze participants.</w:t>
      </w:r>
    </w:p>
    <w:p w14:paraId="5BD840EF" w14:textId="77777777" w:rsidR="007B68A7" w:rsidRPr="007B68A7" w:rsidRDefault="007B68A7" w:rsidP="007B68A7">
      <w:r w:rsidRPr="007B68A7">
        <w:t>It means that you are continuously gathering information and evaluating performance-related evidence.</w:t>
      </w:r>
    </w:p>
    <w:p w14:paraId="123FFED2" w14:textId="77777777" w:rsidR="007B68A7" w:rsidRPr="007B68A7" w:rsidRDefault="007B68A7" w:rsidP="007B68A7">
      <w:r w:rsidRPr="007B68A7">
        <w:t>You are looking for patterns.</w:t>
      </w:r>
    </w:p>
    <w:p w14:paraId="3C1F8AA4" w14:textId="77777777" w:rsidR="007B68A7" w:rsidRPr="007B68A7" w:rsidRDefault="007B68A7" w:rsidP="007B68A7">
      <w:r w:rsidRPr="007B68A7">
        <w:t>You are identifying themes.</w:t>
      </w:r>
    </w:p>
    <w:p w14:paraId="211692F1" w14:textId="77777777" w:rsidR="007B68A7" w:rsidRPr="007B68A7" w:rsidRDefault="007B68A7" w:rsidP="007B68A7">
      <w:r w:rsidRPr="007B68A7">
        <w:t>You are comparing information.</w:t>
      </w:r>
    </w:p>
    <w:p w14:paraId="7A0FE776" w14:textId="77777777" w:rsidR="007B68A7" w:rsidRPr="007B68A7" w:rsidRDefault="007B68A7" w:rsidP="007B68A7">
      <w:r w:rsidRPr="007B68A7">
        <w:t>You are testing assumptions.</w:t>
      </w:r>
    </w:p>
    <w:p w14:paraId="4F2F97BF" w14:textId="77777777" w:rsidR="007B68A7" w:rsidRPr="007B68A7" w:rsidRDefault="007B68A7" w:rsidP="007B68A7">
      <w:r w:rsidRPr="007B68A7">
        <w:lastRenderedPageBreak/>
        <w:t>Every interaction provides data.</w:t>
      </w:r>
    </w:p>
    <w:p w14:paraId="6FDD5A38" w14:textId="77777777" w:rsidR="007B68A7" w:rsidRPr="007B68A7" w:rsidRDefault="007B68A7" w:rsidP="007B68A7">
      <w:r w:rsidRPr="007B68A7">
        <w:t>Every reflection provides data.</w:t>
      </w:r>
    </w:p>
    <w:p w14:paraId="19DAFC66" w14:textId="77777777" w:rsidR="007B68A7" w:rsidRPr="007B68A7" w:rsidRDefault="007B68A7" w:rsidP="007B68A7">
      <w:r w:rsidRPr="007B68A7">
        <w:t>Every exercise provides data.</w:t>
      </w:r>
    </w:p>
    <w:p w14:paraId="011197D2" w14:textId="77777777" w:rsidR="007B68A7" w:rsidRPr="007B68A7" w:rsidRDefault="007B68A7" w:rsidP="007B68A7">
      <w:r w:rsidRPr="007B68A7">
        <w:t>Every story provides data.</w:t>
      </w:r>
    </w:p>
    <w:p w14:paraId="1AFA00B3" w14:textId="77777777" w:rsidR="007B68A7" w:rsidRPr="007B68A7" w:rsidRDefault="007B68A7" w:rsidP="007B68A7">
      <w:r w:rsidRPr="007B68A7">
        <w:t>Every hesitation provides data.</w:t>
      </w:r>
    </w:p>
    <w:p w14:paraId="03F9895B" w14:textId="77777777" w:rsidR="007B68A7" w:rsidRPr="007B68A7" w:rsidRDefault="007B68A7" w:rsidP="007B68A7">
      <w:r w:rsidRPr="007B68A7">
        <w:t>Every contradiction provides data.</w:t>
      </w:r>
    </w:p>
    <w:p w14:paraId="17171B20" w14:textId="77777777" w:rsidR="007B68A7" w:rsidRPr="007B68A7" w:rsidRDefault="007B68A7" w:rsidP="007B68A7">
      <w:r w:rsidRPr="007B68A7">
        <w:t>Every TOC provides data.</w:t>
      </w:r>
    </w:p>
    <w:p w14:paraId="6C785926" w14:textId="77777777" w:rsidR="007B68A7" w:rsidRPr="007B68A7" w:rsidRDefault="007B68A7" w:rsidP="007B68A7">
      <w:r w:rsidRPr="007B68A7">
        <w:t>As facilitators, we must learn to see beyond the immediate interaction.</w:t>
      </w:r>
    </w:p>
    <w:p w14:paraId="60010A0A" w14:textId="77777777" w:rsidR="007B68A7" w:rsidRPr="007B68A7" w:rsidRDefault="007B68A7" w:rsidP="007B68A7">
      <w:r w:rsidRPr="007B68A7">
        <w:t>For example:</w:t>
      </w:r>
    </w:p>
    <w:p w14:paraId="22EB1433" w14:textId="77777777" w:rsidR="007B68A7" w:rsidRPr="007B68A7" w:rsidRDefault="007B68A7" w:rsidP="007B68A7">
      <w:r w:rsidRPr="007B68A7">
        <w:t>A participant may repeatedly mention being overwhelmed.</w:t>
      </w:r>
    </w:p>
    <w:p w14:paraId="2F72B7F4" w14:textId="77777777" w:rsidR="007B68A7" w:rsidRPr="007B68A7" w:rsidRDefault="007B68A7" w:rsidP="007B68A7">
      <w:r w:rsidRPr="007B68A7">
        <w:t>At first glance, this appears to be a workload issue.</w:t>
      </w:r>
    </w:p>
    <w:p w14:paraId="5F07D3CC" w14:textId="77777777" w:rsidR="007B68A7" w:rsidRPr="007B68A7" w:rsidRDefault="007B68A7" w:rsidP="007B68A7">
      <w:r w:rsidRPr="007B68A7">
        <w:t>But over multiple sessions, you may discover:</w:t>
      </w:r>
    </w:p>
    <w:p w14:paraId="4A550FE0" w14:textId="77777777" w:rsidR="007B68A7" w:rsidRPr="007B68A7" w:rsidRDefault="007B68A7" w:rsidP="003309E7">
      <w:pPr>
        <w:numPr>
          <w:ilvl w:val="0"/>
          <w:numId w:val="3"/>
        </w:numPr>
      </w:pPr>
      <w:r w:rsidRPr="007B68A7">
        <w:t>They struggle with prioritization.</w:t>
      </w:r>
    </w:p>
    <w:p w14:paraId="3C4EEB41" w14:textId="77777777" w:rsidR="007B68A7" w:rsidRPr="007B68A7" w:rsidRDefault="007B68A7" w:rsidP="003309E7">
      <w:pPr>
        <w:numPr>
          <w:ilvl w:val="0"/>
          <w:numId w:val="3"/>
        </w:numPr>
      </w:pPr>
      <w:r w:rsidRPr="007B68A7">
        <w:t>They struggle with planning.</w:t>
      </w:r>
    </w:p>
    <w:p w14:paraId="3AA3DF26" w14:textId="77777777" w:rsidR="007B68A7" w:rsidRPr="007B68A7" w:rsidRDefault="007B68A7" w:rsidP="003309E7">
      <w:pPr>
        <w:numPr>
          <w:ilvl w:val="0"/>
          <w:numId w:val="3"/>
        </w:numPr>
      </w:pPr>
      <w:r w:rsidRPr="007B68A7">
        <w:t>They avoid difficult conversations.</w:t>
      </w:r>
    </w:p>
    <w:p w14:paraId="3BB49A09" w14:textId="77777777" w:rsidR="007B68A7" w:rsidRPr="007B68A7" w:rsidRDefault="007B68A7" w:rsidP="003309E7">
      <w:pPr>
        <w:numPr>
          <w:ilvl w:val="0"/>
          <w:numId w:val="3"/>
        </w:numPr>
      </w:pPr>
      <w:r w:rsidRPr="007B68A7">
        <w:t>They do not ask clarifying questions.</w:t>
      </w:r>
    </w:p>
    <w:p w14:paraId="1A860DF5" w14:textId="77777777" w:rsidR="007B68A7" w:rsidRPr="007B68A7" w:rsidRDefault="007B68A7" w:rsidP="003309E7">
      <w:pPr>
        <w:numPr>
          <w:ilvl w:val="0"/>
          <w:numId w:val="3"/>
        </w:numPr>
      </w:pPr>
      <w:r w:rsidRPr="007B68A7">
        <w:t>They accept assignments without understanding expectations.</w:t>
      </w:r>
    </w:p>
    <w:p w14:paraId="23D23CCF" w14:textId="77777777" w:rsidR="007B68A7" w:rsidRPr="007B68A7" w:rsidRDefault="007B68A7" w:rsidP="007B68A7">
      <w:r w:rsidRPr="007B68A7">
        <w:t>Now the issue looks very different.</w:t>
      </w:r>
    </w:p>
    <w:p w14:paraId="53738BA4" w14:textId="77777777" w:rsidR="007B68A7" w:rsidRPr="007B68A7" w:rsidRDefault="007B68A7" w:rsidP="007B68A7">
      <w:r w:rsidRPr="007B68A7">
        <w:t>The workload may not be the root cause.</w:t>
      </w:r>
    </w:p>
    <w:p w14:paraId="12C1067F" w14:textId="77777777" w:rsidR="007B68A7" w:rsidRPr="007B68A7" w:rsidRDefault="007B68A7" w:rsidP="007B68A7">
      <w:r w:rsidRPr="007B68A7">
        <w:t>The root cause may be role mastery.</w:t>
      </w:r>
    </w:p>
    <w:p w14:paraId="1222E98A" w14:textId="77777777" w:rsidR="007B68A7" w:rsidRPr="007B68A7" w:rsidRDefault="007B68A7" w:rsidP="007B68A7">
      <w:r w:rsidRPr="007B68A7">
        <w:t>Or communication.</w:t>
      </w:r>
    </w:p>
    <w:p w14:paraId="60661DD6" w14:textId="77777777" w:rsidR="007B68A7" w:rsidRPr="007B68A7" w:rsidRDefault="007B68A7" w:rsidP="007B68A7">
      <w:r w:rsidRPr="007B68A7">
        <w:t>Or decision-making.</w:t>
      </w:r>
    </w:p>
    <w:p w14:paraId="48937841" w14:textId="77777777" w:rsidR="007B68A7" w:rsidRPr="007B68A7" w:rsidRDefault="007B68A7" w:rsidP="007B68A7">
      <w:r w:rsidRPr="007B68A7">
        <w:t>Or confidence.</w:t>
      </w:r>
    </w:p>
    <w:p w14:paraId="5C792376" w14:textId="77777777" w:rsidR="007B68A7" w:rsidRPr="007B68A7" w:rsidRDefault="007B68A7" w:rsidP="007B68A7">
      <w:r w:rsidRPr="007B68A7">
        <w:t>This is why we do not diagnose quickly.</w:t>
      </w:r>
    </w:p>
    <w:p w14:paraId="2E525B82" w14:textId="77777777" w:rsidR="007B68A7" w:rsidRPr="007B68A7" w:rsidRDefault="007B68A7" w:rsidP="007B68A7">
      <w:r w:rsidRPr="007B68A7">
        <w:t>We gather evidence.</w:t>
      </w:r>
    </w:p>
    <w:p w14:paraId="288D4473" w14:textId="77777777" w:rsidR="007B68A7" w:rsidRPr="007B68A7" w:rsidRDefault="007B68A7" w:rsidP="007B68A7">
      <w:r w:rsidRPr="007B68A7">
        <w:t>We look for repetition.</w:t>
      </w:r>
    </w:p>
    <w:p w14:paraId="4E87A86C" w14:textId="77777777" w:rsidR="007B68A7" w:rsidRPr="007B68A7" w:rsidRDefault="007B68A7" w:rsidP="007B68A7">
      <w:r w:rsidRPr="007B68A7">
        <w:lastRenderedPageBreak/>
        <w:t>We look for consistency.</w:t>
      </w:r>
    </w:p>
    <w:p w14:paraId="45551D5D" w14:textId="77777777" w:rsidR="007B68A7" w:rsidRPr="007B68A7" w:rsidRDefault="007B68A7" w:rsidP="007B68A7">
      <w:r w:rsidRPr="007B68A7">
        <w:t>We look for patterns that persist across contexts.</w:t>
      </w:r>
    </w:p>
    <w:p w14:paraId="6D54425D" w14:textId="77777777" w:rsidR="007B68A7" w:rsidRPr="007B68A7" w:rsidRDefault="007B68A7" w:rsidP="007B68A7">
      <w:r w:rsidRPr="007B68A7">
        <w:t>Diagnosis requires patience.</w:t>
      </w:r>
    </w:p>
    <w:p w14:paraId="5482D1DC" w14:textId="77777777" w:rsidR="007B68A7" w:rsidRPr="007B68A7" w:rsidRDefault="007B68A7" w:rsidP="007B68A7">
      <w:r w:rsidRPr="007B68A7">
        <w:t>The facilitator who diagnoses too early often diagnoses incorrectly.</w:t>
      </w:r>
    </w:p>
    <w:p w14:paraId="39B9CA4D" w14:textId="77777777" w:rsidR="007B68A7" w:rsidRPr="007B68A7" w:rsidRDefault="007B68A7" w:rsidP="007B68A7">
      <w:r w:rsidRPr="007B68A7">
        <w:t>The facilitator who observes carefully develops credibility.</w:t>
      </w:r>
    </w:p>
    <w:p w14:paraId="2792BC99" w14:textId="77777777" w:rsidR="007B68A7" w:rsidRPr="007B68A7" w:rsidRDefault="00000000" w:rsidP="007B68A7">
      <w:r>
        <w:pict w14:anchorId="03224567">
          <v:rect id="_x0000_i1028" style="width:0;height:1.5pt" o:hralign="center" o:hrstd="t" o:hr="t" fillcolor="#a0a0a0" stroked="f"/>
        </w:pict>
      </w:r>
    </w:p>
    <w:p w14:paraId="4359FE24" w14:textId="77777777" w:rsidR="007B68A7" w:rsidRPr="007B68A7" w:rsidRDefault="007B68A7" w:rsidP="007B68A7">
      <w:pPr>
        <w:rPr>
          <w:b/>
          <w:bCs/>
        </w:rPr>
      </w:pPr>
      <w:r w:rsidRPr="007B68A7">
        <w:rPr>
          <w:b/>
          <w:bCs/>
        </w:rPr>
        <w:t>What Facilitators Are Constantly Observing</w:t>
      </w:r>
    </w:p>
    <w:p w14:paraId="6E778CA2" w14:textId="77777777" w:rsidR="007B68A7" w:rsidRPr="007B68A7" w:rsidRDefault="007B68A7" w:rsidP="007B68A7">
      <w:r w:rsidRPr="007B68A7">
        <w:t>Throughout every session, you should be paying attention to:</w:t>
      </w:r>
    </w:p>
    <w:p w14:paraId="7B5B0FB8" w14:textId="77777777" w:rsidR="007B68A7" w:rsidRPr="007B68A7" w:rsidRDefault="007B68A7" w:rsidP="007B68A7">
      <w:pPr>
        <w:rPr>
          <w:b/>
          <w:bCs/>
        </w:rPr>
      </w:pPr>
      <w:r w:rsidRPr="007B68A7">
        <w:rPr>
          <w:b/>
          <w:bCs/>
        </w:rPr>
        <w:t>Communication Patterns</w:t>
      </w:r>
    </w:p>
    <w:p w14:paraId="6F770332" w14:textId="77777777" w:rsidR="007B68A7" w:rsidRPr="007B68A7" w:rsidRDefault="007B68A7" w:rsidP="007B68A7">
      <w:r w:rsidRPr="007B68A7">
        <w:t>How does the participant communicate?</w:t>
      </w:r>
    </w:p>
    <w:p w14:paraId="43C29105" w14:textId="77777777" w:rsidR="007B68A7" w:rsidRPr="007B68A7" w:rsidRDefault="007B68A7" w:rsidP="007B68A7">
      <w:r w:rsidRPr="007B68A7">
        <w:t>Are they concise?</w:t>
      </w:r>
    </w:p>
    <w:p w14:paraId="1A425066" w14:textId="77777777" w:rsidR="007B68A7" w:rsidRPr="007B68A7" w:rsidRDefault="007B68A7" w:rsidP="007B68A7">
      <w:r w:rsidRPr="007B68A7">
        <w:t>Do they over-explain?</w:t>
      </w:r>
    </w:p>
    <w:p w14:paraId="7D131BE3" w14:textId="77777777" w:rsidR="007B68A7" w:rsidRPr="007B68A7" w:rsidRDefault="007B68A7" w:rsidP="007B68A7">
      <w:r w:rsidRPr="007B68A7">
        <w:t>Do they struggle to organize ideas?</w:t>
      </w:r>
    </w:p>
    <w:p w14:paraId="6121D491" w14:textId="77777777" w:rsidR="007B68A7" w:rsidRPr="007B68A7" w:rsidRDefault="007B68A7" w:rsidP="007B68A7">
      <w:r w:rsidRPr="007B68A7">
        <w:t>Do they answer questions directly?</w:t>
      </w:r>
    </w:p>
    <w:p w14:paraId="69E49750" w14:textId="77777777" w:rsidR="007B68A7" w:rsidRPr="007B68A7" w:rsidRDefault="007B68A7" w:rsidP="007B68A7">
      <w:r w:rsidRPr="007B68A7">
        <w:t>Do they become defensive?</w:t>
      </w:r>
    </w:p>
    <w:p w14:paraId="018DD3B3" w14:textId="77777777" w:rsidR="007B68A7" w:rsidRPr="007B68A7" w:rsidRDefault="007B68A7" w:rsidP="007B68A7">
      <w:r w:rsidRPr="007B68A7">
        <w:t>Do they avoid clarity?</w:t>
      </w:r>
    </w:p>
    <w:p w14:paraId="38FF2244" w14:textId="77777777" w:rsidR="007B68A7" w:rsidRPr="007B68A7" w:rsidRDefault="007B68A7" w:rsidP="007B68A7">
      <w:pPr>
        <w:rPr>
          <w:b/>
          <w:bCs/>
        </w:rPr>
      </w:pPr>
      <w:r w:rsidRPr="007B68A7">
        <w:rPr>
          <w:b/>
          <w:bCs/>
        </w:rPr>
        <w:t>Ownership Patterns</w:t>
      </w:r>
    </w:p>
    <w:p w14:paraId="2ED252F0" w14:textId="77777777" w:rsidR="007B68A7" w:rsidRPr="007B68A7" w:rsidRDefault="007B68A7" w:rsidP="007B68A7">
      <w:r w:rsidRPr="007B68A7">
        <w:t>Do they take responsibility?</w:t>
      </w:r>
    </w:p>
    <w:p w14:paraId="55C48406" w14:textId="77777777" w:rsidR="007B68A7" w:rsidRPr="007B68A7" w:rsidRDefault="007B68A7" w:rsidP="007B68A7">
      <w:r w:rsidRPr="007B68A7">
        <w:t>Do they blame circumstances?</w:t>
      </w:r>
    </w:p>
    <w:p w14:paraId="6F09B4EA" w14:textId="77777777" w:rsidR="007B68A7" w:rsidRPr="007B68A7" w:rsidRDefault="007B68A7" w:rsidP="007B68A7">
      <w:r w:rsidRPr="007B68A7">
        <w:t>Do they blame others?</w:t>
      </w:r>
    </w:p>
    <w:p w14:paraId="626E73EF" w14:textId="77777777" w:rsidR="007B68A7" w:rsidRPr="007B68A7" w:rsidRDefault="007B68A7" w:rsidP="007B68A7">
      <w:r w:rsidRPr="007B68A7">
        <w:t>Do they identify their role in challenges?</w:t>
      </w:r>
    </w:p>
    <w:p w14:paraId="42628CA3" w14:textId="77777777" w:rsidR="007B68A7" w:rsidRPr="007B68A7" w:rsidRDefault="007B68A7" w:rsidP="007B68A7">
      <w:r w:rsidRPr="007B68A7">
        <w:t>Do they recognize opportunities for improvement?</w:t>
      </w:r>
    </w:p>
    <w:p w14:paraId="59BA29DF" w14:textId="77777777" w:rsidR="007B68A7" w:rsidRPr="007B68A7" w:rsidRDefault="007B68A7" w:rsidP="007B68A7">
      <w:pPr>
        <w:rPr>
          <w:b/>
          <w:bCs/>
        </w:rPr>
      </w:pPr>
      <w:r w:rsidRPr="007B68A7">
        <w:rPr>
          <w:b/>
          <w:bCs/>
        </w:rPr>
        <w:t>Decision-Making Patterns</w:t>
      </w:r>
    </w:p>
    <w:p w14:paraId="55E535FD" w14:textId="77777777" w:rsidR="007B68A7" w:rsidRPr="007B68A7" w:rsidRDefault="007B68A7" w:rsidP="007B68A7">
      <w:r w:rsidRPr="007B68A7">
        <w:t>Do they make decisions confidently?</w:t>
      </w:r>
    </w:p>
    <w:p w14:paraId="55550CEA" w14:textId="77777777" w:rsidR="007B68A7" w:rsidRPr="007B68A7" w:rsidRDefault="007B68A7" w:rsidP="007B68A7">
      <w:r w:rsidRPr="007B68A7">
        <w:t>Do they avoid decisions?</w:t>
      </w:r>
    </w:p>
    <w:p w14:paraId="3ADD5D53" w14:textId="77777777" w:rsidR="007B68A7" w:rsidRPr="007B68A7" w:rsidRDefault="007B68A7" w:rsidP="007B68A7">
      <w:r w:rsidRPr="007B68A7">
        <w:t>Do they seek excessive reassurance?</w:t>
      </w:r>
    </w:p>
    <w:p w14:paraId="59521DB4" w14:textId="77777777" w:rsidR="007B68A7" w:rsidRPr="007B68A7" w:rsidRDefault="007B68A7" w:rsidP="007B68A7">
      <w:r w:rsidRPr="007B68A7">
        <w:lastRenderedPageBreak/>
        <w:t>Do they move too quickly?</w:t>
      </w:r>
    </w:p>
    <w:p w14:paraId="3E4A7974" w14:textId="77777777" w:rsidR="007B68A7" w:rsidRPr="007B68A7" w:rsidRDefault="007B68A7" w:rsidP="007B68A7">
      <w:r w:rsidRPr="007B68A7">
        <w:t>Do they move too slowly?</w:t>
      </w:r>
    </w:p>
    <w:p w14:paraId="4A2222AB" w14:textId="77777777" w:rsidR="007B68A7" w:rsidRPr="007B68A7" w:rsidRDefault="007B68A7" w:rsidP="007B68A7">
      <w:pPr>
        <w:rPr>
          <w:b/>
          <w:bCs/>
        </w:rPr>
      </w:pPr>
      <w:r w:rsidRPr="007B68A7">
        <w:rPr>
          <w:b/>
          <w:bCs/>
        </w:rPr>
        <w:t>Accountability Patterns</w:t>
      </w:r>
    </w:p>
    <w:p w14:paraId="1A98D78F" w14:textId="77777777" w:rsidR="007B68A7" w:rsidRPr="007B68A7" w:rsidRDefault="007B68A7" w:rsidP="007B68A7">
      <w:r w:rsidRPr="007B68A7">
        <w:t>Do they follow through?</w:t>
      </w:r>
    </w:p>
    <w:p w14:paraId="74924FD4" w14:textId="77777777" w:rsidR="007B68A7" w:rsidRPr="007B68A7" w:rsidRDefault="007B68A7" w:rsidP="007B68A7">
      <w:r w:rsidRPr="007B68A7">
        <w:t>Do they complete commitments?</w:t>
      </w:r>
    </w:p>
    <w:p w14:paraId="2C0D71C7" w14:textId="77777777" w:rsidR="007B68A7" w:rsidRPr="007B68A7" w:rsidRDefault="007B68A7" w:rsidP="007B68A7">
      <w:r w:rsidRPr="007B68A7">
        <w:t>Do they remember prior discussions?</w:t>
      </w:r>
    </w:p>
    <w:p w14:paraId="1AD29937" w14:textId="77777777" w:rsidR="007B68A7" w:rsidRPr="007B68A7" w:rsidRDefault="007B68A7" w:rsidP="007B68A7">
      <w:r w:rsidRPr="007B68A7">
        <w:t>Do they implement what was learned?</w:t>
      </w:r>
    </w:p>
    <w:p w14:paraId="1C4C961E" w14:textId="77777777" w:rsidR="007B68A7" w:rsidRPr="007B68A7" w:rsidRDefault="007B68A7" w:rsidP="007B68A7">
      <w:pPr>
        <w:rPr>
          <w:b/>
          <w:bCs/>
        </w:rPr>
      </w:pPr>
      <w:r w:rsidRPr="007B68A7">
        <w:rPr>
          <w:b/>
          <w:bCs/>
        </w:rPr>
        <w:t>Relationship Patterns</w:t>
      </w:r>
    </w:p>
    <w:p w14:paraId="4127CD26" w14:textId="77777777" w:rsidR="007B68A7" w:rsidRPr="007B68A7" w:rsidRDefault="007B68A7" w:rsidP="007B68A7">
      <w:r w:rsidRPr="007B68A7">
        <w:t>How do they discuss colleagues?</w:t>
      </w:r>
    </w:p>
    <w:p w14:paraId="2EF5F2E3" w14:textId="77777777" w:rsidR="007B68A7" w:rsidRPr="007B68A7" w:rsidRDefault="007B68A7" w:rsidP="007B68A7">
      <w:r w:rsidRPr="007B68A7">
        <w:t>How do they discuss supervisors?</w:t>
      </w:r>
    </w:p>
    <w:p w14:paraId="2C73BE44" w14:textId="77777777" w:rsidR="007B68A7" w:rsidRPr="007B68A7" w:rsidRDefault="007B68A7" w:rsidP="007B68A7">
      <w:r w:rsidRPr="007B68A7">
        <w:t>How do they discuss conflict?</w:t>
      </w:r>
    </w:p>
    <w:p w14:paraId="6F56FB56" w14:textId="77777777" w:rsidR="007B68A7" w:rsidRPr="007B68A7" w:rsidRDefault="007B68A7" w:rsidP="007B68A7">
      <w:r w:rsidRPr="007B68A7">
        <w:t>How do they navigate disagreement?</w:t>
      </w:r>
    </w:p>
    <w:p w14:paraId="76F4FAC4" w14:textId="77777777" w:rsidR="007B68A7" w:rsidRPr="007B68A7" w:rsidRDefault="007B68A7" w:rsidP="007B68A7">
      <w:r w:rsidRPr="007B68A7">
        <w:t>How do they build trust?</w:t>
      </w:r>
    </w:p>
    <w:p w14:paraId="2F451A07" w14:textId="77777777" w:rsidR="007B68A7" w:rsidRPr="007B68A7" w:rsidRDefault="007B68A7" w:rsidP="007B68A7">
      <w:r w:rsidRPr="007B68A7">
        <w:t>These patterns become part of your evidence base.</w:t>
      </w:r>
    </w:p>
    <w:p w14:paraId="09045CE2" w14:textId="77777777" w:rsidR="007B68A7" w:rsidRPr="007B68A7" w:rsidRDefault="007B68A7" w:rsidP="007B68A7">
      <w:r w:rsidRPr="007B68A7">
        <w:t>And over time, they help reveal what is actually driving performance.</w:t>
      </w:r>
    </w:p>
    <w:p w14:paraId="076BF185" w14:textId="77777777" w:rsidR="007B68A7" w:rsidRPr="007B68A7" w:rsidRDefault="00000000" w:rsidP="007B68A7">
      <w:r>
        <w:pict w14:anchorId="54CD2881">
          <v:rect id="_x0000_i1029" style="width:0;height:1.5pt" o:hralign="center" o:hrstd="t" o:hr="t" fillcolor="#a0a0a0" stroked="f"/>
        </w:pict>
      </w:r>
    </w:p>
    <w:p w14:paraId="531D1D42" w14:textId="77777777" w:rsidR="007B68A7" w:rsidRPr="007B68A7" w:rsidRDefault="007B68A7" w:rsidP="007B68A7">
      <w:pPr>
        <w:rPr>
          <w:b/>
          <w:bCs/>
        </w:rPr>
      </w:pPr>
      <w:r w:rsidRPr="007B68A7">
        <w:rPr>
          <w:b/>
          <w:bCs/>
        </w:rPr>
        <w:t>Section III: The Dual-Lane Facilitation Model</w:t>
      </w:r>
    </w:p>
    <w:p w14:paraId="1EF851AF" w14:textId="77777777" w:rsidR="007B68A7" w:rsidRPr="007B68A7" w:rsidRDefault="007B68A7" w:rsidP="007B68A7">
      <w:r w:rsidRPr="007B68A7">
        <w:t>Humane Connection™ facilitators operate in two lanes simultaneously.</w:t>
      </w:r>
    </w:p>
    <w:p w14:paraId="37625ED9" w14:textId="77777777" w:rsidR="007B68A7" w:rsidRPr="007B68A7" w:rsidRDefault="007B68A7" w:rsidP="007B68A7">
      <w:r w:rsidRPr="007B68A7">
        <w:t>This concept is central to our methodology.</w:t>
      </w:r>
    </w:p>
    <w:p w14:paraId="53DD6E1E" w14:textId="77777777" w:rsidR="007B68A7" w:rsidRPr="007B68A7" w:rsidRDefault="007B68A7" w:rsidP="007B68A7">
      <w:r w:rsidRPr="007B68A7">
        <w:t>Most participants experience a single session.</w:t>
      </w:r>
    </w:p>
    <w:p w14:paraId="70D65315" w14:textId="77777777" w:rsidR="007B68A7" w:rsidRPr="007B68A7" w:rsidRDefault="007B68A7" w:rsidP="007B68A7">
      <w:r w:rsidRPr="007B68A7">
        <w:t>Facilitators experience two.</w:t>
      </w:r>
    </w:p>
    <w:p w14:paraId="693E32D4" w14:textId="77777777" w:rsidR="007B68A7" w:rsidRPr="007B68A7" w:rsidRDefault="007B68A7" w:rsidP="007B68A7">
      <w:r w:rsidRPr="007B68A7">
        <w:t>The first lane is instruction.</w:t>
      </w:r>
    </w:p>
    <w:p w14:paraId="1230E5EE" w14:textId="77777777" w:rsidR="007B68A7" w:rsidRPr="007B68A7" w:rsidRDefault="007B68A7" w:rsidP="007B68A7">
      <w:r w:rsidRPr="007B68A7">
        <w:t>The second lane is assessment.</w:t>
      </w:r>
    </w:p>
    <w:p w14:paraId="78F1990D" w14:textId="77777777" w:rsidR="007B68A7" w:rsidRPr="007B68A7" w:rsidRDefault="00000000" w:rsidP="007B68A7">
      <w:r>
        <w:pict w14:anchorId="5D97BD86">
          <v:rect id="_x0000_i1030" style="width:0;height:1.5pt" o:hralign="center" o:hrstd="t" o:hr="t" fillcolor="#a0a0a0" stroked="f"/>
        </w:pict>
      </w:r>
    </w:p>
    <w:p w14:paraId="67896D66" w14:textId="77777777" w:rsidR="007B68A7" w:rsidRPr="007B68A7" w:rsidRDefault="007B68A7" w:rsidP="007B68A7">
      <w:pPr>
        <w:rPr>
          <w:b/>
          <w:bCs/>
        </w:rPr>
      </w:pPr>
      <w:r w:rsidRPr="007B68A7">
        <w:rPr>
          <w:b/>
          <w:bCs/>
        </w:rPr>
        <w:t>Lane One: Instruction</w:t>
      </w:r>
    </w:p>
    <w:p w14:paraId="1E36CEA1" w14:textId="77777777" w:rsidR="007B68A7" w:rsidRPr="007B68A7" w:rsidRDefault="007B68A7" w:rsidP="007B68A7">
      <w:r w:rsidRPr="007B68A7">
        <w:t>Instruction is the visible work.</w:t>
      </w:r>
    </w:p>
    <w:p w14:paraId="37A1B188" w14:textId="77777777" w:rsidR="007B68A7" w:rsidRPr="007B68A7" w:rsidRDefault="007B68A7" w:rsidP="007B68A7">
      <w:r w:rsidRPr="007B68A7">
        <w:lastRenderedPageBreak/>
        <w:t>Participants see:</w:t>
      </w:r>
    </w:p>
    <w:p w14:paraId="51248D57" w14:textId="77777777" w:rsidR="007B68A7" w:rsidRPr="007B68A7" w:rsidRDefault="007B68A7" w:rsidP="003309E7">
      <w:pPr>
        <w:numPr>
          <w:ilvl w:val="0"/>
          <w:numId w:val="4"/>
        </w:numPr>
      </w:pPr>
      <w:r w:rsidRPr="007B68A7">
        <w:t>Teaching</w:t>
      </w:r>
    </w:p>
    <w:p w14:paraId="024F21C5" w14:textId="77777777" w:rsidR="007B68A7" w:rsidRPr="007B68A7" w:rsidRDefault="007B68A7" w:rsidP="003309E7">
      <w:pPr>
        <w:numPr>
          <w:ilvl w:val="0"/>
          <w:numId w:val="4"/>
        </w:numPr>
      </w:pPr>
      <w:r w:rsidRPr="007B68A7">
        <w:t>Facilitation</w:t>
      </w:r>
    </w:p>
    <w:p w14:paraId="30CF29E8" w14:textId="77777777" w:rsidR="007B68A7" w:rsidRPr="007B68A7" w:rsidRDefault="007B68A7" w:rsidP="003309E7">
      <w:pPr>
        <w:numPr>
          <w:ilvl w:val="0"/>
          <w:numId w:val="4"/>
        </w:numPr>
      </w:pPr>
      <w:r w:rsidRPr="007B68A7">
        <w:t>Exercises</w:t>
      </w:r>
    </w:p>
    <w:p w14:paraId="16876AA0" w14:textId="77777777" w:rsidR="007B68A7" w:rsidRPr="007B68A7" w:rsidRDefault="007B68A7" w:rsidP="003309E7">
      <w:pPr>
        <w:numPr>
          <w:ilvl w:val="0"/>
          <w:numId w:val="4"/>
        </w:numPr>
      </w:pPr>
      <w:r w:rsidRPr="007B68A7">
        <w:t>Reflection prompts</w:t>
      </w:r>
    </w:p>
    <w:p w14:paraId="64122F39" w14:textId="77777777" w:rsidR="007B68A7" w:rsidRPr="007B68A7" w:rsidRDefault="007B68A7" w:rsidP="003309E7">
      <w:pPr>
        <w:numPr>
          <w:ilvl w:val="0"/>
          <w:numId w:val="4"/>
        </w:numPr>
      </w:pPr>
      <w:r w:rsidRPr="007B68A7">
        <w:t>Discussions</w:t>
      </w:r>
    </w:p>
    <w:p w14:paraId="28AA9944" w14:textId="77777777" w:rsidR="007B68A7" w:rsidRPr="007B68A7" w:rsidRDefault="007B68A7" w:rsidP="003309E7">
      <w:pPr>
        <w:numPr>
          <w:ilvl w:val="0"/>
          <w:numId w:val="4"/>
        </w:numPr>
      </w:pPr>
      <w:r w:rsidRPr="007B68A7">
        <w:t>Frameworks</w:t>
      </w:r>
    </w:p>
    <w:p w14:paraId="33C68D56" w14:textId="77777777" w:rsidR="007B68A7" w:rsidRPr="007B68A7" w:rsidRDefault="007B68A7" w:rsidP="003309E7">
      <w:pPr>
        <w:numPr>
          <w:ilvl w:val="0"/>
          <w:numId w:val="4"/>
        </w:numPr>
      </w:pPr>
      <w:r w:rsidRPr="007B68A7">
        <w:t>Skill practice</w:t>
      </w:r>
    </w:p>
    <w:p w14:paraId="6328E898" w14:textId="77777777" w:rsidR="007B68A7" w:rsidRPr="007B68A7" w:rsidRDefault="007B68A7" w:rsidP="007B68A7">
      <w:r w:rsidRPr="007B68A7">
        <w:t>This is the lane participants experience most directly.</w:t>
      </w:r>
    </w:p>
    <w:p w14:paraId="336FEC95" w14:textId="77777777" w:rsidR="007B68A7" w:rsidRPr="007B68A7" w:rsidRDefault="007B68A7" w:rsidP="007B68A7">
      <w:r w:rsidRPr="007B68A7">
        <w:t>Instruction helps participants understand concepts and build capabilities.</w:t>
      </w:r>
    </w:p>
    <w:p w14:paraId="67D3D00A" w14:textId="77777777" w:rsidR="007B68A7" w:rsidRPr="007B68A7" w:rsidRDefault="007B68A7" w:rsidP="007B68A7">
      <w:r w:rsidRPr="007B68A7">
        <w:t>It creates awareness.</w:t>
      </w:r>
    </w:p>
    <w:p w14:paraId="43E10D83" w14:textId="77777777" w:rsidR="007B68A7" w:rsidRPr="007B68A7" w:rsidRDefault="007B68A7" w:rsidP="007B68A7">
      <w:r w:rsidRPr="007B68A7">
        <w:t>It creates insight.</w:t>
      </w:r>
    </w:p>
    <w:p w14:paraId="2BD03A6D" w14:textId="77777777" w:rsidR="007B68A7" w:rsidRPr="007B68A7" w:rsidRDefault="007B68A7" w:rsidP="007B68A7">
      <w:r w:rsidRPr="007B68A7">
        <w:t>It creates opportunities for growth.</w:t>
      </w:r>
    </w:p>
    <w:p w14:paraId="6E5E2749" w14:textId="77777777" w:rsidR="007B68A7" w:rsidRPr="007B68A7" w:rsidRDefault="007B68A7" w:rsidP="007B68A7">
      <w:r w:rsidRPr="007B68A7">
        <w:t>But instruction alone is not enough.</w:t>
      </w:r>
    </w:p>
    <w:p w14:paraId="2D16047F" w14:textId="77777777" w:rsidR="007B68A7" w:rsidRPr="007B68A7" w:rsidRDefault="00000000" w:rsidP="007B68A7">
      <w:r>
        <w:pict w14:anchorId="214E944D">
          <v:rect id="_x0000_i1031" style="width:0;height:1.5pt" o:hralign="center" o:hrstd="t" o:hr="t" fillcolor="#a0a0a0" stroked="f"/>
        </w:pict>
      </w:r>
    </w:p>
    <w:p w14:paraId="40B7420C" w14:textId="77777777" w:rsidR="007B68A7" w:rsidRPr="007B68A7" w:rsidRDefault="007B68A7" w:rsidP="007B68A7">
      <w:pPr>
        <w:rPr>
          <w:b/>
          <w:bCs/>
        </w:rPr>
      </w:pPr>
      <w:r w:rsidRPr="007B68A7">
        <w:rPr>
          <w:b/>
          <w:bCs/>
        </w:rPr>
        <w:t>Lane Two: Assessment</w:t>
      </w:r>
    </w:p>
    <w:p w14:paraId="516D8BE4" w14:textId="77777777" w:rsidR="007B68A7" w:rsidRPr="007B68A7" w:rsidRDefault="007B68A7" w:rsidP="007B68A7">
      <w:r w:rsidRPr="007B68A7">
        <w:t>Assessment is the invisible lane.</w:t>
      </w:r>
    </w:p>
    <w:p w14:paraId="729C993E" w14:textId="77777777" w:rsidR="007B68A7" w:rsidRPr="007B68A7" w:rsidRDefault="007B68A7" w:rsidP="007B68A7">
      <w:r w:rsidRPr="007B68A7">
        <w:t>Participants are learning.</w:t>
      </w:r>
    </w:p>
    <w:p w14:paraId="7CAFE38B" w14:textId="77777777" w:rsidR="007B68A7" w:rsidRPr="007B68A7" w:rsidRDefault="007B68A7" w:rsidP="007B68A7">
      <w:r w:rsidRPr="007B68A7">
        <w:t>Facilitators are learning about participants.</w:t>
      </w:r>
    </w:p>
    <w:p w14:paraId="02B94DCD" w14:textId="77777777" w:rsidR="007B68A7" w:rsidRPr="007B68A7" w:rsidRDefault="007B68A7" w:rsidP="007B68A7">
      <w:r w:rsidRPr="007B68A7">
        <w:t>As participants engage with material, facilitators are evaluating:</w:t>
      </w:r>
    </w:p>
    <w:p w14:paraId="19EA6028" w14:textId="77777777" w:rsidR="007B68A7" w:rsidRPr="007B68A7" w:rsidRDefault="007B68A7" w:rsidP="003309E7">
      <w:pPr>
        <w:numPr>
          <w:ilvl w:val="0"/>
          <w:numId w:val="5"/>
        </w:numPr>
      </w:pPr>
      <w:r w:rsidRPr="007B68A7">
        <w:t>How they think</w:t>
      </w:r>
    </w:p>
    <w:p w14:paraId="4F77983A" w14:textId="77777777" w:rsidR="007B68A7" w:rsidRPr="007B68A7" w:rsidRDefault="007B68A7" w:rsidP="003309E7">
      <w:pPr>
        <w:numPr>
          <w:ilvl w:val="0"/>
          <w:numId w:val="5"/>
        </w:numPr>
      </w:pPr>
      <w:r w:rsidRPr="007B68A7">
        <w:t>How they communicate</w:t>
      </w:r>
    </w:p>
    <w:p w14:paraId="3A17D4AB" w14:textId="77777777" w:rsidR="007B68A7" w:rsidRPr="007B68A7" w:rsidRDefault="007B68A7" w:rsidP="003309E7">
      <w:pPr>
        <w:numPr>
          <w:ilvl w:val="0"/>
          <w:numId w:val="5"/>
        </w:numPr>
      </w:pPr>
      <w:r w:rsidRPr="007B68A7">
        <w:t>How they process information</w:t>
      </w:r>
    </w:p>
    <w:p w14:paraId="3F4677AB" w14:textId="77777777" w:rsidR="007B68A7" w:rsidRPr="007B68A7" w:rsidRDefault="007B68A7" w:rsidP="003309E7">
      <w:pPr>
        <w:numPr>
          <w:ilvl w:val="0"/>
          <w:numId w:val="5"/>
        </w:numPr>
      </w:pPr>
      <w:r w:rsidRPr="007B68A7">
        <w:t>How they respond to challenge</w:t>
      </w:r>
    </w:p>
    <w:p w14:paraId="0D69A2E8" w14:textId="77777777" w:rsidR="007B68A7" w:rsidRPr="007B68A7" w:rsidRDefault="007B68A7" w:rsidP="003309E7">
      <w:pPr>
        <w:numPr>
          <w:ilvl w:val="0"/>
          <w:numId w:val="5"/>
        </w:numPr>
      </w:pPr>
      <w:r w:rsidRPr="007B68A7">
        <w:t>How they respond to accountability</w:t>
      </w:r>
    </w:p>
    <w:p w14:paraId="289B5235" w14:textId="77777777" w:rsidR="007B68A7" w:rsidRPr="007B68A7" w:rsidRDefault="007B68A7" w:rsidP="003309E7">
      <w:pPr>
        <w:numPr>
          <w:ilvl w:val="0"/>
          <w:numId w:val="5"/>
        </w:numPr>
      </w:pPr>
      <w:r w:rsidRPr="007B68A7">
        <w:t>How they approach ambiguity</w:t>
      </w:r>
    </w:p>
    <w:p w14:paraId="69AD905F" w14:textId="77777777" w:rsidR="007B68A7" w:rsidRPr="007B68A7" w:rsidRDefault="007B68A7" w:rsidP="003309E7">
      <w:pPr>
        <w:numPr>
          <w:ilvl w:val="0"/>
          <w:numId w:val="5"/>
        </w:numPr>
      </w:pPr>
      <w:r w:rsidRPr="007B68A7">
        <w:lastRenderedPageBreak/>
        <w:t>How they approach responsibility</w:t>
      </w:r>
    </w:p>
    <w:p w14:paraId="4288738A" w14:textId="77777777" w:rsidR="007B68A7" w:rsidRPr="007B68A7" w:rsidRDefault="007B68A7" w:rsidP="007B68A7">
      <w:r w:rsidRPr="007B68A7">
        <w:t>Participants may not realize assessment is happening.</w:t>
      </w:r>
    </w:p>
    <w:p w14:paraId="07C5459C" w14:textId="77777777" w:rsidR="007B68A7" w:rsidRPr="007B68A7" w:rsidRDefault="007B68A7" w:rsidP="007B68A7">
      <w:r w:rsidRPr="007B68A7">
        <w:t>But it is.</w:t>
      </w:r>
    </w:p>
    <w:p w14:paraId="360C284C" w14:textId="77777777" w:rsidR="007B68A7" w:rsidRPr="007B68A7" w:rsidRDefault="007B68A7" w:rsidP="007B68A7">
      <w:r w:rsidRPr="007B68A7">
        <w:t>And it should be.</w:t>
      </w:r>
    </w:p>
    <w:p w14:paraId="0B72AF0C" w14:textId="77777777" w:rsidR="007B68A7" w:rsidRPr="007B68A7" w:rsidRDefault="007B68A7" w:rsidP="007B68A7">
      <w:r w:rsidRPr="007B68A7">
        <w:t>Because every interaction provides information.</w:t>
      </w:r>
    </w:p>
    <w:p w14:paraId="49B2251E" w14:textId="77777777" w:rsidR="007B68A7" w:rsidRPr="007B68A7" w:rsidRDefault="007B68A7" w:rsidP="007B68A7">
      <w:r w:rsidRPr="007B68A7">
        <w:t>This is why note-taking is mandatory.</w:t>
      </w:r>
    </w:p>
    <w:p w14:paraId="5246CDDC" w14:textId="77777777" w:rsidR="007B68A7" w:rsidRPr="007B68A7" w:rsidRDefault="007B68A7" w:rsidP="007B68A7">
      <w:r w:rsidRPr="007B68A7">
        <w:t>It is impossible to accurately diagnose without documentation.</w:t>
      </w:r>
    </w:p>
    <w:p w14:paraId="01544239" w14:textId="77777777" w:rsidR="007B68A7" w:rsidRPr="007B68A7" w:rsidRDefault="007B68A7" w:rsidP="007B68A7">
      <w:r w:rsidRPr="007B68A7">
        <w:t>Patterns emerge over time.</w:t>
      </w:r>
    </w:p>
    <w:p w14:paraId="187D3B42" w14:textId="77777777" w:rsidR="007B68A7" w:rsidRPr="007B68A7" w:rsidRDefault="007B68A7" w:rsidP="007B68A7">
      <w:r w:rsidRPr="007B68A7">
        <w:t>And patterns require records.</w:t>
      </w:r>
    </w:p>
    <w:p w14:paraId="17570F73" w14:textId="77777777" w:rsidR="007B68A7" w:rsidRPr="007B68A7" w:rsidRDefault="00000000" w:rsidP="007B68A7">
      <w:r>
        <w:pict w14:anchorId="5E9C008C">
          <v:rect id="_x0000_i1032" style="width:0;height:1.5pt" o:hralign="center" o:hrstd="t" o:hr="t" fillcolor="#a0a0a0" stroked="f"/>
        </w:pict>
      </w:r>
    </w:p>
    <w:p w14:paraId="01F85DCD" w14:textId="77777777" w:rsidR="007B68A7" w:rsidRPr="007B68A7" w:rsidRDefault="007B68A7" w:rsidP="007B68A7">
      <w:pPr>
        <w:rPr>
          <w:b/>
          <w:bCs/>
        </w:rPr>
      </w:pPr>
      <w:r w:rsidRPr="007B68A7">
        <w:rPr>
          <w:b/>
          <w:bCs/>
        </w:rPr>
        <w:t>Why Dual-Lane Facilitation Matters</w:t>
      </w:r>
    </w:p>
    <w:p w14:paraId="303320FB" w14:textId="77777777" w:rsidR="007B68A7" w:rsidRPr="007B68A7" w:rsidRDefault="007B68A7" w:rsidP="007B68A7">
      <w:r w:rsidRPr="007B68A7">
        <w:t>Without assessment, facilitators become presenters.</w:t>
      </w:r>
    </w:p>
    <w:p w14:paraId="3485126B" w14:textId="77777777" w:rsidR="007B68A7" w:rsidRPr="007B68A7" w:rsidRDefault="007B68A7" w:rsidP="007B68A7">
      <w:r w:rsidRPr="007B68A7">
        <w:t>Without instruction, facilitators become observers.</w:t>
      </w:r>
    </w:p>
    <w:p w14:paraId="702061CE" w14:textId="77777777" w:rsidR="007B68A7" w:rsidRPr="007B68A7" w:rsidRDefault="007B68A7" w:rsidP="007B68A7">
      <w:r w:rsidRPr="007B68A7">
        <w:t>Humane Connection™ requires both.</w:t>
      </w:r>
    </w:p>
    <w:p w14:paraId="2555169C" w14:textId="77777777" w:rsidR="007B68A7" w:rsidRPr="007B68A7" w:rsidRDefault="007B68A7" w:rsidP="007B68A7">
      <w:r w:rsidRPr="007B68A7">
        <w:t>We teach.</w:t>
      </w:r>
    </w:p>
    <w:p w14:paraId="4C5116CB" w14:textId="77777777" w:rsidR="007B68A7" w:rsidRPr="007B68A7" w:rsidRDefault="007B68A7" w:rsidP="007B68A7">
      <w:r w:rsidRPr="007B68A7">
        <w:t>We observe.</w:t>
      </w:r>
    </w:p>
    <w:p w14:paraId="5DE44575" w14:textId="77777777" w:rsidR="007B68A7" w:rsidRPr="007B68A7" w:rsidRDefault="007B68A7" w:rsidP="007B68A7">
      <w:r w:rsidRPr="007B68A7">
        <w:t>We facilitate.</w:t>
      </w:r>
    </w:p>
    <w:p w14:paraId="19497FEF" w14:textId="77777777" w:rsidR="007B68A7" w:rsidRPr="007B68A7" w:rsidRDefault="007B68A7" w:rsidP="007B68A7">
      <w:r w:rsidRPr="007B68A7">
        <w:t>We assess.</w:t>
      </w:r>
    </w:p>
    <w:p w14:paraId="33BDB2EA" w14:textId="77777777" w:rsidR="007B68A7" w:rsidRPr="007B68A7" w:rsidRDefault="007B68A7" w:rsidP="007B68A7">
      <w:r w:rsidRPr="007B68A7">
        <w:t>We support learning.</w:t>
      </w:r>
    </w:p>
    <w:p w14:paraId="0F85929A" w14:textId="77777777" w:rsidR="007B68A7" w:rsidRPr="007B68A7" w:rsidRDefault="007B68A7" w:rsidP="007B68A7">
      <w:r w:rsidRPr="007B68A7">
        <w:t>We gather evidence.</w:t>
      </w:r>
    </w:p>
    <w:p w14:paraId="1255DE63" w14:textId="77777777" w:rsidR="007B68A7" w:rsidRPr="007B68A7" w:rsidRDefault="007B68A7" w:rsidP="007B68A7">
      <w:r w:rsidRPr="007B68A7">
        <w:t>The quality of your diagnosis depends upon your ability to operate effectively in both lanes simultaneously.</w:t>
      </w:r>
    </w:p>
    <w:p w14:paraId="03413789" w14:textId="77777777" w:rsidR="007B68A7" w:rsidRPr="007B68A7" w:rsidRDefault="007B68A7" w:rsidP="007B68A7">
      <w:r w:rsidRPr="007B68A7">
        <w:t>That is one of the defining characteristics of a certified Humane Connection™ Facilitator.</w:t>
      </w:r>
    </w:p>
    <w:p w14:paraId="77FC45C1" w14:textId="77777777" w:rsidR="007B68A7" w:rsidRPr="007B68A7" w:rsidRDefault="00000000" w:rsidP="007B68A7">
      <w:r>
        <w:pict w14:anchorId="21CDEC01">
          <v:rect id="_x0000_i1033" style="width:0;height:1.5pt" o:hralign="center" o:hrstd="t" o:hr="t" fillcolor="#a0a0a0" stroked="f"/>
        </w:pict>
      </w:r>
    </w:p>
    <w:p w14:paraId="240CE5CB" w14:textId="77777777" w:rsidR="007B68A7" w:rsidRPr="007B68A7" w:rsidRDefault="007B68A7" w:rsidP="007B68A7">
      <w:pPr>
        <w:rPr>
          <w:b/>
          <w:bCs/>
        </w:rPr>
      </w:pPr>
      <w:r w:rsidRPr="007B68A7">
        <w:rPr>
          <w:b/>
          <w:bCs/>
        </w:rPr>
        <w:t>Section IV: Assessment and Diagnostic Tools</w:t>
      </w:r>
    </w:p>
    <w:p w14:paraId="1DD85DB6" w14:textId="77777777" w:rsidR="007B68A7" w:rsidRPr="007B68A7" w:rsidRDefault="007B68A7" w:rsidP="007B68A7">
      <w:r w:rsidRPr="007B68A7">
        <w:t>Humane Connection™ facilitators do not rely solely on instinct.</w:t>
      </w:r>
    </w:p>
    <w:p w14:paraId="108FD51A" w14:textId="77777777" w:rsidR="007B68A7" w:rsidRPr="007B68A7" w:rsidRDefault="007B68A7" w:rsidP="007B68A7">
      <w:r w:rsidRPr="007B68A7">
        <w:lastRenderedPageBreak/>
        <w:t>We use structured assessment methods.</w:t>
      </w:r>
    </w:p>
    <w:p w14:paraId="78EF12F2" w14:textId="77777777" w:rsidR="007B68A7" w:rsidRPr="007B68A7" w:rsidRDefault="007B68A7" w:rsidP="007B68A7">
      <w:r w:rsidRPr="007B68A7">
        <w:t>These methods help us gather evidence, reduce bias, and increase diagnostic accuracy.</w:t>
      </w:r>
    </w:p>
    <w:p w14:paraId="06B6B937" w14:textId="77777777" w:rsidR="007B68A7" w:rsidRPr="007B68A7" w:rsidRDefault="007B68A7" w:rsidP="007B68A7">
      <w:r w:rsidRPr="007B68A7">
        <w:t>Most one-on-one engagements and organization-specific training programs include several assessment and diagnostic tools.</w:t>
      </w:r>
    </w:p>
    <w:p w14:paraId="2AEC2AA7" w14:textId="77777777" w:rsidR="007B68A7" w:rsidRPr="007B68A7" w:rsidRDefault="007B68A7" w:rsidP="007B68A7">
      <w:r w:rsidRPr="007B68A7">
        <w:t>These may include:</w:t>
      </w:r>
    </w:p>
    <w:p w14:paraId="412D20EF" w14:textId="77777777" w:rsidR="007B68A7" w:rsidRPr="007B68A7" w:rsidRDefault="007B68A7" w:rsidP="003309E7">
      <w:pPr>
        <w:numPr>
          <w:ilvl w:val="0"/>
          <w:numId w:val="6"/>
        </w:numPr>
      </w:pPr>
      <w:r w:rsidRPr="007B68A7">
        <w:t>Baseline leadership assessments</w:t>
      </w:r>
    </w:p>
    <w:p w14:paraId="7B55499C" w14:textId="77777777" w:rsidR="007B68A7" w:rsidRPr="007B68A7" w:rsidRDefault="007B68A7" w:rsidP="003309E7">
      <w:pPr>
        <w:numPr>
          <w:ilvl w:val="0"/>
          <w:numId w:val="6"/>
        </w:numPr>
      </w:pPr>
      <w:r w:rsidRPr="007B68A7">
        <w:t>Personality diagnostics</w:t>
      </w:r>
    </w:p>
    <w:p w14:paraId="11F5EF3E" w14:textId="77777777" w:rsidR="007B68A7" w:rsidRPr="007B68A7" w:rsidRDefault="007B68A7" w:rsidP="003309E7">
      <w:pPr>
        <w:numPr>
          <w:ilvl w:val="0"/>
          <w:numId w:val="6"/>
        </w:numPr>
      </w:pPr>
      <w:r w:rsidRPr="007B68A7">
        <w:t>Pre-training surveys</w:t>
      </w:r>
    </w:p>
    <w:p w14:paraId="22E7E3E2" w14:textId="77777777" w:rsidR="007B68A7" w:rsidRPr="007B68A7" w:rsidRDefault="007B68A7" w:rsidP="003309E7">
      <w:pPr>
        <w:numPr>
          <w:ilvl w:val="0"/>
          <w:numId w:val="6"/>
        </w:numPr>
      </w:pPr>
      <w:r w:rsidRPr="007B68A7">
        <w:t>Manager intake interviews</w:t>
      </w:r>
    </w:p>
    <w:p w14:paraId="351E1E15" w14:textId="77777777" w:rsidR="007B68A7" w:rsidRPr="007B68A7" w:rsidRDefault="007B68A7" w:rsidP="003309E7">
      <w:pPr>
        <w:numPr>
          <w:ilvl w:val="0"/>
          <w:numId w:val="6"/>
        </w:numPr>
      </w:pPr>
      <w:r w:rsidRPr="007B68A7">
        <w:t>Facilitator observation frameworks</w:t>
      </w:r>
    </w:p>
    <w:p w14:paraId="5F74E252" w14:textId="77777777" w:rsidR="007B68A7" w:rsidRPr="007B68A7" w:rsidRDefault="007B68A7" w:rsidP="003309E7">
      <w:pPr>
        <w:numPr>
          <w:ilvl w:val="0"/>
          <w:numId w:val="6"/>
        </w:numPr>
      </w:pPr>
      <w:r w:rsidRPr="007B68A7">
        <w:t>Reflection exercises</w:t>
      </w:r>
    </w:p>
    <w:p w14:paraId="221B43B3" w14:textId="77777777" w:rsidR="007B68A7" w:rsidRPr="007B68A7" w:rsidRDefault="007B68A7" w:rsidP="003309E7">
      <w:pPr>
        <w:numPr>
          <w:ilvl w:val="0"/>
          <w:numId w:val="6"/>
        </w:numPr>
      </w:pPr>
      <w:r w:rsidRPr="007B68A7">
        <w:t>TOCs</w:t>
      </w:r>
    </w:p>
    <w:p w14:paraId="0B00F0B0" w14:textId="77777777" w:rsidR="007B68A7" w:rsidRPr="007B68A7" w:rsidRDefault="007B68A7" w:rsidP="003309E7">
      <w:pPr>
        <w:numPr>
          <w:ilvl w:val="0"/>
          <w:numId w:val="6"/>
        </w:numPr>
      </w:pPr>
      <w:r w:rsidRPr="007B68A7">
        <w:t>Pause and Reflect activities</w:t>
      </w:r>
    </w:p>
    <w:p w14:paraId="3E1E4E6E" w14:textId="77777777" w:rsidR="007B68A7" w:rsidRPr="007B68A7" w:rsidRDefault="007B68A7" w:rsidP="003309E7">
      <w:pPr>
        <w:numPr>
          <w:ilvl w:val="0"/>
          <w:numId w:val="6"/>
        </w:numPr>
      </w:pPr>
      <w:r w:rsidRPr="007B68A7">
        <w:t>Simulation exercises</w:t>
      </w:r>
    </w:p>
    <w:p w14:paraId="2BB3982C" w14:textId="77777777" w:rsidR="007B68A7" w:rsidRPr="007B68A7" w:rsidRDefault="007B68A7" w:rsidP="003309E7">
      <w:pPr>
        <w:numPr>
          <w:ilvl w:val="0"/>
          <w:numId w:val="6"/>
        </w:numPr>
      </w:pPr>
      <w:r w:rsidRPr="007B68A7">
        <w:t>Behavioral commitments</w:t>
      </w:r>
    </w:p>
    <w:p w14:paraId="23E18B08" w14:textId="77777777" w:rsidR="007B68A7" w:rsidRPr="007B68A7" w:rsidRDefault="007B68A7" w:rsidP="003309E7">
      <w:pPr>
        <w:numPr>
          <w:ilvl w:val="0"/>
          <w:numId w:val="6"/>
        </w:numPr>
      </w:pPr>
      <w:r w:rsidRPr="007B68A7">
        <w:t>Midpoint assessments</w:t>
      </w:r>
    </w:p>
    <w:p w14:paraId="1E9F6A7B" w14:textId="77777777" w:rsidR="007B68A7" w:rsidRPr="007B68A7" w:rsidRDefault="007B68A7" w:rsidP="003309E7">
      <w:pPr>
        <w:numPr>
          <w:ilvl w:val="0"/>
          <w:numId w:val="6"/>
        </w:numPr>
      </w:pPr>
      <w:r w:rsidRPr="007B68A7">
        <w:t>Final evaluations</w:t>
      </w:r>
    </w:p>
    <w:p w14:paraId="64C4A97A" w14:textId="77777777" w:rsidR="007B68A7" w:rsidRPr="007B68A7" w:rsidRDefault="007B68A7" w:rsidP="007B68A7">
      <w:r w:rsidRPr="007B68A7">
        <w:t>Each tool serves a different purpose.</w:t>
      </w:r>
    </w:p>
    <w:p w14:paraId="67A6A162" w14:textId="77777777" w:rsidR="007B68A7" w:rsidRPr="007B68A7" w:rsidRDefault="007B68A7" w:rsidP="007B68A7">
      <w:r w:rsidRPr="007B68A7">
        <w:t>No single tool tells the entire story.</w:t>
      </w:r>
    </w:p>
    <w:p w14:paraId="7E8A144C" w14:textId="77777777" w:rsidR="007B68A7" w:rsidRPr="007B68A7" w:rsidRDefault="007B68A7" w:rsidP="007B68A7">
      <w:r w:rsidRPr="007B68A7">
        <w:t>Instead, facilitators assemble information from multiple sources.</w:t>
      </w:r>
    </w:p>
    <w:p w14:paraId="1239B6CD" w14:textId="77777777" w:rsidR="007B68A7" w:rsidRPr="007B68A7" w:rsidRDefault="007B68A7" w:rsidP="007B68A7">
      <w:r w:rsidRPr="007B68A7">
        <w:t>This creates a more complete and accurate understanding of the participant.</w:t>
      </w:r>
    </w:p>
    <w:p w14:paraId="4B268E72" w14:textId="77777777" w:rsidR="007B68A7" w:rsidRPr="007B68A7" w:rsidRDefault="00000000" w:rsidP="007B68A7">
      <w:r>
        <w:pict w14:anchorId="73E3A07A">
          <v:rect id="_x0000_i1034" style="width:0;height:1.5pt" o:hralign="center" o:hrstd="t" o:hr="t" fillcolor="#a0a0a0" stroked="f"/>
        </w:pict>
      </w:r>
    </w:p>
    <w:p w14:paraId="21337931" w14:textId="77777777" w:rsidR="007B68A7" w:rsidRPr="007B68A7" w:rsidRDefault="007B68A7" w:rsidP="007B68A7">
      <w:pPr>
        <w:rPr>
          <w:b/>
          <w:bCs/>
        </w:rPr>
      </w:pPr>
      <w:r w:rsidRPr="007B68A7">
        <w:rPr>
          <w:b/>
          <w:bCs/>
        </w:rPr>
        <w:t>Why Diagnostic Tools Matter</w:t>
      </w:r>
    </w:p>
    <w:p w14:paraId="4EBD151B" w14:textId="77777777" w:rsidR="007B68A7" w:rsidRPr="007B68A7" w:rsidRDefault="007B68A7" w:rsidP="007B68A7">
      <w:r w:rsidRPr="007B68A7">
        <w:t>These tools support:</w:t>
      </w:r>
    </w:p>
    <w:p w14:paraId="46DF9183" w14:textId="77777777" w:rsidR="007B68A7" w:rsidRPr="007B68A7" w:rsidRDefault="007B68A7" w:rsidP="003309E7">
      <w:pPr>
        <w:numPr>
          <w:ilvl w:val="0"/>
          <w:numId w:val="7"/>
        </w:numPr>
      </w:pPr>
      <w:r w:rsidRPr="007B68A7">
        <w:t>Multi-modal learning</w:t>
      </w:r>
    </w:p>
    <w:p w14:paraId="09DE2D3A" w14:textId="77777777" w:rsidR="007B68A7" w:rsidRPr="007B68A7" w:rsidRDefault="007B68A7" w:rsidP="003309E7">
      <w:pPr>
        <w:numPr>
          <w:ilvl w:val="0"/>
          <w:numId w:val="7"/>
        </w:numPr>
      </w:pPr>
      <w:r w:rsidRPr="007B68A7">
        <w:t>Knowledge retention</w:t>
      </w:r>
    </w:p>
    <w:p w14:paraId="2B79CD5C" w14:textId="77777777" w:rsidR="007B68A7" w:rsidRPr="007B68A7" w:rsidRDefault="007B68A7" w:rsidP="003309E7">
      <w:pPr>
        <w:numPr>
          <w:ilvl w:val="0"/>
          <w:numId w:val="7"/>
        </w:numPr>
      </w:pPr>
      <w:r w:rsidRPr="007B68A7">
        <w:lastRenderedPageBreak/>
        <w:t>Reflection</w:t>
      </w:r>
    </w:p>
    <w:p w14:paraId="7AC7FA3D" w14:textId="77777777" w:rsidR="007B68A7" w:rsidRPr="007B68A7" w:rsidRDefault="007B68A7" w:rsidP="003309E7">
      <w:pPr>
        <w:numPr>
          <w:ilvl w:val="0"/>
          <w:numId w:val="7"/>
        </w:numPr>
      </w:pPr>
      <w:r w:rsidRPr="007B68A7">
        <w:t>Engagement</w:t>
      </w:r>
    </w:p>
    <w:p w14:paraId="64D802B9" w14:textId="77777777" w:rsidR="007B68A7" w:rsidRPr="007B68A7" w:rsidRDefault="007B68A7" w:rsidP="003309E7">
      <w:pPr>
        <w:numPr>
          <w:ilvl w:val="0"/>
          <w:numId w:val="7"/>
        </w:numPr>
      </w:pPr>
      <w:r w:rsidRPr="007B68A7">
        <w:t>Collaboration</w:t>
      </w:r>
    </w:p>
    <w:p w14:paraId="4DED6A1E" w14:textId="77777777" w:rsidR="007B68A7" w:rsidRPr="007B68A7" w:rsidRDefault="007B68A7" w:rsidP="003309E7">
      <w:pPr>
        <w:numPr>
          <w:ilvl w:val="0"/>
          <w:numId w:val="7"/>
        </w:numPr>
      </w:pPr>
      <w:r w:rsidRPr="007B68A7">
        <w:t>Performance assessment</w:t>
      </w:r>
    </w:p>
    <w:p w14:paraId="280CE4DB" w14:textId="77777777" w:rsidR="007B68A7" w:rsidRPr="007B68A7" w:rsidRDefault="007B68A7" w:rsidP="007B68A7">
      <w:r w:rsidRPr="007B68A7">
        <w:t>More importantly, they help facilitators gather evidence.</w:t>
      </w:r>
    </w:p>
    <w:p w14:paraId="11B464E0" w14:textId="77777777" w:rsidR="007B68A7" w:rsidRPr="007B68A7" w:rsidRDefault="007B68A7" w:rsidP="007B68A7">
      <w:r w:rsidRPr="007B68A7">
        <w:t>Remember:</w:t>
      </w:r>
    </w:p>
    <w:p w14:paraId="508EAB82" w14:textId="77777777" w:rsidR="007B68A7" w:rsidRPr="007B68A7" w:rsidRDefault="007B68A7" w:rsidP="007B68A7">
      <w:r w:rsidRPr="007B68A7">
        <w:t>Every session is both a learning environment and a data collection environment.</w:t>
      </w:r>
    </w:p>
    <w:p w14:paraId="0C5674AB" w14:textId="77777777" w:rsidR="007B68A7" w:rsidRPr="007B68A7" w:rsidRDefault="007B68A7" w:rsidP="007B68A7">
      <w:r w:rsidRPr="007B68A7">
        <w:t>If we fail to observe, we fail to diagnose.</w:t>
      </w:r>
    </w:p>
    <w:p w14:paraId="6BC680D0" w14:textId="77777777" w:rsidR="007B68A7" w:rsidRPr="007B68A7" w:rsidRDefault="007B68A7" w:rsidP="007B68A7">
      <w:r w:rsidRPr="007B68A7">
        <w:t>If we fail to diagnose, we fail to improve performance.</w:t>
      </w:r>
    </w:p>
    <w:p w14:paraId="39488A59" w14:textId="77777777" w:rsidR="007B68A7" w:rsidRPr="007B68A7" w:rsidRDefault="007B68A7" w:rsidP="007B68A7">
      <w:r w:rsidRPr="007B68A7">
        <w:t>That principle guides everything we do.</w:t>
      </w:r>
    </w:p>
    <w:p w14:paraId="2EF049A1" w14:textId="77777777" w:rsidR="007B68A7" w:rsidRPr="007B68A7" w:rsidRDefault="00000000" w:rsidP="007B68A7">
      <w:r>
        <w:pict w14:anchorId="7E905869">
          <v:rect id="_x0000_i1035" style="width:0;height:1.5pt" o:hralign="center" o:hrstd="t" o:hr="t" fillcolor="#a0a0a0" stroked="f"/>
        </w:pict>
      </w:r>
    </w:p>
    <w:p w14:paraId="53458266" w14:textId="77777777" w:rsidR="007B68A7" w:rsidRPr="007B68A7" w:rsidRDefault="007B68A7" w:rsidP="007B68A7">
      <w:pPr>
        <w:rPr>
          <w:b/>
          <w:bCs/>
        </w:rPr>
      </w:pPr>
      <w:r w:rsidRPr="007B68A7">
        <w:rPr>
          <w:b/>
          <w:bCs/>
        </w:rPr>
        <w:t>Section V: Measurement Framework</w:t>
      </w:r>
    </w:p>
    <w:p w14:paraId="2CA865E3" w14:textId="77777777" w:rsidR="007B68A7" w:rsidRPr="007B68A7" w:rsidRDefault="007B68A7" w:rsidP="007B68A7">
      <w:r w:rsidRPr="007B68A7">
        <w:t>Humane Connection™ uses a three-phase measurement framework.</w:t>
      </w:r>
    </w:p>
    <w:p w14:paraId="53597F58" w14:textId="77777777" w:rsidR="007B68A7" w:rsidRPr="007B68A7" w:rsidRDefault="007B68A7" w:rsidP="007B68A7">
      <w:r w:rsidRPr="007B68A7">
        <w:t>Pre-Program.</w:t>
      </w:r>
    </w:p>
    <w:p w14:paraId="2B77308E" w14:textId="77777777" w:rsidR="007B68A7" w:rsidRPr="007B68A7" w:rsidRDefault="007B68A7" w:rsidP="007B68A7">
      <w:r w:rsidRPr="007B68A7">
        <w:t>During Program.</w:t>
      </w:r>
    </w:p>
    <w:p w14:paraId="168E8C68" w14:textId="77777777" w:rsidR="007B68A7" w:rsidRPr="007B68A7" w:rsidRDefault="007B68A7" w:rsidP="007B68A7">
      <w:r w:rsidRPr="007B68A7">
        <w:t>Post-Program.</w:t>
      </w:r>
    </w:p>
    <w:p w14:paraId="75AD3CEE" w14:textId="77777777" w:rsidR="007B68A7" w:rsidRPr="007B68A7" w:rsidRDefault="007B68A7" w:rsidP="007B68A7">
      <w:r w:rsidRPr="007B68A7">
        <w:t>Each phase provides different types of information.</w:t>
      </w:r>
    </w:p>
    <w:p w14:paraId="12077DC9" w14:textId="77777777" w:rsidR="007B68A7" w:rsidRPr="007B68A7" w:rsidRDefault="007B68A7" w:rsidP="007B68A7">
      <w:r w:rsidRPr="007B68A7">
        <w:t>Together, they create a complete developmental picture.</w:t>
      </w:r>
    </w:p>
    <w:p w14:paraId="44713D4B" w14:textId="77777777" w:rsidR="007B68A7" w:rsidRPr="007B68A7" w:rsidRDefault="00000000" w:rsidP="007B68A7">
      <w:r>
        <w:pict w14:anchorId="029CAA29">
          <v:rect id="_x0000_i1036" style="width:0;height:1.5pt" o:hralign="center" o:hrstd="t" o:hr="t" fillcolor="#a0a0a0" stroked="f"/>
        </w:pict>
      </w:r>
    </w:p>
    <w:p w14:paraId="474945B4" w14:textId="77777777" w:rsidR="007B68A7" w:rsidRPr="007B68A7" w:rsidRDefault="007B68A7" w:rsidP="007B68A7">
      <w:pPr>
        <w:rPr>
          <w:b/>
          <w:bCs/>
        </w:rPr>
      </w:pPr>
      <w:r w:rsidRPr="007B68A7">
        <w:rPr>
          <w:b/>
          <w:bCs/>
        </w:rPr>
        <w:t>Pre-Program Measurement</w:t>
      </w:r>
    </w:p>
    <w:p w14:paraId="6103F3F7" w14:textId="77777777" w:rsidR="007B68A7" w:rsidRPr="007B68A7" w:rsidRDefault="007B68A7" w:rsidP="007B68A7">
      <w:r w:rsidRPr="007B68A7">
        <w:t>Before training begins, we establish a baseline.</w:t>
      </w:r>
    </w:p>
    <w:p w14:paraId="6FB321F2" w14:textId="77777777" w:rsidR="007B68A7" w:rsidRPr="007B68A7" w:rsidRDefault="007B68A7" w:rsidP="007B68A7">
      <w:r w:rsidRPr="007B68A7">
        <w:t>This may include:</w:t>
      </w:r>
    </w:p>
    <w:p w14:paraId="462A2B3D" w14:textId="77777777" w:rsidR="007B68A7" w:rsidRPr="007B68A7" w:rsidRDefault="007B68A7" w:rsidP="003309E7">
      <w:pPr>
        <w:numPr>
          <w:ilvl w:val="0"/>
          <w:numId w:val="8"/>
        </w:numPr>
      </w:pPr>
      <w:r w:rsidRPr="007B68A7">
        <w:t>Leadership assessments</w:t>
      </w:r>
    </w:p>
    <w:p w14:paraId="5AC99368" w14:textId="77777777" w:rsidR="007B68A7" w:rsidRPr="007B68A7" w:rsidRDefault="007B68A7" w:rsidP="003309E7">
      <w:pPr>
        <w:numPr>
          <w:ilvl w:val="0"/>
          <w:numId w:val="8"/>
        </w:numPr>
      </w:pPr>
      <w:r w:rsidRPr="007B68A7">
        <w:t>Personality diagnostics</w:t>
      </w:r>
    </w:p>
    <w:p w14:paraId="0228EB3B" w14:textId="77777777" w:rsidR="007B68A7" w:rsidRPr="007B68A7" w:rsidRDefault="007B68A7" w:rsidP="003309E7">
      <w:pPr>
        <w:numPr>
          <w:ilvl w:val="0"/>
          <w:numId w:val="8"/>
        </w:numPr>
      </w:pPr>
      <w:r w:rsidRPr="007B68A7">
        <w:t>Intake interviews</w:t>
      </w:r>
    </w:p>
    <w:p w14:paraId="76D4DFDE" w14:textId="77777777" w:rsidR="007B68A7" w:rsidRPr="007B68A7" w:rsidRDefault="007B68A7" w:rsidP="003309E7">
      <w:pPr>
        <w:numPr>
          <w:ilvl w:val="0"/>
          <w:numId w:val="8"/>
        </w:numPr>
      </w:pPr>
      <w:r w:rsidRPr="007B68A7">
        <w:t>Job description reviews</w:t>
      </w:r>
    </w:p>
    <w:p w14:paraId="5F9D32A6" w14:textId="77777777" w:rsidR="007B68A7" w:rsidRPr="007B68A7" w:rsidRDefault="007B68A7" w:rsidP="003309E7">
      <w:pPr>
        <w:numPr>
          <w:ilvl w:val="0"/>
          <w:numId w:val="8"/>
        </w:numPr>
      </w:pPr>
      <w:r w:rsidRPr="007B68A7">
        <w:lastRenderedPageBreak/>
        <w:t>Pre-training surveys</w:t>
      </w:r>
    </w:p>
    <w:p w14:paraId="2CACE38C" w14:textId="77777777" w:rsidR="007B68A7" w:rsidRPr="007B68A7" w:rsidRDefault="007B68A7" w:rsidP="003309E7">
      <w:pPr>
        <w:numPr>
          <w:ilvl w:val="0"/>
          <w:numId w:val="8"/>
        </w:numPr>
      </w:pPr>
      <w:r w:rsidRPr="007B68A7">
        <w:t>Manager feedback</w:t>
      </w:r>
    </w:p>
    <w:p w14:paraId="7FA23225" w14:textId="77777777" w:rsidR="007B68A7" w:rsidRPr="007B68A7" w:rsidRDefault="007B68A7" w:rsidP="007B68A7">
      <w:r w:rsidRPr="007B68A7">
        <w:t>At this stage, we are gathering context.</w:t>
      </w:r>
    </w:p>
    <w:p w14:paraId="0C6AAFCE" w14:textId="77777777" w:rsidR="007B68A7" w:rsidRPr="007B68A7" w:rsidRDefault="007B68A7" w:rsidP="007B68A7">
      <w:r w:rsidRPr="007B68A7">
        <w:t>We are not diagnosing.</w:t>
      </w:r>
    </w:p>
    <w:p w14:paraId="73E716C6" w14:textId="77777777" w:rsidR="007B68A7" w:rsidRPr="007B68A7" w:rsidRDefault="007B68A7" w:rsidP="007B68A7">
      <w:r w:rsidRPr="007B68A7">
        <w:t>We are understanding.</w:t>
      </w:r>
    </w:p>
    <w:p w14:paraId="036198D4" w14:textId="77777777" w:rsidR="007B68A7" w:rsidRPr="007B68A7" w:rsidRDefault="007B68A7" w:rsidP="007B68A7">
      <w:r w:rsidRPr="007B68A7">
        <w:t>We are identifying:</w:t>
      </w:r>
    </w:p>
    <w:p w14:paraId="5230A9E6" w14:textId="77777777" w:rsidR="007B68A7" w:rsidRPr="007B68A7" w:rsidRDefault="007B68A7" w:rsidP="003309E7">
      <w:pPr>
        <w:numPr>
          <w:ilvl w:val="0"/>
          <w:numId w:val="9"/>
        </w:numPr>
      </w:pPr>
      <w:r w:rsidRPr="007B68A7">
        <w:t>Goals</w:t>
      </w:r>
    </w:p>
    <w:p w14:paraId="2FF2AED4" w14:textId="77777777" w:rsidR="007B68A7" w:rsidRPr="007B68A7" w:rsidRDefault="007B68A7" w:rsidP="003309E7">
      <w:pPr>
        <w:numPr>
          <w:ilvl w:val="0"/>
          <w:numId w:val="9"/>
        </w:numPr>
      </w:pPr>
      <w:r w:rsidRPr="007B68A7">
        <w:t>Concerns</w:t>
      </w:r>
    </w:p>
    <w:p w14:paraId="0C29BF6E" w14:textId="77777777" w:rsidR="007B68A7" w:rsidRPr="007B68A7" w:rsidRDefault="007B68A7" w:rsidP="003309E7">
      <w:pPr>
        <w:numPr>
          <w:ilvl w:val="0"/>
          <w:numId w:val="9"/>
        </w:numPr>
      </w:pPr>
      <w:r w:rsidRPr="007B68A7">
        <w:t>Opportunities</w:t>
      </w:r>
    </w:p>
    <w:p w14:paraId="38A18C38" w14:textId="77777777" w:rsidR="007B68A7" w:rsidRPr="007B68A7" w:rsidRDefault="007B68A7" w:rsidP="003309E7">
      <w:pPr>
        <w:numPr>
          <w:ilvl w:val="0"/>
          <w:numId w:val="9"/>
        </w:numPr>
      </w:pPr>
      <w:r w:rsidRPr="007B68A7">
        <w:t>Organizational realities</w:t>
      </w:r>
    </w:p>
    <w:p w14:paraId="288D0F18" w14:textId="77777777" w:rsidR="007B68A7" w:rsidRPr="007B68A7" w:rsidRDefault="007B68A7" w:rsidP="003309E7">
      <w:pPr>
        <w:numPr>
          <w:ilvl w:val="0"/>
          <w:numId w:val="9"/>
        </w:numPr>
      </w:pPr>
      <w:r w:rsidRPr="007B68A7">
        <w:t>Development priorities</w:t>
      </w:r>
    </w:p>
    <w:p w14:paraId="4688E1E3" w14:textId="77777777" w:rsidR="007B68A7" w:rsidRPr="007B68A7" w:rsidRDefault="007B68A7" w:rsidP="007B68A7">
      <w:r w:rsidRPr="007B68A7">
        <w:t>This information establishes the starting point.</w:t>
      </w:r>
    </w:p>
    <w:p w14:paraId="0C4E96F6" w14:textId="77777777" w:rsidR="007B68A7" w:rsidRPr="007B68A7" w:rsidRDefault="00000000" w:rsidP="007B68A7">
      <w:r>
        <w:pict w14:anchorId="4F389DAB">
          <v:rect id="_x0000_i1037" style="width:0;height:1.5pt" o:hralign="center" o:hrstd="t" o:hr="t" fillcolor="#a0a0a0" stroked="f"/>
        </w:pict>
      </w:r>
    </w:p>
    <w:p w14:paraId="3E021882" w14:textId="77777777" w:rsidR="007B68A7" w:rsidRPr="007B68A7" w:rsidRDefault="007B68A7" w:rsidP="007B68A7">
      <w:pPr>
        <w:rPr>
          <w:b/>
          <w:bCs/>
        </w:rPr>
      </w:pPr>
      <w:r w:rsidRPr="007B68A7">
        <w:rPr>
          <w:b/>
          <w:bCs/>
        </w:rPr>
        <w:t>During Program Measurement</w:t>
      </w:r>
    </w:p>
    <w:p w14:paraId="71731574" w14:textId="77777777" w:rsidR="007B68A7" w:rsidRPr="007B68A7" w:rsidRDefault="007B68A7" w:rsidP="007B68A7">
      <w:r w:rsidRPr="007B68A7">
        <w:t>During the program, evidence begins to accumulate.</w:t>
      </w:r>
    </w:p>
    <w:p w14:paraId="670B085C" w14:textId="77777777" w:rsidR="007B68A7" w:rsidRPr="007B68A7" w:rsidRDefault="007B68A7" w:rsidP="007B68A7">
      <w:r w:rsidRPr="007B68A7">
        <w:t>Facilitators gather information through:</w:t>
      </w:r>
    </w:p>
    <w:p w14:paraId="2D4CB021" w14:textId="77777777" w:rsidR="007B68A7" w:rsidRPr="007B68A7" w:rsidRDefault="007B68A7" w:rsidP="003309E7">
      <w:pPr>
        <w:numPr>
          <w:ilvl w:val="0"/>
          <w:numId w:val="10"/>
        </w:numPr>
      </w:pPr>
      <w:r w:rsidRPr="007B68A7">
        <w:t>Observation</w:t>
      </w:r>
    </w:p>
    <w:p w14:paraId="720D9B61" w14:textId="77777777" w:rsidR="007B68A7" w:rsidRPr="007B68A7" w:rsidRDefault="007B68A7" w:rsidP="003309E7">
      <w:pPr>
        <w:numPr>
          <w:ilvl w:val="0"/>
          <w:numId w:val="10"/>
        </w:numPr>
      </w:pPr>
      <w:r w:rsidRPr="007B68A7">
        <w:t>TOCs</w:t>
      </w:r>
    </w:p>
    <w:p w14:paraId="0F0EDDB0" w14:textId="77777777" w:rsidR="007B68A7" w:rsidRPr="007B68A7" w:rsidRDefault="007B68A7" w:rsidP="003309E7">
      <w:pPr>
        <w:numPr>
          <w:ilvl w:val="0"/>
          <w:numId w:val="10"/>
        </w:numPr>
      </w:pPr>
      <w:r w:rsidRPr="007B68A7">
        <w:t>Reflection exercises</w:t>
      </w:r>
    </w:p>
    <w:p w14:paraId="485B6FBF" w14:textId="77777777" w:rsidR="007B68A7" w:rsidRPr="007B68A7" w:rsidRDefault="007B68A7" w:rsidP="003309E7">
      <w:pPr>
        <w:numPr>
          <w:ilvl w:val="0"/>
          <w:numId w:val="10"/>
        </w:numPr>
      </w:pPr>
      <w:r w:rsidRPr="007B68A7">
        <w:t>Simulations</w:t>
      </w:r>
    </w:p>
    <w:p w14:paraId="76DABED0" w14:textId="77777777" w:rsidR="007B68A7" w:rsidRPr="007B68A7" w:rsidRDefault="007B68A7" w:rsidP="003309E7">
      <w:pPr>
        <w:numPr>
          <w:ilvl w:val="0"/>
          <w:numId w:val="10"/>
        </w:numPr>
      </w:pPr>
      <w:r w:rsidRPr="007B68A7">
        <w:t>Behavioral commitments</w:t>
      </w:r>
    </w:p>
    <w:p w14:paraId="40D715E4" w14:textId="77777777" w:rsidR="007B68A7" w:rsidRPr="007B68A7" w:rsidRDefault="007B68A7" w:rsidP="003309E7">
      <w:pPr>
        <w:numPr>
          <w:ilvl w:val="0"/>
          <w:numId w:val="10"/>
        </w:numPr>
      </w:pPr>
      <w:r w:rsidRPr="007B68A7">
        <w:t>Discussions</w:t>
      </w:r>
    </w:p>
    <w:p w14:paraId="166FAE10" w14:textId="77777777" w:rsidR="007B68A7" w:rsidRPr="007B68A7" w:rsidRDefault="007B68A7" w:rsidP="003309E7">
      <w:pPr>
        <w:numPr>
          <w:ilvl w:val="0"/>
          <w:numId w:val="10"/>
        </w:numPr>
      </w:pPr>
      <w:r w:rsidRPr="007B68A7">
        <w:t>Peer interactions</w:t>
      </w:r>
    </w:p>
    <w:p w14:paraId="5575544F" w14:textId="77777777" w:rsidR="007B68A7" w:rsidRPr="007B68A7" w:rsidRDefault="007B68A7" w:rsidP="003309E7">
      <w:pPr>
        <w:numPr>
          <w:ilvl w:val="0"/>
          <w:numId w:val="10"/>
        </w:numPr>
      </w:pPr>
      <w:r w:rsidRPr="007B68A7">
        <w:t>Practice activities</w:t>
      </w:r>
    </w:p>
    <w:p w14:paraId="113032E5" w14:textId="77777777" w:rsidR="007B68A7" w:rsidRPr="007B68A7" w:rsidRDefault="007B68A7" w:rsidP="007B68A7">
      <w:r w:rsidRPr="007B68A7">
        <w:t>This is where patterns emerge.</w:t>
      </w:r>
    </w:p>
    <w:p w14:paraId="011D26A7" w14:textId="77777777" w:rsidR="007B68A7" w:rsidRPr="007B68A7" w:rsidRDefault="007B68A7" w:rsidP="007B68A7">
      <w:r w:rsidRPr="007B68A7">
        <w:t>This is where assumptions are tested.</w:t>
      </w:r>
    </w:p>
    <w:p w14:paraId="566095A1" w14:textId="77777777" w:rsidR="007B68A7" w:rsidRPr="007B68A7" w:rsidRDefault="007B68A7" w:rsidP="007B68A7">
      <w:r w:rsidRPr="007B68A7">
        <w:lastRenderedPageBreak/>
        <w:t>This is where diagnosis begins.</w:t>
      </w:r>
    </w:p>
    <w:p w14:paraId="52592DD6" w14:textId="77777777" w:rsidR="007B68A7" w:rsidRPr="007B68A7" w:rsidRDefault="00000000" w:rsidP="007B68A7">
      <w:r>
        <w:pict w14:anchorId="4A057A7F">
          <v:rect id="_x0000_i1038" style="width:0;height:1.5pt" o:hralign="center" o:hrstd="t" o:hr="t" fillcolor="#a0a0a0" stroked="f"/>
        </w:pict>
      </w:r>
    </w:p>
    <w:p w14:paraId="424042B5" w14:textId="77777777" w:rsidR="007B68A7" w:rsidRPr="007B68A7" w:rsidRDefault="007B68A7" w:rsidP="007B68A7">
      <w:pPr>
        <w:rPr>
          <w:b/>
          <w:bCs/>
        </w:rPr>
      </w:pPr>
      <w:r w:rsidRPr="007B68A7">
        <w:rPr>
          <w:b/>
          <w:bCs/>
        </w:rPr>
        <w:t>Post-Program Measurement</w:t>
      </w:r>
    </w:p>
    <w:p w14:paraId="364BFD09" w14:textId="77777777" w:rsidR="007B68A7" w:rsidRPr="007B68A7" w:rsidRDefault="007B68A7" w:rsidP="007B68A7">
      <w:r w:rsidRPr="007B68A7">
        <w:t>At the conclusion of training, facilitators evaluate:</w:t>
      </w:r>
    </w:p>
    <w:p w14:paraId="1C370F99" w14:textId="77777777" w:rsidR="007B68A7" w:rsidRPr="007B68A7" w:rsidRDefault="007B68A7" w:rsidP="003309E7">
      <w:pPr>
        <w:numPr>
          <w:ilvl w:val="0"/>
          <w:numId w:val="11"/>
        </w:numPr>
      </w:pPr>
      <w:r w:rsidRPr="007B68A7">
        <w:t>Growth</w:t>
      </w:r>
    </w:p>
    <w:p w14:paraId="075E2572" w14:textId="77777777" w:rsidR="007B68A7" w:rsidRPr="007B68A7" w:rsidRDefault="007B68A7" w:rsidP="003309E7">
      <w:pPr>
        <w:numPr>
          <w:ilvl w:val="0"/>
          <w:numId w:val="11"/>
        </w:numPr>
      </w:pPr>
      <w:r w:rsidRPr="007B68A7">
        <w:t>Remaining gaps</w:t>
      </w:r>
    </w:p>
    <w:p w14:paraId="41CF371E" w14:textId="77777777" w:rsidR="007B68A7" w:rsidRPr="007B68A7" w:rsidRDefault="007B68A7" w:rsidP="003309E7">
      <w:pPr>
        <w:numPr>
          <w:ilvl w:val="0"/>
          <w:numId w:val="11"/>
        </w:numPr>
      </w:pPr>
      <w:r w:rsidRPr="007B68A7">
        <w:t>Capability development</w:t>
      </w:r>
    </w:p>
    <w:p w14:paraId="45825649" w14:textId="77777777" w:rsidR="007B68A7" w:rsidRPr="007B68A7" w:rsidRDefault="007B68A7" w:rsidP="003309E7">
      <w:pPr>
        <w:numPr>
          <w:ilvl w:val="0"/>
          <w:numId w:val="11"/>
        </w:numPr>
      </w:pPr>
      <w:r w:rsidRPr="007B68A7">
        <w:t>Performance habit adoption</w:t>
      </w:r>
    </w:p>
    <w:p w14:paraId="343506F0" w14:textId="77777777" w:rsidR="007B68A7" w:rsidRPr="007B68A7" w:rsidRDefault="007B68A7" w:rsidP="003309E7">
      <w:pPr>
        <w:numPr>
          <w:ilvl w:val="0"/>
          <w:numId w:val="11"/>
        </w:numPr>
      </w:pPr>
      <w:r w:rsidRPr="007B68A7">
        <w:t>Recommended next steps</w:t>
      </w:r>
    </w:p>
    <w:p w14:paraId="7157E58C" w14:textId="77777777" w:rsidR="007B68A7" w:rsidRPr="007B68A7" w:rsidRDefault="007B68A7" w:rsidP="007B68A7">
      <w:r w:rsidRPr="007B68A7">
        <w:t>Outputs may include:</w:t>
      </w:r>
    </w:p>
    <w:p w14:paraId="540E2D2F" w14:textId="77777777" w:rsidR="007B68A7" w:rsidRPr="007B68A7" w:rsidRDefault="007B68A7" w:rsidP="003309E7">
      <w:pPr>
        <w:numPr>
          <w:ilvl w:val="0"/>
          <w:numId w:val="12"/>
        </w:numPr>
      </w:pPr>
      <w:r w:rsidRPr="007B68A7">
        <w:t>Individual development summaries</w:t>
      </w:r>
    </w:p>
    <w:p w14:paraId="3EE851B2" w14:textId="77777777" w:rsidR="007B68A7" w:rsidRPr="007B68A7" w:rsidRDefault="007B68A7" w:rsidP="003309E7">
      <w:pPr>
        <w:numPr>
          <w:ilvl w:val="0"/>
          <w:numId w:val="12"/>
        </w:numPr>
      </w:pPr>
      <w:r w:rsidRPr="007B68A7">
        <w:t>Growth plans</w:t>
      </w:r>
    </w:p>
    <w:p w14:paraId="7192E989" w14:textId="77777777" w:rsidR="007B68A7" w:rsidRPr="007B68A7" w:rsidRDefault="007B68A7" w:rsidP="003309E7">
      <w:pPr>
        <w:numPr>
          <w:ilvl w:val="0"/>
          <w:numId w:val="12"/>
        </w:numPr>
      </w:pPr>
      <w:r w:rsidRPr="007B68A7">
        <w:t>Capability recommendations</w:t>
      </w:r>
    </w:p>
    <w:p w14:paraId="2C161EBD" w14:textId="77777777" w:rsidR="007B68A7" w:rsidRPr="007B68A7" w:rsidRDefault="007B68A7" w:rsidP="003309E7">
      <w:pPr>
        <w:numPr>
          <w:ilvl w:val="0"/>
          <w:numId w:val="12"/>
        </w:numPr>
      </w:pPr>
      <w:r w:rsidRPr="007B68A7">
        <w:t>Manager guidance</w:t>
      </w:r>
    </w:p>
    <w:p w14:paraId="67A5F6C6" w14:textId="77777777" w:rsidR="007B68A7" w:rsidRPr="007B68A7" w:rsidRDefault="007B68A7" w:rsidP="003309E7">
      <w:pPr>
        <w:numPr>
          <w:ilvl w:val="0"/>
          <w:numId w:val="12"/>
        </w:numPr>
      </w:pPr>
      <w:r w:rsidRPr="007B68A7">
        <w:t>Organizational insights</w:t>
      </w:r>
    </w:p>
    <w:p w14:paraId="64F8FA05" w14:textId="77777777" w:rsidR="007B68A7" w:rsidRPr="007B68A7" w:rsidRDefault="007B68A7" w:rsidP="007B68A7">
      <w:r w:rsidRPr="007B68A7">
        <w:t>This final phase helps ensure development continues beyond the program itself.</w:t>
      </w:r>
    </w:p>
    <w:p w14:paraId="3E9C87D4" w14:textId="77777777" w:rsidR="007B68A7" w:rsidRPr="007B68A7" w:rsidRDefault="007B68A7" w:rsidP="007B68A7">
      <w:r w:rsidRPr="007B68A7">
        <w:t>Because the goal is not merely learning.</w:t>
      </w:r>
    </w:p>
    <w:p w14:paraId="1613AD14" w14:textId="77777777" w:rsidR="007B68A7" w:rsidRPr="007B68A7" w:rsidRDefault="007B68A7" w:rsidP="007B68A7">
      <w:r w:rsidRPr="007B68A7">
        <w:t>The goal is sustained performance.</w:t>
      </w:r>
    </w:p>
    <w:p w14:paraId="0BE3A2AC" w14:textId="77777777" w:rsidR="007B68A7" w:rsidRPr="007B68A7" w:rsidRDefault="00000000" w:rsidP="007B68A7">
      <w:r>
        <w:pict w14:anchorId="4F392EA8">
          <v:rect id="_x0000_i1039" style="width:0;height:1.5pt" o:hralign="center" o:hrstd="t" o:hr="t" fillcolor="#a0a0a0" stroked="f"/>
        </w:pict>
      </w:r>
    </w:p>
    <w:p w14:paraId="6C262BF3" w14:textId="77777777" w:rsidR="00D65F3F" w:rsidRPr="00D65F3F" w:rsidRDefault="00D65F3F" w:rsidP="00D65F3F">
      <w:pPr>
        <w:rPr>
          <w:b/>
          <w:bCs/>
        </w:rPr>
      </w:pPr>
      <w:r w:rsidRPr="00D65F3F">
        <w:rPr>
          <w:b/>
          <w:bCs/>
        </w:rPr>
        <w:t>Humane Connection™ Facilitator Certification</w:t>
      </w:r>
    </w:p>
    <w:p w14:paraId="0F70ED03" w14:textId="77777777" w:rsidR="00D65F3F" w:rsidRPr="00D65F3F" w:rsidRDefault="00D65F3F" w:rsidP="00D65F3F">
      <w:pPr>
        <w:rPr>
          <w:b/>
          <w:bCs/>
        </w:rPr>
      </w:pPr>
      <w:r w:rsidRPr="00D65F3F">
        <w:rPr>
          <w:b/>
          <w:bCs/>
        </w:rPr>
        <w:t>Video 4 – Part 2</w:t>
      </w:r>
    </w:p>
    <w:p w14:paraId="7A413692" w14:textId="77777777" w:rsidR="00D65F3F" w:rsidRPr="00D65F3F" w:rsidRDefault="00D65F3F" w:rsidP="00D65F3F">
      <w:pPr>
        <w:rPr>
          <w:b/>
          <w:bCs/>
        </w:rPr>
      </w:pPr>
      <w:r w:rsidRPr="00D65F3F">
        <w:rPr>
          <w:b/>
          <w:bCs/>
        </w:rPr>
        <w:t>Diagnosis, Assessment, and Performance Habit Development</w:t>
      </w:r>
    </w:p>
    <w:p w14:paraId="32D77EDE" w14:textId="77777777" w:rsidR="00D65F3F" w:rsidRPr="00D65F3F" w:rsidRDefault="00000000" w:rsidP="00D65F3F">
      <w:r>
        <w:pict w14:anchorId="49997FF1">
          <v:rect id="_x0000_i1040" style="width:0;height:1.5pt" o:hralign="center" o:hrstd="t" o:hr="t" fillcolor="#a0a0a0" stroked="f"/>
        </w:pict>
      </w:r>
    </w:p>
    <w:p w14:paraId="102ADFFF" w14:textId="77777777" w:rsidR="00D65F3F" w:rsidRPr="00D65F3F" w:rsidRDefault="00D65F3F" w:rsidP="00D65F3F">
      <w:pPr>
        <w:rPr>
          <w:b/>
          <w:bCs/>
        </w:rPr>
      </w:pPr>
      <w:r w:rsidRPr="00D65F3F">
        <w:rPr>
          <w:b/>
          <w:bCs/>
        </w:rPr>
        <w:t>Section VI: Applied Learning Methodology</w:t>
      </w:r>
    </w:p>
    <w:p w14:paraId="57DFE8D7" w14:textId="77777777" w:rsidR="00D65F3F" w:rsidRPr="00D65F3F" w:rsidRDefault="00D65F3F" w:rsidP="00D65F3F">
      <w:r w:rsidRPr="00D65F3F">
        <w:t>Before we discuss communication influences and personality diagnostics, we need to discuss how Humane Connection™ creates learning.</w:t>
      </w:r>
    </w:p>
    <w:p w14:paraId="43F46A94" w14:textId="77777777" w:rsidR="00D65F3F" w:rsidRPr="00D65F3F" w:rsidRDefault="00D65F3F" w:rsidP="00D65F3F">
      <w:r w:rsidRPr="00D65F3F">
        <w:lastRenderedPageBreak/>
        <w:t>One of the reasons many training programs fail is because they stop at knowledge transfer.</w:t>
      </w:r>
    </w:p>
    <w:p w14:paraId="12A98DE1" w14:textId="77777777" w:rsidR="00D65F3F" w:rsidRPr="00D65F3F" w:rsidRDefault="00D65F3F" w:rsidP="00D65F3F">
      <w:r w:rsidRPr="00D65F3F">
        <w:t>Participants attend.</w:t>
      </w:r>
    </w:p>
    <w:p w14:paraId="0DB4A99D" w14:textId="77777777" w:rsidR="00D65F3F" w:rsidRPr="00D65F3F" w:rsidRDefault="00D65F3F" w:rsidP="00D65F3F">
      <w:r w:rsidRPr="00D65F3F">
        <w:t>Participants learn.</w:t>
      </w:r>
    </w:p>
    <w:p w14:paraId="66DB9A57" w14:textId="77777777" w:rsidR="00D65F3F" w:rsidRPr="00D65F3F" w:rsidRDefault="00D65F3F" w:rsidP="00D65F3F">
      <w:r w:rsidRPr="00D65F3F">
        <w:t>Participants enjoy the session.</w:t>
      </w:r>
    </w:p>
    <w:p w14:paraId="11BCDF30" w14:textId="77777777" w:rsidR="00D65F3F" w:rsidRPr="00D65F3F" w:rsidRDefault="00D65F3F" w:rsidP="00D65F3F">
      <w:r w:rsidRPr="00D65F3F">
        <w:t>Participants leave.</w:t>
      </w:r>
    </w:p>
    <w:p w14:paraId="15CAF747" w14:textId="77777777" w:rsidR="00D65F3F" w:rsidRPr="00D65F3F" w:rsidRDefault="00D65F3F" w:rsidP="00D65F3F">
      <w:r w:rsidRPr="00D65F3F">
        <w:t>And very little changes.</w:t>
      </w:r>
    </w:p>
    <w:p w14:paraId="267D132B" w14:textId="77777777" w:rsidR="00D65F3F" w:rsidRPr="00D65F3F" w:rsidRDefault="00D65F3F" w:rsidP="00D65F3F">
      <w:r w:rsidRPr="00D65F3F">
        <w:t>Why?</w:t>
      </w:r>
    </w:p>
    <w:p w14:paraId="27553130" w14:textId="77777777" w:rsidR="00D65F3F" w:rsidRPr="00D65F3F" w:rsidRDefault="00D65F3F" w:rsidP="00D65F3F">
      <w:r w:rsidRPr="00D65F3F">
        <w:t>Because learning is not the same as performance.</w:t>
      </w:r>
    </w:p>
    <w:p w14:paraId="0A4CCCBE" w14:textId="77777777" w:rsidR="00D65F3F" w:rsidRPr="00D65F3F" w:rsidRDefault="00D65F3F" w:rsidP="00D65F3F">
      <w:r w:rsidRPr="00D65F3F">
        <w:t>Understanding is not the same as execution.</w:t>
      </w:r>
    </w:p>
    <w:p w14:paraId="3F574162" w14:textId="77777777" w:rsidR="00D65F3F" w:rsidRPr="00D65F3F" w:rsidRDefault="00D65F3F" w:rsidP="00D65F3F">
      <w:r w:rsidRPr="00D65F3F">
        <w:t>Awareness is not the same as behavior.</w:t>
      </w:r>
    </w:p>
    <w:p w14:paraId="11741476" w14:textId="77777777" w:rsidR="00D65F3F" w:rsidRPr="00D65F3F" w:rsidRDefault="00D65F3F" w:rsidP="00D65F3F">
      <w:r w:rsidRPr="00D65F3F">
        <w:t>And insight is not the same as habit.</w:t>
      </w:r>
    </w:p>
    <w:p w14:paraId="2D41ADC3" w14:textId="77777777" w:rsidR="00D65F3F" w:rsidRPr="00D65F3F" w:rsidRDefault="00D65F3F" w:rsidP="00D65F3F">
      <w:r w:rsidRPr="00D65F3F">
        <w:t>Humane Connection™ was intentionally designed to close that gap.</w:t>
      </w:r>
    </w:p>
    <w:p w14:paraId="4BB3E2D6" w14:textId="77777777" w:rsidR="00D65F3F" w:rsidRPr="00D65F3F" w:rsidRDefault="00D65F3F" w:rsidP="00D65F3F">
      <w:r w:rsidRPr="00D65F3F">
        <w:t>For that reason, every engagement follows our applied learning cycle:</w:t>
      </w:r>
    </w:p>
    <w:p w14:paraId="4F121325" w14:textId="77777777" w:rsidR="00D65F3F" w:rsidRPr="00D65F3F" w:rsidRDefault="00D65F3F" w:rsidP="00D65F3F">
      <w:r w:rsidRPr="00D65F3F">
        <w:rPr>
          <w:b/>
          <w:bCs/>
        </w:rPr>
        <w:t xml:space="preserve">Teach </w:t>
      </w:r>
      <w:r w:rsidRPr="00D65F3F">
        <w:rPr>
          <w:rFonts w:ascii="Times New Roman" w:hAnsi="Times New Roman" w:cs="Times New Roman"/>
          <w:b/>
          <w:bCs/>
        </w:rPr>
        <w:t>→</w:t>
      </w:r>
      <w:r w:rsidRPr="00D65F3F">
        <w:rPr>
          <w:b/>
          <w:bCs/>
        </w:rPr>
        <w:t xml:space="preserve"> Practice </w:t>
      </w:r>
      <w:r w:rsidRPr="00D65F3F">
        <w:rPr>
          <w:rFonts w:ascii="Times New Roman" w:hAnsi="Times New Roman" w:cs="Times New Roman"/>
          <w:b/>
          <w:bCs/>
        </w:rPr>
        <w:t>→</w:t>
      </w:r>
      <w:r w:rsidRPr="00D65F3F">
        <w:rPr>
          <w:b/>
          <w:bCs/>
        </w:rPr>
        <w:t xml:space="preserve"> Diagnose </w:t>
      </w:r>
      <w:r w:rsidRPr="00D65F3F">
        <w:rPr>
          <w:rFonts w:ascii="Times New Roman" w:hAnsi="Times New Roman" w:cs="Times New Roman"/>
          <w:b/>
          <w:bCs/>
        </w:rPr>
        <w:t>→</w:t>
      </w:r>
      <w:r w:rsidRPr="00D65F3F">
        <w:rPr>
          <w:b/>
          <w:bCs/>
        </w:rPr>
        <w:t xml:space="preserve"> Apply</w:t>
      </w:r>
    </w:p>
    <w:p w14:paraId="03753F66" w14:textId="77777777" w:rsidR="00D65F3F" w:rsidRPr="00D65F3F" w:rsidRDefault="00D65F3F" w:rsidP="00D65F3F">
      <w:r w:rsidRPr="00D65F3F">
        <w:t>This cycle appears repeatedly throughout our work.</w:t>
      </w:r>
    </w:p>
    <w:p w14:paraId="440DCE12" w14:textId="77777777" w:rsidR="00D65F3F" w:rsidRPr="00D65F3F" w:rsidRDefault="00D65F3F" w:rsidP="00D65F3F">
      <w:r w:rsidRPr="00D65F3F">
        <w:t>It appears in individual training.</w:t>
      </w:r>
    </w:p>
    <w:p w14:paraId="60A77436" w14:textId="77777777" w:rsidR="00D65F3F" w:rsidRPr="00D65F3F" w:rsidRDefault="00D65F3F" w:rsidP="00D65F3F">
      <w:r w:rsidRPr="00D65F3F">
        <w:t>It appears in group programs.</w:t>
      </w:r>
    </w:p>
    <w:p w14:paraId="13221622" w14:textId="77777777" w:rsidR="00D65F3F" w:rsidRPr="00D65F3F" w:rsidRDefault="00D65F3F" w:rsidP="00D65F3F">
      <w:r w:rsidRPr="00D65F3F">
        <w:t>It appears in leadership development.</w:t>
      </w:r>
    </w:p>
    <w:p w14:paraId="1DB7DA04" w14:textId="77777777" w:rsidR="00D65F3F" w:rsidRPr="00D65F3F" w:rsidRDefault="00D65F3F" w:rsidP="00D65F3F">
      <w:r w:rsidRPr="00D65F3F">
        <w:t>It appears in executive training.</w:t>
      </w:r>
    </w:p>
    <w:p w14:paraId="31337FC1" w14:textId="77777777" w:rsidR="00D65F3F" w:rsidRPr="00D65F3F" w:rsidRDefault="00D65F3F" w:rsidP="00D65F3F">
      <w:r w:rsidRPr="00D65F3F">
        <w:t>It appears in role mastery programs.</w:t>
      </w:r>
    </w:p>
    <w:p w14:paraId="1FB8E0B6" w14:textId="77777777" w:rsidR="00D65F3F" w:rsidRPr="00D65F3F" w:rsidRDefault="00D65F3F" w:rsidP="00D65F3F">
      <w:r w:rsidRPr="00D65F3F">
        <w:t>The cycle remains consistent because the cycle works.</w:t>
      </w:r>
    </w:p>
    <w:p w14:paraId="1291788B" w14:textId="77777777" w:rsidR="00D65F3F" w:rsidRPr="00D65F3F" w:rsidRDefault="00000000" w:rsidP="00D65F3F">
      <w:r>
        <w:pict w14:anchorId="20CE2D59">
          <v:rect id="_x0000_i1041" style="width:0;height:1.5pt" o:hralign="center" o:hrstd="t" o:hr="t" fillcolor="#a0a0a0" stroked="f"/>
        </w:pict>
      </w:r>
    </w:p>
    <w:p w14:paraId="71CA187A" w14:textId="77777777" w:rsidR="00D65F3F" w:rsidRPr="00D65F3F" w:rsidRDefault="00D65F3F" w:rsidP="00D65F3F">
      <w:pPr>
        <w:rPr>
          <w:b/>
          <w:bCs/>
        </w:rPr>
      </w:pPr>
      <w:r w:rsidRPr="00D65F3F">
        <w:rPr>
          <w:b/>
          <w:bCs/>
        </w:rPr>
        <w:t>Teach</w:t>
      </w:r>
    </w:p>
    <w:p w14:paraId="7119F20F" w14:textId="77777777" w:rsidR="00D65F3F" w:rsidRPr="00D65F3F" w:rsidRDefault="00D65F3F" w:rsidP="00D65F3F">
      <w:r w:rsidRPr="00D65F3F">
        <w:t>The first stage is Teach.</w:t>
      </w:r>
    </w:p>
    <w:p w14:paraId="0B681F77" w14:textId="77777777" w:rsidR="00D65F3F" w:rsidRPr="00D65F3F" w:rsidRDefault="00D65F3F" w:rsidP="00D65F3F">
      <w:r w:rsidRPr="00D65F3F">
        <w:t>This is where facilitators introduce concepts, frameworks, language, and mental models.</w:t>
      </w:r>
    </w:p>
    <w:p w14:paraId="348BCF01" w14:textId="77777777" w:rsidR="00D65F3F" w:rsidRPr="00D65F3F" w:rsidRDefault="00D65F3F" w:rsidP="00D65F3F">
      <w:r w:rsidRPr="00D65F3F">
        <w:t>This is the stage most people associate with training.</w:t>
      </w:r>
    </w:p>
    <w:p w14:paraId="72912ABC" w14:textId="77777777" w:rsidR="00D65F3F" w:rsidRPr="00D65F3F" w:rsidRDefault="00D65F3F" w:rsidP="00D65F3F">
      <w:r w:rsidRPr="00D65F3F">
        <w:lastRenderedPageBreak/>
        <w:t>Participants are introduced to:</w:t>
      </w:r>
    </w:p>
    <w:p w14:paraId="4621522D" w14:textId="77777777" w:rsidR="00D65F3F" w:rsidRPr="00D65F3F" w:rsidRDefault="00D65F3F" w:rsidP="003309E7">
      <w:pPr>
        <w:numPr>
          <w:ilvl w:val="0"/>
          <w:numId w:val="13"/>
        </w:numPr>
      </w:pPr>
      <w:r w:rsidRPr="00D65F3F">
        <w:t>Communication frameworks</w:t>
      </w:r>
    </w:p>
    <w:p w14:paraId="075A6723" w14:textId="77777777" w:rsidR="00D65F3F" w:rsidRPr="00D65F3F" w:rsidRDefault="00D65F3F" w:rsidP="003309E7">
      <w:pPr>
        <w:numPr>
          <w:ilvl w:val="0"/>
          <w:numId w:val="13"/>
        </w:numPr>
      </w:pPr>
      <w:r w:rsidRPr="00D65F3F">
        <w:t>Leadership concepts</w:t>
      </w:r>
    </w:p>
    <w:p w14:paraId="32335493" w14:textId="77777777" w:rsidR="00D65F3F" w:rsidRPr="00D65F3F" w:rsidRDefault="00D65F3F" w:rsidP="003309E7">
      <w:pPr>
        <w:numPr>
          <w:ilvl w:val="0"/>
          <w:numId w:val="13"/>
        </w:numPr>
      </w:pPr>
      <w:r w:rsidRPr="00D65F3F">
        <w:t>Role mastery principles</w:t>
      </w:r>
    </w:p>
    <w:p w14:paraId="76406158" w14:textId="77777777" w:rsidR="00D65F3F" w:rsidRPr="00D65F3F" w:rsidRDefault="00D65F3F" w:rsidP="003309E7">
      <w:pPr>
        <w:numPr>
          <w:ilvl w:val="0"/>
          <w:numId w:val="13"/>
        </w:numPr>
      </w:pPr>
      <w:r w:rsidRPr="00D65F3F">
        <w:t>Project management tools</w:t>
      </w:r>
    </w:p>
    <w:p w14:paraId="1EE353EC" w14:textId="77777777" w:rsidR="00D65F3F" w:rsidRPr="00D65F3F" w:rsidRDefault="00D65F3F" w:rsidP="003309E7">
      <w:pPr>
        <w:numPr>
          <w:ilvl w:val="0"/>
          <w:numId w:val="13"/>
        </w:numPr>
      </w:pPr>
      <w:r w:rsidRPr="00D65F3F">
        <w:t>Strategic thinking approaches</w:t>
      </w:r>
    </w:p>
    <w:p w14:paraId="12174E64" w14:textId="77777777" w:rsidR="00D65F3F" w:rsidRPr="00D65F3F" w:rsidRDefault="00D65F3F" w:rsidP="003309E7">
      <w:pPr>
        <w:numPr>
          <w:ilvl w:val="0"/>
          <w:numId w:val="13"/>
        </w:numPr>
      </w:pPr>
      <w:r w:rsidRPr="00D65F3F">
        <w:t>Accountability practices</w:t>
      </w:r>
    </w:p>
    <w:p w14:paraId="23271B03" w14:textId="77777777" w:rsidR="00D65F3F" w:rsidRPr="00D65F3F" w:rsidRDefault="00D65F3F" w:rsidP="00D65F3F">
      <w:r w:rsidRPr="00D65F3F">
        <w:t>However, teaching alone is insufficient.</w:t>
      </w:r>
    </w:p>
    <w:p w14:paraId="2E43FCE9" w14:textId="77777777" w:rsidR="00D65F3F" w:rsidRPr="00D65F3F" w:rsidRDefault="00D65F3F" w:rsidP="00D65F3F">
      <w:r w:rsidRPr="00D65F3F">
        <w:t>Knowledge is necessary.</w:t>
      </w:r>
    </w:p>
    <w:p w14:paraId="014A40AE" w14:textId="77777777" w:rsidR="00D65F3F" w:rsidRPr="00D65F3F" w:rsidRDefault="00D65F3F" w:rsidP="00D65F3F">
      <w:r w:rsidRPr="00D65F3F">
        <w:t>Knowledge is not enough.</w:t>
      </w:r>
    </w:p>
    <w:p w14:paraId="189FF202" w14:textId="77777777" w:rsidR="00D65F3F" w:rsidRPr="00D65F3F" w:rsidRDefault="00D65F3F" w:rsidP="00D65F3F">
      <w:r w:rsidRPr="00D65F3F">
        <w:t>A participant may understand PREP perfectly and still communicate poorly.</w:t>
      </w:r>
    </w:p>
    <w:p w14:paraId="4B14034E" w14:textId="77777777" w:rsidR="00D65F3F" w:rsidRPr="00D65F3F" w:rsidRDefault="00D65F3F" w:rsidP="00D65F3F">
      <w:r w:rsidRPr="00D65F3F">
        <w:t>A participant may understand accountability and still avoid ownership.</w:t>
      </w:r>
    </w:p>
    <w:p w14:paraId="59CF9EBD" w14:textId="77777777" w:rsidR="00D65F3F" w:rsidRPr="00D65F3F" w:rsidRDefault="00D65F3F" w:rsidP="00D65F3F">
      <w:r w:rsidRPr="00D65F3F">
        <w:t>A participant may understand leadership and still struggle to lead.</w:t>
      </w:r>
    </w:p>
    <w:p w14:paraId="0D09A143" w14:textId="77777777" w:rsidR="00D65F3F" w:rsidRPr="00D65F3F" w:rsidRDefault="00D65F3F" w:rsidP="00D65F3F">
      <w:r w:rsidRPr="00D65F3F">
        <w:t>Teaching creates awareness.</w:t>
      </w:r>
    </w:p>
    <w:p w14:paraId="457C50B2" w14:textId="77777777" w:rsidR="00D65F3F" w:rsidRPr="00D65F3F" w:rsidRDefault="00D65F3F" w:rsidP="00D65F3F">
      <w:r w:rsidRPr="00D65F3F">
        <w:t>It does not guarantee performance.</w:t>
      </w:r>
    </w:p>
    <w:p w14:paraId="4D308FD6" w14:textId="77777777" w:rsidR="00D65F3F" w:rsidRPr="00D65F3F" w:rsidRDefault="00000000" w:rsidP="00D65F3F">
      <w:r>
        <w:pict w14:anchorId="20AE7F48">
          <v:rect id="_x0000_i1042" style="width:0;height:1.5pt" o:hralign="center" o:hrstd="t" o:hr="t" fillcolor="#a0a0a0" stroked="f"/>
        </w:pict>
      </w:r>
    </w:p>
    <w:p w14:paraId="5B0AD00B" w14:textId="77777777" w:rsidR="00D65F3F" w:rsidRPr="00D65F3F" w:rsidRDefault="00D65F3F" w:rsidP="00D65F3F">
      <w:pPr>
        <w:rPr>
          <w:b/>
          <w:bCs/>
        </w:rPr>
      </w:pPr>
      <w:r w:rsidRPr="00D65F3F">
        <w:rPr>
          <w:b/>
          <w:bCs/>
        </w:rPr>
        <w:t>Practice</w:t>
      </w:r>
    </w:p>
    <w:p w14:paraId="48DC24E4" w14:textId="77777777" w:rsidR="00D65F3F" w:rsidRPr="00D65F3F" w:rsidRDefault="00D65F3F" w:rsidP="00D65F3F">
      <w:r w:rsidRPr="00D65F3F">
        <w:t>The second stage is Practice.</w:t>
      </w:r>
    </w:p>
    <w:p w14:paraId="40801213" w14:textId="77777777" w:rsidR="00D65F3F" w:rsidRPr="00D65F3F" w:rsidRDefault="00D65F3F" w:rsidP="00D65F3F">
      <w:r w:rsidRPr="00D65F3F">
        <w:t>Participants must interact with the material.</w:t>
      </w:r>
    </w:p>
    <w:p w14:paraId="0C42352D" w14:textId="77777777" w:rsidR="00D65F3F" w:rsidRPr="00D65F3F" w:rsidRDefault="00D65F3F" w:rsidP="00D65F3F">
      <w:r w:rsidRPr="00D65F3F">
        <w:t>This can occur through:</w:t>
      </w:r>
    </w:p>
    <w:p w14:paraId="62FEC3C1" w14:textId="77777777" w:rsidR="00D65F3F" w:rsidRPr="00D65F3F" w:rsidRDefault="00D65F3F" w:rsidP="003309E7">
      <w:pPr>
        <w:numPr>
          <w:ilvl w:val="0"/>
          <w:numId w:val="14"/>
        </w:numPr>
      </w:pPr>
      <w:r w:rsidRPr="00D65F3F">
        <w:t>Reflection exercises</w:t>
      </w:r>
    </w:p>
    <w:p w14:paraId="62A8BD18" w14:textId="77777777" w:rsidR="00D65F3F" w:rsidRPr="00D65F3F" w:rsidRDefault="00D65F3F" w:rsidP="003309E7">
      <w:pPr>
        <w:numPr>
          <w:ilvl w:val="0"/>
          <w:numId w:val="14"/>
        </w:numPr>
      </w:pPr>
      <w:r w:rsidRPr="00D65F3F">
        <w:t>Partner discussions</w:t>
      </w:r>
    </w:p>
    <w:p w14:paraId="7E6B36D4" w14:textId="77777777" w:rsidR="00D65F3F" w:rsidRPr="00D65F3F" w:rsidRDefault="00D65F3F" w:rsidP="003309E7">
      <w:pPr>
        <w:numPr>
          <w:ilvl w:val="0"/>
          <w:numId w:val="14"/>
        </w:numPr>
      </w:pPr>
      <w:r w:rsidRPr="00D65F3F">
        <w:t>Team exercises</w:t>
      </w:r>
    </w:p>
    <w:p w14:paraId="72235F8B" w14:textId="77777777" w:rsidR="00D65F3F" w:rsidRPr="00D65F3F" w:rsidRDefault="00D65F3F" w:rsidP="003309E7">
      <w:pPr>
        <w:numPr>
          <w:ilvl w:val="0"/>
          <w:numId w:val="14"/>
        </w:numPr>
      </w:pPr>
      <w:r w:rsidRPr="00D65F3F">
        <w:t>Roleplays</w:t>
      </w:r>
    </w:p>
    <w:p w14:paraId="52155380" w14:textId="77777777" w:rsidR="00D65F3F" w:rsidRPr="00D65F3F" w:rsidRDefault="00D65F3F" w:rsidP="003309E7">
      <w:pPr>
        <w:numPr>
          <w:ilvl w:val="0"/>
          <w:numId w:val="14"/>
        </w:numPr>
      </w:pPr>
      <w:r w:rsidRPr="00D65F3F">
        <w:t>Simulations</w:t>
      </w:r>
    </w:p>
    <w:p w14:paraId="17314705" w14:textId="77777777" w:rsidR="00D65F3F" w:rsidRPr="00D65F3F" w:rsidRDefault="00D65F3F" w:rsidP="003309E7">
      <w:pPr>
        <w:numPr>
          <w:ilvl w:val="0"/>
          <w:numId w:val="14"/>
        </w:numPr>
      </w:pPr>
      <w:r w:rsidRPr="00D65F3F">
        <w:t>Mapping activities</w:t>
      </w:r>
    </w:p>
    <w:p w14:paraId="587E4569" w14:textId="77777777" w:rsidR="00D65F3F" w:rsidRPr="00D65F3F" w:rsidRDefault="00D65F3F" w:rsidP="003309E7">
      <w:pPr>
        <w:numPr>
          <w:ilvl w:val="0"/>
          <w:numId w:val="14"/>
        </w:numPr>
      </w:pPr>
      <w:r w:rsidRPr="00D65F3F">
        <w:lastRenderedPageBreak/>
        <w:t>TOCs</w:t>
      </w:r>
    </w:p>
    <w:p w14:paraId="7F39A8A1" w14:textId="77777777" w:rsidR="00D65F3F" w:rsidRPr="00D65F3F" w:rsidRDefault="00D65F3F" w:rsidP="003309E7">
      <w:pPr>
        <w:numPr>
          <w:ilvl w:val="0"/>
          <w:numId w:val="14"/>
        </w:numPr>
      </w:pPr>
      <w:r w:rsidRPr="00D65F3F">
        <w:t>Scenario analysis</w:t>
      </w:r>
    </w:p>
    <w:p w14:paraId="6207205F" w14:textId="77777777" w:rsidR="00D65F3F" w:rsidRPr="00D65F3F" w:rsidRDefault="00D65F3F" w:rsidP="00D65F3F">
      <w:r w:rsidRPr="00D65F3F">
        <w:t>This stage allows participants to begin testing what they learned.</w:t>
      </w:r>
    </w:p>
    <w:p w14:paraId="4671CE54" w14:textId="77777777" w:rsidR="00D65F3F" w:rsidRPr="00D65F3F" w:rsidRDefault="00D65F3F" w:rsidP="00D65F3F">
      <w:r w:rsidRPr="00D65F3F">
        <w:t>Practice often reveals the first signs of difficulty.</w:t>
      </w:r>
    </w:p>
    <w:p w14:paraId="170542FC" w14:textId="77777777" w:rsidR="00D65F3F" w:rsidRPr="00D65F3F" w:rsidRDefault="00D65F3F" w:rsidP="00D65F3F">
      <w:r w:rsidRPr="00D65F3F">
        <w:t>A participant may understand a concept intellectually but struggle to apply it.</w:t>
      </w:r>
    </w:p>
    <w:p w14:paraId="3FE7888D" w14:textId="77777777" w:rsidR="00D65F3F" w:rsidRPr="00D65F3F" w:rsidRDefault="00D65F3F" w:rsidP="00D65F3F">
      <w:r w:rsidRPr="00D65F3F">
        <w:t>That distinction is important.</w:t>
      </w:r>
    </w:p>
    <w:p w14:paraId="306E5C3F" w14:textId="77777777" w:rsidR="00D65F3F" w:rsidRPr="00D65F3F" w:rsidRDefault="00D65F3F" w:rsidP="00D65F3F">
      <w:r w:rsidRPr="00D65F3F">
        <w:t>Because understanding and execution are different capabilities.</w:t>
      </w:r>
    </w:p>
    <w:p w14:paraId="14D59A42" w14:textId="77777777" w:rsidR="00D65F3F" w:rsidRPr="00D65F3F" w:rsidRDefault="00D65F3F" w:rsidP="00D65F3F">
      <w:r w:rsidRPr="00D65F3F">
        <w:t>Practice creates visibility.</w:t>
      </w:r>
    </w:p>
    <w:p w14:paraId="618B8062" w14:textId="77777777" w:rsidR="00D65F3F" w:rsidRPr="00D65F3F" w:rsidRDefault="00D65F3F" w:rsidP="00D65F3F">
      <w:r w:rsidRPr="00D65F3F">
        <w:t>It allows facilitators to observe performance in action.</w:t>
      </w:r>
    </w:p>
    <w:p w14:paraId="3FC92876" w14:textId="77777777" w:rsidR="00D65F3F" w:rsidRPr="00D65F3F" w:rsidRDefault="00000000" w:rsidP="00D65F3F">
      <w:r>
        <w:pict w14:anchorId="6155BFBA">
          <v:rect id="_x0000_i1043" style="width:0;height:1.5pt" o:hralign="center" o:hrstd="t" o:hr="t" fillcolor="#a0a0a0" stroked="f"/>
        </w:pict>
      </w:r>
    </w:p>
    <w:p w14:paraId="2322102F" w14:textId="77777777" w:rsidR="00D65F3F" w:rsidRPr="00D65F3F" w:rsidRDefault="00D65F3F" w:rsidP="00D65F3F">
      <w:pPr>
        <w:rPr>
          <w:b/>
          <w:bCs/>
        </w:rPr>
      </w:pPr>
      <w:r w:rsidRPr="00D65F3F">
        <w:rPr>
          <w:b/>
          <w:bCs/>
        </w:rPr>
        <w:t>Diagnose</w:t>
      </w:r>
    </w:p>
    <w:p w14:paraId="6CD3A254" w14:textId="77777777" w:rsidR="00D65F3F" w:rsidRPr="00D65F3F" w:rsidRDefault="00D65F3F" w:rsidP="00D65F3F">
      <w:r w:rsidRPr="00D65F3F">
        <w:t>The third stage is Diagnose.</w:t>
      </w:r>
    </w:p>
    <w:p w14:paraId="0E0766C1" w14:textId="77777777" w:rsidR="00D65F3F" w:rsidRPr="00D65F3F" w:rsidRDefault="00D65F3F" w:rsidP="00D65F3F">
      <w:r w:rsidRPr="00D65F3F">
        <w:t>This is where Humane Connection™ differs significantly from many training programs.</w:t>
      </w:r>
    </w:p>
    <w:p w14:paraId="4CFDC5DE" w14:textId="77777777" w:rsidR="00D65F3F" w:rsidRPr="00D65F3F" w:rsidRDefault="00D65F3F" w:rsidP="00D65F3F">
      <w:r w:rsidRPr="00D65F3F">
        <w:t>Most training programs teach and practice.</w:t>
      </w:r>
    </w:p>
    <w:p w14:paraId="3E9CA1A0" w14:textId="77777777" w:rsidR="00D65F3F" w:rsidRPr="00D65F3F" w:rsidRDefault="00D65F3F" w:rsidP="00D65F3F">
      <w:r w:rsidRPr="00D65F3F">
        <w:t>Then they move on.</w:t>
      </w:r>
    </w:p>
    <w:p w14:paraId="19F15803" w14:textId="77777777" w:rsidR="00D65F3F" w:rsidRPr="00D65F3F" w:rsidRDefault="00D65F3F" w:rsidP="00D65F3F">
      <w:r w:rsidRPr="00D65F3F">
        <w:t>We do not.</w:t>
      </w:r>
    </w:p>
    <w:p w14:paraId="5ACA193F" w14:textId="77777777" w:rsidR="00D65F3F" w:rsidRPr="00D65F3F" w:rsidRDefault="00D65F3F" w:rsidP="00D65F3F">
      <w:r w:rsidRPr="00D65F3F">
        <w:t>We stop and assess.</w:t>
      </w:r>
    </w:p>
    <w:p w14:paraId="16375B88" w14:textId="77777777" w:rsidR="00D65F3F" w:rsidRPr="00D65F3F" w:rsidRDefault="00D65F3F" w:rsidP="00D65F3F">
      <w:r w:rsidRPr="00D65F3F">
        <w:t>We observe.</w:t>
      </w:r>
    </w:p>
    <w:p w14:paraId="64BF3B7C" w14:textId="77777777" w:rsidR="00D65F3F" w:rsidRPr="00D65F3F" w:rsidRDefault="00D65F3F" w:rsidP="00D65F3F">
      <w:r w:rsidRPr="00D65F3F">
        <w:t>We ask questions.</w:t>
      </w:r>
    </w:p>
    <w:p w14:paraId="1759DE0A" w14:textId="77777777" w:rsidR="00D65F3F" w:rsidRPr="00D65F3F" w:rsidRDefault="00D65F3F" w:rsidP="00D65F3F">
      <w:r w:rsidRPr="00D65F3F">
        <w:t>We evaluate.</w:t>
      </w:r>
    </w:p>
    <w:p w14:paraId="6DA7DEE0" w14:textId="77777777" w:rsidR="00D65F3F" w:rsidRPr="00D65F3F" w:rsidRDefault="00D65F3F" w:rsidP="00D65F3F">
      <w:r w:rsidRPr="00D65F3F">
        <w:t>We look for patterns.</w:t>
      </w:r>
    </w:p>
    <w:p w14:paraId="5C1E2EE2" w14:textId="77777777" w:rsidR="00D65F3F" w:rsidRPr="00D65F3F" w:rsidRDefault="00D65F3F" w:rsidP="00D65F3F">
      <w:r w:rsidRPr="00D65F3F">
        <w:t>We identify capability gaps.</w:t>
      </w:r>
    </w:p>
    <w:p w14:paraId="0CF98985" w14:textId="77777777" w:rsidR="00D65F3F" w:rsidRPr="00D65F3F" w:rsidRDefault="00D65F3F" w:rsidP="00D65F3F">
      <w:r w:rsidRPr="00D65F3F">
        <w:t>We identify strengths.</w:t>
      </w:r>
    </w:p>
    <w:p w14:paraId="5C1D58A1" w14:textId="77777777" w:rsidR="00D65F3F" w:rsidRPr="00D65F3F" w:rsidRDefault="00D65F3F" w:rsidP="00D65F3F">
      <w:r w:rsidRPr="00D65F3F">
        <w:t>We identify barriers.</w:t>
      </w:r>
    </w:p>
    <w:p w14:paraId="6CDE03DC" w14:textId="77777777" w:rsidR="00D65F3F" w:rsidRPr="00D65F3F" w:rsidRDefault="00D65F3F" w:rsidP="00D65F3F">
      <w:r w:rsidRPr="00D65F3F">
        <w:t>We identify root causes.</w:t>
      </w:r>
    </w:p>
    <w:p w14:paraId="1C46F3ED" w14:textId="77777777" w:rsidR="00D65F3F" w:rsidRPr="00D65F3F" w:rsidRDefault="00D65F3F" w:rsidP="00D65F3F">
      <w:r w:rsidRPr="00D65F3F">
        <w:t>The facilitator is constantly asking:</w:t>
      </w:r>
    </w:p>
    <w:p w14:paraId="69089F3D" w14:textId="77777777" w:rsidR="00D65F3F" w:rsidRPr="00D65F3F" w:rsidRDefault="00D65F3F" w:rsidP="00D65F3F">
      <w:r w:rsidRPr="00D65F3F">
        <w:lastRenderedPageBreak/>
        <w:t>What am I seeing?</w:t>
      </w:r>
    </w:p>
    <w:p w14:paraId="0AD1E6B1" w14:textId="77777777" w:rsidR="00D65F3F" w:rsidRPr="00D65F3F" w:rsidRDefault="00D65F3F" w:rsidP="00D65F3F">
      <w:r w:rsidRPr="00D65F3F">
        <w:t>What does it mean?</w:t>
      </w:r>
    </w:p>
    <w:p w14:paraId="318BCD9F" w14:textId="77777777" w:rsidR="00D65F3F" w:rsidRPr="00D65F3F" w:rsidRDefault="00D65F3F" w:rsidP="00D65F3F">
      <w:r w:rsidRPr="00D65F3F">
        <w:t>What is helping performance?</w:t>
      </w:r>
    </w:p>
    <w:p w14:paraId="5B5C24E0" w14:textId="77777777" w:rsidR="00D65F3F" w:rsidRPr="00D65F3F" w:rsidRDefault="00D65F3F" w:rsidP="00D65F3F">
      <w:r w:rsidRPr="00D65F3F">
        <w:t>What is preventing performance?</w:t>
      </w:r>
    </w:p>
    <w:p w14:paraId="78FF9697" w14:textId="77777777" w:rsidR="00D65F3F" w:rsidRPr="00D65F3F" w:rsidRDefault="00D65F3F" w:rsidP="00D65F3F">
      <w:r w:rsidRPr="00D65F3F">
        <w:t>Diagnosis transforms information into actionable insight.</w:t>
      </w:r>
    </w:p>
    <w:p w14:paraId="00410A4F" w14:textId="77777777" w:rsidR="00D65F3F" w:rsidRPr="00D65F3F" w:rsidRDefault="00D65F3F" w:rsidP="00D65F3F">
      <w:r w:rsidRPr="00D65F3F">
        <w:t>Without diagnosis, facilitators are guessing.</w:t>
      </w:r>
    </w:p>
    <w:p w14:paraId="5A351818" w14:textId="77777777" w:rsidR="00D65F3F" w:rsidRPr="00D65F3F" w:rsidRDefault="00D65F3F" w:rsidP="00D65F3F">
      <w:r w:rsidRPr="00D65F3F">
        <w:t>With diagnosis, facilitators are advising.</w:t>
      </w:r>
    </w:p>
    <w:p w14:paraId="41EA2EAE" w14:textId="77777777" w:rsidR="00D65F3F" w:rsidRPr="00D65F3F" w:rsidRDefault="00000000" w:rsidP="00D65F3F">
      <w:r>
        <w:pict w14:anchorId="31A922DB">
          <v:rect id="_x0000_i1044" style="width:0;height:1.5pt" o:hralign="center" o:hrstd="t" o:hr="t" fillcolor="#a0a0a0" stroked="f"/>
        </w:pict>
      </w:r>
    </w:p>
    <w:p w14:paraId="500DA8E5" w14:textId="77777777" w:rsidR="00D65F3F" w:rsidRPr="00D65F3F" w:rsidRDefault="00D65F3F" w:rsidP="00D65F3F">
      <w:pPr>
        <w:rPr>
          <w:b/>
          <w:bCs/>
        </w:rPr>
      </w:pPr>
      <w:r w:rsidRPr="00D65F3F">
        <w:rPr>
          <w:b/>
          <w:bCs/>
        </w:rPr>
        <w:t>Apply</w:t>
      </w:r>
    </w:p>
    <w:p w14:paraId="3715314F" w14:textId="77777777" w:rsidR="00D65F3F" w:rsidRPr="00D65F3F" w:rsidRDefault="00D65F3F" w:rsidP="00D65F3F">
      <w:r w:rsidRPr="00D65F3F">
        <w:t>The fourth stage is Apply.</w:t>
      </w:r>
    </w:p>
    <w:p w14:paraId="43116E8D" w14:textId="77777777" w:rsidR="00D65F3F" w:rsidRPr="00D65F3F" w:rsidRDefault="00D65F3F" w:rsidP="00D65F3F">
      <w:r w:rsidRPr="00D65F3F">
        <w:t>Application connects learning to real work.</w:t>
      </w:r>
    </w:p>
    <w:p w14:paraId="0ECB02AC" w14:textId="77777777" w:rsidR="00D65F3F" w:rsidRPr="00D65F3F" w:rsidRDefault="00D65F3F" w:rsidP="00D65F3F">
      <w:r w:rsidRPr="00D65F3F">
        <w:t>This is where participants begin integrating concepts into:</w:t>
      </w:r>
    </w:p>
    <w:p w14:paraId="1D324618" w14:textId="77777777" w:rsidR="00D65F3F" w:rsidRPr="00D65F3F" w:rsidRDefault="00D65F3F" w:rsidP="003309E7">
      <w:pPr>
        <w:numPr>
          <w:ilvl w:val="0"/>
          <w:numId w:val="15"/>
        </w:numPr>
      </w:pPr>
      <w:r w:rsidRPr="00D65F3F">
        <w:t>Their role</w:t>
      </w:r>
    </w:p>
    <w:p w14:paraId="2CB7D6BE" w14:textId="77777777" w:rsidR="00D65F3F" w:rsidRPr="00D65F3F" w:rsidRDefault="00D65F3F" w:rsidP="003309E7">
      <w:pPr>
        <w:numPr>
          <w:ilvl w:val="0"/>
          <w:numId w:val="15"/>
        </w:numPr>
      </w:pPr>
      <w:r w:rsidRPr="00D65F3F">
        <w:t>Their relationships</w:t>
      </w:r>
    </w:p>
    <w:p w14:paraId="23B61091" w14:textId="77777777" w:rsidR="00D65F3F" w:rsidRPr="00D65F3F" w:rsidRDefault="00D65F3F" w:rsidP="003309E7">
      <w:pPr>
        <w:numPr>
          <w:ilvl w:val="0"/>
          <w:numId w:val="15"/>
        </w:numPr>
      </w:pPr>
      <w:r w:rsidRPr="00D65F3F">
        <w:t>Their leadership style</w:t>
      </w:r>
    </w:p>
    <w:p w14:paraId="1AA6407A" w14:textId="77777777" w:rsidR="00D65F3F" w:rsidRPr="00D65F3F" w:rsidRDefault="00D65F3F" w:rsidP="003309E7">
      <w:pPr>
        <w:numPr>
          <w:ilvl w:val="0"/>
          <w:numId w:val="15"/>
        </w:numPr>
      </w:pPr>
      <w:r w:rsidRPr="00D65F3F">
        <w:t>Their communication patterns</w:t>
      </w:r>
    </w:p>
    <w:p w14:paraId="77044BD4" w14:textId="77777777" w:rsidR="00D65F3F" w:rsidRPr="00D65F3F" w:rsidRDefault="00D65F3F" w:rsidP="003309E7">
      <w:pPr>
        <w:numPr>
          <w:ilvl w:val="0"/>
          <w:numId w:val="15"/>
        </w:numPr>
      </w:pPr>
      <w:r w:rsidRPr="00D65F3F">
        <w:t>Their decision-making process</w:t>
      </w:r>
    </w:p>
    <w:p w14:paraId="7ADDF71A" w14:textId="77777777" w:rsidR="00D65F3F" w:rsidRPr="00D65F3F" w:rsidRDefault="00D65F3F" w:rsidP="003309E7">
      <w:pPr>
        <w:numPr>
          <w:ilvl w:val="0"/>
          <w:numId w:val="15"/>
        </w:numPr>
      </w:pPr>
      <w:r w:rsidRPr="00D65F3F">
        <w:t>Their professional identity</w:t>
      </w:r>
    </w:p>
    <w:p w14:paraId="305DA0A6" w14:textId="77777777" w:rsidR="00D65F3F" w:rsidRPr="00D65F3F" w:rsidRDefault="00D65F3F" w:rsidP="00D65F3F">
      <w:r w:rsidRPr="00D65F3F">
        <w:t>Application occurs through:</w:t>
      </w:r>
    </w:p>
    <w:p w14:paraId="12E8D20E" w14:textId="77777777" w:rsidR="00D65F3F" w:rsidRPr="00D65F3F" w:rsidRDefault="00D65F3F" w:rsidP="00D65F3F">
      <w:r w:rsidRPr="00D65F3F">
        <w:t>Behavioral commitments.</w:t>
      </w:r>
    </w:p>
    <w:p w14:paraId="08CF1D16" w14:textId="77777777" w:rsidR="00D65F3F" w:rsidRPr="00D65F3F" w:rsidRDefault="00D65F3F" w:rsidP="00D65F3F">
      <w:r w:rsidRPr="00D65F3F">
        <w:t>Performance habit development.</w:t>
      </w:r>
    </w:p>
    <w:p w14:paraId="0C9B78BD" w14:textId="77777777" w:rsidR="00D65F3F" w:rsidRPr="00D65F3F" w:rsidRDefault="00D65F3F" w:rsidP="00D65F3F">
      <w:r w:rsidRPr="00D65F3F">
        <w:t>Manager reinforcement.</w:t>
      </w:r>
    </w:p>
    <w:p w14:paraId="4373906D" w14:textId="77777777" w:rsidR="00D65F3F" w:rsidRPr="00D65F3F" w:rsidRDefault="00D65F3F" w:rsidP="00D65F3F">
      <w:r w:rsidRPr="00D65F3F">
        <w:t>Workplace experimentation.</w:t>
      </w:r>
    </w:p>
    <w:p w14:paraId="43786E0E" w14:textId="77777777" w:rsidR="00D65F3F" w:rsidRPr="00D65F3F" w:rsidRDefault="00D65F3F" w:rsidP="00D65F3F">
      <w:r w:rsidRPr="00D65F3F">
        <w:t>Reflection.</w:t>
      </w:r>
    </w:p>
    <w:p w14:paraId="7E22DB5C" w14:textId="77777777" w:rsidR="00D65F3F" w:rsidRPr="00D65F3F" w:rsidRDefault="00D65F3F" w:rsidP="00D65F3F">
      <w:r w:rsidRPr="00D65F3F">
        <w:t>Feedback.</w:t>
      </w:r>
    </w:p>
    <w:p w14:paraId="1A46552E" w14:textId="77777777" w:rsidR="00D65F3F" w:rsidRPr="00D65F3F" w:rsidRDefault="00D65F3F" w:rsidP="00D65F3F">
      <w:r w:rsidRPr="00D65F3F">
        <w:t>Repetition.</w:t>
      </w:r>
    </w:p>
    <w:p w14:paraId="173E89D3" w14:textId="77777777" w:rsidR="00D65F3F" w:rsidRPr="00D65F3F" w:rsidRDefault="00D65F3F" w:rsidP="00D65F3F">
      <w:r w:rsidRPr="00D65F3F">
        <w:lastRenderedPageBreak/>
        <w:t>Application is where performance begins to change.</w:t>
      </w:r>
    </w:p>
    <w:p w14:paraId="553A1B66" w14:textId="77777777" w:rsidR="00D65F3F" w:rsidRPr="00D65F3F" w:rsidRDefault="00D65F3F" w:rsidP="00D65F3F">
      <w:r w:rsidRPr="00D65F3F">
        <w:t>And eventually, where performance habits begin to form.</w:t>
      </w:r>
    </w:p>
    <w:p w14:paraId="3139F74A" w14:textId="77777777" w:rsidR="00D65F3F" w:rsidRPr="00D65F3F" w:rsidRDefault="00000000" w:rsidP="00D65F3F">
      <w:r>
        <w:pict w14:anchorId="40AAEEB2">
          <v:rect id="_x0000_i1045" style="width:0;height:1.5pt" o:hralign="center" o:hrstd="t" o:hr="t" fillcolor="#a0a0a0" stroked="f"/>
        </w:pict>
      </w:r>
    </w:p>
    <w:p w14:paraId="17D0A68E" w14:textId="77777777" w:rsidR="00D65F3F" w:rsidRPr="00D65F3F" w:rsidRDefault="00D65F3F" w:rsidP="00D65F3F">
      <w:pPr>
        <w:rPr>
          <w:b/>
          <w:bCs/>
        </w:rPr>
      </w:pPr>
      <w:r w:rsidRPr="00D65F3F">
        <w:rPr>
          <w:b/>
          <w:bCs/>
        </w:rPr>
        <w:t>Why This Cycle Matters</w:t>
      </w:r>
    </w:p>
    <w:p w14:paraId="3A9252CE" w14:textId="77777777" w:rsidR="00D65F3F" w:rsidRPr="00D65F3F" w:rsidRDefault="00D65F3F" w:rsidP="00D65F3F">
      <w:r w:rsidRPr="00D65F3F">
        <w:t>Many organizations assume learning creates performance.</w:t>
      </w:r>
    </w:p>
    <w:p w14:paraId="1A7F6BAD" w14:textId="77777777" w:rsidR="00D65F3F" w:rsidRPr="00D65F3F" w:rsidRDefault="00D65F3F" w:rsidP="00D65F3F">
      <w:r w:rsidRPr="00D65F3F">
        <w:t>Research consistently demonstrates otherwise.</w:t>
      </w:r>
    </w:p>
    <w:p w14:paraId="25528039" w14:textId="77777777" w:rsidR="00D65F3F" w:rsidRPr="00D65F3F" w:rsidRDefault="00D65F3F" w:rsidP="00D65F3F">
      <w:r w:rsidRPr="00D65F3F">
        <w:t>Performance improves when people repeatedly practice desired behaviors in real environments.</w:t>
      </w:r>
    </w:p>
    <w:p w14:paraId="690DE345" w14:textId="77777777" w:rsidR="00D65F3F" w:rsidRPr="00D65F3F" w:rsidRDefault="00D65F3F" w:rsidP="00D65F3F">
      <w:r w:rsidRPr="00D65F3F">
        <w:t>This is why our methodology is designed around application.</w:t>
      </w:r>
    </w:p>
    <w:p w14:paraId="54D4C2BB" w14:textId="77777777" w:rsidR="00D65F3F" w:rsidRPr="00D65F3F" w:rsidRDefault="00D65F3F" w:rsidP="00D65F3F">
      <w:r w:rsidRPr="00D65F3F">
        <w:t>Our goal is not simply understanding.</w:t>
      </w:r>
    </w:p>
    <w:p w14:paraId="013F52A9" w14:textId="77777777" w:rsidR="00D65F3F" w:rsidRPr="00D65F3F" w:rsidRDefault="00D65F3F" w:rsidP="00D65F3F">
      <w:r w:rsidRPr="00D65F3F">
        <w:t>Our goal is sustained execution.</w:t>
      </w:r>
    </w:p>
    <w:p w14:paraId="7552BEE2" w14:textId="77777777" w:rsidR="00D65F3F" w:rsidRPr="00D65F3F" w:rsidRDefault="00D65F3F" w:rsidP="00D65F3F">
      <w:r w:rsidRPr="00D65F3F">
        <w:t>Teach creates awareness.</w:t>
      </w:r>
    </w:p>
    <w:p w14:paraId="0271EBBA" w14:textId="77777777" w:rsidR="00D65F3F" w:rsidRPr="00D65F3F" w:rsidRDefault="00D65F3F" w:rsidP="00D65F3F">
      <w:r w:rsidRPr="00D65F3F">
        <w:t>Practice creates visibility.</w:t>
      </w:r>
    </w:p>
    <w:p w14:paraId="676CF4BE" w14:textId="77777777" w:rsidR="00D65F3F" w:rsidRPr="00D65F3F" w:rsidRDefault="00D65F3F" w:rsidP="00D65F3F">
      <w:r w:rsidRPr="00D65F3F">
        <w:t>Diagnose creates clarity.</w:t>
      </w:r>
    </w:p>
    <w:p w14:paraId="59F60360" w14:textId="77777777" w:rsidR="00D65F3F" w:rsidRPr="00D65F3F" w:rsidRDefault="00D65F3F" w:rsidP="00D65F3F">
      <w:r w:rsidRPr="00D65F3F">
        <w:t>Apply creates performance.</w:t>
      </w:r>
    </w:p>
    <w:p w14:paraId="4DEC6F5D" w14:textId="77777777" w:rsidR="00D65F3F" w:rsidRPr="00D65F3F" w:rsidRDefault="00D65F3F" w:rsidP="00D65F3F">
      <w:r w:rsidRPr="00D65F3F">
        <w:t>That cycle is foundational to Humane Connection™.</w:t>
      </w:r>
    </w:p>
    <w:p w14:paraId="0279156F" w14:textId="77777777" w:rsidR="00D65F3F" w:rsidRPr="00D65F3F" w:rsidRDefault="00000000" w:rsidP="00D65F3F">
      <w:r>
        <w:pict w14:anchorId="7893F2E9">
          <v:rect id="_x0000_i1046" style="width:0;height:1.5pt" o:hralign="center" o:hrstd="t" o:hr="t" fillcolor="#a0a0a0" stroked="f"/>
        </w:pict>
      </w:r>
    </w:p>
    <w:p w14:paraId="7A380435" w14:textId="77777777" w:rsidR="00D65F3F" w:rsidRPr="00D65F3F" w:rsidRDefault="00D65F3F" w:rsidP="00D65F3F">
      <w:pPr>
        <w:rPr>
          <w:b/>
          <w:bCs/>
        </w:rPr>
      </w:pPr>
      <w:r w:rsidRPr="00D65F3F">
        <w:rPr>
          <w:b/>
          <w:bCs/>
        </w:rPr>
        <w:t>Section VII: The Four Influences on Communication</w:t>
      </w:r>
    </w:p>
    <w:p w14:paraId="520670FF" w14:textId="77777777" w:rsidR="00D65F3F" w:rsidRPr="00D65F3F" w:rsidRDefault="00D65F3F" w:rsidP="00D65F3F">
      <w:r w:rsidRPr="00D65F3F">
        <w:t>One of the most important concepts facilitators must understand is that communication is not objective.</w:t>
      </w:r>
    </w:p>
    <w:p w14:paraId="5C29CE43" w14:textId="77777777" w:rsidR="00D65F3F" w:rsidRPr="00D65F3F" w:rsidRDefault="00D65F3F" w:rsidP="00D65F3F">
      <w:r w:rsidRPr="00D65F3F">
        <w:t>Communication is filtered.</w:t>
      </w:r>
    </w:p>
    <w:p w14:paraId="4ADAC232" w14:textId="77777777" w:rsidR="00D65F3F" w:rsidRPr="00D65F3F" w:rsidRDefault="00D65F3F" w:rsidP="00D65F3F">
      <w:r w:rsidRPr="00D65F3F">
        <w:t>Every message passes through four influences:</w:t>
      </w:r>
    </w:p>
    <w:p w14:paraId="4558DA8B" w14:textId="77777777" w:rsidR="00D65F3F" w:rsidRPr="00D65F3F" w:rsidRDefault="00D65F3F" w:rsidP="003309E7">
      <w:pPr>
        <w:numPr>
          <w:ilvl w:val="0"/>
          <w:numId w:val="16"/>
        </w:numPr>
      </w:pPr>
      <w:r w:rsidRPr="00D65F3F">
        <w:t>Personality</w:t>
      </w:r>
    </w:p>
    <w:p w14:paraId="7CC4F34A" w14:textId="77777777" w:rsidR="00D65F3F" w:rsidRPr="00D65F3F" w:rsidRDefault="00D65F3F" w:rsidP="003309E7">
      <w:pPr>
        <w:numPr>
          <w:ilvl w:val="0"/>
          <w:numId w:val="16"/>
        </w:numPr>
      </w:pPr>
      <w:r w:rsidRPr="00D65F3F">
        <w:t>Background</w:t>
      </w:r>
    </w:p>
    <w:p w14:paraId="2AB65432" w14:textId="77777777" w:rsidR="00D65F3F" w:rsidRPr="00D65F3F" w:rsidRDefault="00D65F3F" w:rsidP="003309E7">
      <w:pPr>
        <w:numPr>
          <w:ilvl w:val="0"/>
          <w:numId w:val="16"/>
        </w:numPr>
      </w:pPr>
      <w:r w:rsidRPr="00D65F3F">
        <w:t>Context</w:t>
      </w:r>
    </w:p>
    <w:p w14:paraId="2FC8D4D0" w14:textId="77777777" w:rsidR="00D65F3F" w:rsidRPr="00D65F3F" w:rsidRDefault="00D65F3F" w:rsidP="003309E7">
      <w:pPr>
        <w:numPr>
          <w:ilvl w:val="0"/>
          <w:numId w:val="16"/>
        </w:numPr>
      </w:pPr>
      <w:r w:rsidRPr="00D65F3F">
        <w:t>Information</w:t>
      </w:r>
    </w:p>
    <w:p w14:paraId="4698F073" w14:textId="77777777" w:rsidR="00D65F3F" w:rsidRPr="00D65F3F" w:rsidRDefault="00D65F3F" w:rsidP="00D65F3F">
      <w:r w:rsidRPr="00D65F3F">
        <w:lastRenderedPageBreak/>
        <w:t>This is why communication breakdowns occur so frequently.</w:t>
      </w:r>
    </w:p>
    <w:p w14:paraId="744D5127" w14:textId="77777777" w:rsidR="00D65F3F" w:rsidRPr="00D65F3F" w:rsidRDefault="00D65F3F" w:rsidP="00D65F3F">
      <w:r w:rsidRPr="00D65F3F">
        <w:t>And it is why two people can participate in the exact same conversation and leave with completely different understandings.</w:t>
      </w:r>
    </w:p>
    <w:p w14:paraId="552F3C27" w14:textId="77777777" w:rsidR="00D65F3F" w:rsidRPr="00D65F3F" w:rsidRDefault="00D65F3F" w:rsidP="00D65F3F">
      <w:r w:rsidRPr="00D65F3F">
        <w:t>Neither individual may be lying.</w:t>
      </w:r>
    </w:p>
    <w:p w14:paraId="10238F18" w14:textId="77777777" w:rsidR="00D65F3F" w:rsidRPr="00D65F3F" w:rsidRDefault="00D65F3F" w:rsidP="00D65F3F">
      <w:r w:rsidRPr="00D65F3F">
        <w:t>Neither individual may be intentionally distorting reality.</w:t>
      </w:r>
    </w:p>
    <w:p w14:paraId="3F3546EA" w14:textId="77777777" w:rsidR="00D65F3F" w:rsidRPr="00D65F3F" w:rsidRDefault="00D65F3F" w:rsidP="00D65F3F">
      <w:r w:rsidRPr="00D65F3F">
        <w:t>They are simply interpreting through different filters.</w:t>
      </w:r>
    </w:p>
    <w:p w14:paraId="79EE4583" w14:textId="77777777" w:rsidR="00D65F3F" w:rsidRPr="00D65F3F" w:rsidRDefault="00D65F3F" w:rsidP="00D65F3F">
      <w:r w:rsidRPr="00D65F3F">
        <w:t>Understanding these influences allows facilitators to better understand communication dynamics, workplace conflict, and participant behavior.</w:t>
      </w:r>
    </w:p>
    <w:p w14:paraId="44EDAFDF" w14:textId="77777777" w:rsidR="00D65F3F" w:rsidRPr="00D65F3F" w:rsidRDefault="00000000" w:rsidP="00D65F3F">
      <w:r>
        <w:pict w14:anchorId="5EDAC316">
          <v:rect id="_x0000_i1047" style="width:0;height:1.5pt" o:hralign="center" o:hrstd="t" o:hr="t" fillcolor="#a0a0a0" stroked="f"/>
        </w:pict>
      </w:r>
    </w:p>
    <w:p w14:paraId="6D80CC76" w14:textId="77777777" w:rsidR="00D65F3F" w:rsidRPr="00D65F3F" w:rsidRDefault="00D65F3F" w:rsidP="00D65F3F">
      <w:pPr>
        <w:rPr>
          <w:b/>
          <w:bCs/>
        </w:rPr>
      </w:pPr>
      <w:r w:rsidRPr="00D65F3F">
        <w:rPr>
          <w:b/>
          <w:bCs/>
        </w:rPr>
        <w:t>Personality</w:t>
      </w:r>
    </w:p>
    <w:p w14:paraId="0130AB87" w14:textId="77777777" w:rsidR="00D65F3F" w:rsidRPr="00D65F3F" w:rsidRDefault="00D65F3F" w:rsidP="00D65F3F">
      <w:r w:rsidRPr="00D65F3F">
        <w:t>Personality influences how people communicate, process information, make decisions, and respond under stress.</w:t>
      </w:r>
    </w:p>
    <w:p w14:paraId="433119CF" w14:textId="77777777" w:rsidR="00D65F3F" w:rsidRPr="00D65F3F" w:rsidRDefault="00D65F3F" w:rsidP="00D65F3F">
      <w:r w:rsidRPr="00D65F3F">
        <w:t>For example:</w:t>
      </w:r>
    </w:p>
    <w:p w14:paraId="4DB7E3C8" w14:textId="77777777" w:rsidR="00D65F3F" w:rsidRPr="00D65F3F" w:rsidRDefault="00D65F3F" w:rsidP="00D65F3F">
      <w:r w:rsidRPr="00D65F3F">
        <w:t>One participant may prefer directness.</w:t>
      </w:r>
    </w:p>
    <w:p w14:paraId="22AA3CD6" w14:textId="77777777" w:rsidR="00D65F3F" w:rsidRPr="00D65F3F" w:rsidRDefault="00D65F3F" w:rsidP="00D65F3F">
      <w:r w:rsidRPr="00D65F3F">
        <w:t>Another may require more context.</w:t>
      </w:r>
    </w:p>
    <w:p w14:paraId="77EC94A9" w14:textId="77777777" w:rsidR="00D65F3F" w:rsidRPr="00D65F3F" w:rsidRDefault="00D65F3F" w:rsidP="00D65F3F">
      <w:r w:rsidRPr="00D65F3F">
        <w:t>One may process internally.</w:t>
      </w:r>
    </w:p>
    <w:p w14:paraId="4A101D11" w14:textId="77777777" w:rsidR="00D65F3F" w:rsidRPr="00D65F3F" w:rsidRDefault="00D65F3F" w:rsidP="00D65F3F">
      <w:r w:rsidRPr="00D65F3F">
        <w:t>Another may process externally.</w:t>
      </w:r>
    </w:p>
    <w:p w14:paraId="6737F0D0" w14:textId="77777777" w:rsidR="00D65F3F" w:rsidRPr="00D65F3F" w:rsidRDefault="00D65F3F" w:rsidP="00D65F3F">
      <w:r w:rsidRPr="00D65F3F">
        <w:t>One may move quickly.</w:t>
      </w:r>
    </w:p>
    <w:p w14:paraId="681E3B05" w14:textId="77777777" w:rsidR="00D65F3F" w:rsidRPr="00D65F3F" w:rsidRDefault="00D65F3F" w:rsidP="00D65F3F">
      <w:r w:rsidRPr="00D65F3F">
        <w:t>Another may need time to think.</w:t>
      </w:r>
    </w:p>
    <w:p w14:paraId="6ACB1863" w14:textId="77777777" w:rsidR="00D65F3F" w:rsidRPr="00D65F3F" w:rsidRDefault="00D65F3F" w:rsidP="00D65F3F">
      <w:r w:rsidRPr="00D65F3F">
        <w:t>These differences influence communication.</w:t>
      </w:r>
    </w:p>
    <w:p w14:paraId="0C738B8C" w14:textId="77777777" w:rsidR="00D65F3F" w:rsidRPr="00D65F3F" w:rsidRDefault="00D65F3F" w:rsidP="00D65F3F">
      <w:r w:rsidRPr="00D65F3F">
        <w:t>When participants misunderstand one another, personality differences are often part of the equation.</w:t>
      </w:r>
    </w:p>
    <w:p w14:paraId="47BD3DD2" w14:textId="77777777" w:rsidR="00D65F3F" w:rsidRPr="00D65F3F" w:rsidRDefault="00000000" w:rsidP="00D65F3F">
      <w:r>
        <w:pict w14:anchorId="097B194F">
          <v:rect id="_x0000_i1048" style="width:0;height:1.5pt" o:hralign="center" o:hrstd="t" o:hr="t" fillcolor="#a0a0a0" stroked="f"/>
        </w:pict>
      </w:r>
    </w:p>
    <w:p w14:paraId="41F97176" w14:textId="77777777" w:rsidR="00D65F3F" w:rsidRPr="00D65F3F" w:rsidRDefault="00D65F3F" w:rsidP="00D65F3F">
      <w:pPr>
        <w:rPr>
          <w:b/>
          <w:bCs/>
        </w:rPr>
      </w:pPr>
      <w:r w:rsidRPr="00D65F3F">
        <w:rPr>
          <w:b/>
          <w:bCs/>
        </w:rPr>
        <w:t>Background</w:t>
      </w:r>
    </w:p>
    <w:p w14:paraId="1982A359" w14:textId="77777777" w:rsidR="00D65F3F" w:rsidRPr="00D65F3F" w:rsidRDefault="00D65F3F" w:rsidP="00D65F3F">
      <w:r w:rsidRPr="00D65F3F">
        <w:t>Every participant arrives with experiences.</w:t>
      </w:r>
    </w:p>
    <w:p w14:paraId="43C13AE3" w14:textId="77777777" w:rsidR="00D65F3F" w:rsidRPr="00D65F3F" w:rsidRDefault="00D65F3F" w:rsidP="00D65F3F">
      <w:r w:rsidRPr="00D65F3F">
        <w:t>Those experiences shape interpretation.</w:t>
      </w:r>
    </w:p>
    <w:p w14:paraId="66FD0116" w14:textId="77777777" w:rsidR="00D65F3F" w:rsidRPr="00D65F3F" w:rsidRDefault="00D65F3F" w:rsidP="00D65F3F">
      <w:r w:rsidRPr="00D65F3F">
        <w:t>Background includes:</w:t>
      </w:r>
    </w:p>
    <w:p w14:paraId="131F950B" w14:textId="77777777" w:rsidR="00D65F3F" w:rsidRPr="00D65F3F" w:rsidRDefault="00D65F3F" w:rsidP="003309E7">
      <w:pPr>
        <w:numPr>
          <w:ilvl w:val="0"/>
          <w:numId w:val="17"/>
        </w:numPr>
      </w:pPr>
      <w:r w:rsidRPr="00D65F3F">
        <w:lastRenderedPageBreak/>
        <w:t>Family experiences</w:t>
      </w:r>
    </w:p>
    <w:p w14:paraId="3DA577A0" w14:textId="77777777" w:rsidR="00D65F3F" w:rsidRPr="00D65F3F" w:rsidRDefault="00D65F3F" w:rsidP="003309E7">
      <w:pPr>
        <w:numPr>
          <w:ilvl w:val="0"/>
          <w:numId w:val="17"/>
        </w:numPr>
      </w:pPr>
      <w:r w:rsidRPr="00D65F3F">
        <w:t>Educational experiences</w:t>
      </w:r>
    </w:p>
    <w:p w14:paraId="0FEB0A8C" w14:textId="77777777" w:rsidR="00D65F3F" w:rsidRPr="00D65F3F" w:rsidRDefault="00D65F3F" w:rsidP="003309E7">
      <w:pPr>
        <w:numPr>
          <w:ilvl w:val="0"/>
          <w:numId w:val="17"/>
        </w:numPr>
      </w:pPr>
      <w:r w:rsidRPr="00D65F3F">
        <w:t>Professional experiences</w:t>
      </w:r>
    </w:p>
    <w:p w14:paraId="47005308" w14:textId="77777777" w:rsidR="00D65F3F" w:rsidRPr="00D65F3F" w:rsidRDefault="00D65F3F" w:rsidP="003309E7">
      <w:pPr>
        <w:numPr>
          <w:ilvl w:val="0"/>
          <w:numId w:val="17"/>
        </w:numPr>
      </w:pPr>
      <w:r w:rsidRPr="00D65F3F">
        <w:t>Cultural influences</w:t>
      </w:r>
    </w:p>
    <w:p w14:paraId="727E4041" w14:textId="77777777" w:rsidR="00D65F3F" w:rsidRPr="00D65F3F" w:rsidRDefault="00D65F3F" w:rsidP="003309E7">
      <w:pPr>
        <w:numPr>
          <w:ilvl w:val="0"/>
          <w:numId w:val="17"/>
        </w:numPr>
      </w:pPr>
      <w:r w:rsidRPr="00D65F3F">
        <w:t>Previous workplaces</w:t>
      </w:r>
    </w:p>
    <w:p w14:paraId="70740275" w14:textId="77777777" w:rsidR="00D65F3F" w:rsidRPr="00D65F3F" w:rsidRDefault="00D65F3F" w:rsidP="003309E7">
      <w:pPr>
        <w:numPr>
          <w:ilvl w:val="0"/>
          <w:numId w:val="17"/>
        </w:numPr>
      </w:pPr>
      <w:r w:rsidRPr="00D65F3F">
        <w:t>Previous managers</w:t>
      </w:r>
    </w:p>
    <w:p w14:paraId="2D8F44A8" w14:textId="77777777" w:rsidR="00D65F3F" w:rsidRPr="00D65F3F" w:rsidRDefault="00D65F3F" w:rsidP="003309E7">
      <w:pPr>
        <w:numPr>
          <w:ilvl w:val="0"/>
          <w:numId w:val="17"/>
        </w:numPr>
      </w:pPr>
      <w:r w:rsidRPr="00D65F3F">
        <w:t>Previous successes</w:t>
      </w:r>
    </w:p>
    <w:p w14:paraId="6C49A823" w14:textId="77777777" w:rsidR="00D65F3F" w:rsidRPr="00D65F3F" w:rsidRDefault="00D65F3F" w:rsidP="003309E7">
      <w:pPr>
        <w:numPr>
          <w:ilvl w:val="0"/>
          <w:numId w:val="17"/>
        </w:numPr>
      </w:pPr>
      <w:r w:rsidRPr="00D65F3F">
        <w:t>Previous failures</w:t>
      </w:r>
    </w:p>
    <w:p w14:paraId="60C42F03" w14:textId="77777777" w:rsidR="00D65F3F" w:rsidRPr="00D65F3F" w:rsidRDefault="00D65F3F" w:rsidP="00D65F3F">
      <w:r w:rsidRPr="00D65F3F">
        <w:t>These experiences create assumptions.</w:t>
      </w:r>
    </w:p>
    <w:p w14:paraId="614C804C" w14:textId="77777777" w:rsidR="00D65F3F" w:rsidRPr="00D65F3F" w:rsidRDefault="00D65F3F" w:rsidP="00D65F3F">
      <w:r w:rsidRPr="00D65F3F">
        <w:t>Those assumptions influence how messages are received.</w:t>
      </w:r>
    </w:p>
    <w:p w14:paraId="4EE2C743" w14:textId="77777777" w:rsidR="00D65F3F" w:rsidRPr="00D65F3F" w:rsidRDefault="00D65F3F" w:rsidP="00D65F3F">
      <w:r w:rsidRPr="00D65F3F">
        <w:t>For example:</w:t>
      </w:r>
    </w:p>
    <w:p w14:paraId="6D034581" w14:textId="77777777" w:rsidR="00D65F3F" w:rsidRPr="00D65F3F" w:rsidRDefault="00D65F3F" w:rsidP="00D65F3F">
      <w:r w:rsidRPr="00D65F3F">
        <w:t>An employee who previously worked for an aggressive manager may interpret direct feedback differently than an employee who has never experienced harsh supervision.</w:t>
      </w:r>
    </w:p>
    <w:p w14:paraId="318E62D8" w14:textId="77777777" w:rsidR="00D65F3F" w:rsidRPr="00D65F3F" w:rsidRDefault="00D65F3F" w:rsidP="00D65F3F">
      <w:r w:rsidRPr="00D65F3F">
        <w:t>Background matters.</w:t>
      </w:r>
    </w:p>
    <w:p w14:paraId="3E72D169" w14:textId="77777777" w:rsidR="00D65F3F" w:rsidRPr="00D65F3F" w:rsidRDefault="00000000" w:rsidP="00D65F3F">
      <w:r>
        <w:pict w14:anchorId="528697E8">
          <v:rect id="_x0000_i1049" style="width:0;height:1.5pt" o:hralign="center" o:hrstd="t" o:hr="t" fillcolor="#a0a0a0" stroked="f"/>
        </w:pict>
      </w:r>
    </w:p>
    <w:p w14:paraId="55D873EC" w14:textId="77777777" w:rsidR="00D65F3F" w:rsidRPr="00D65F3F" w:rsidRDefault="00D65F3F" w:rsidP="00D65F3F">
      <w:pPr>
        <w:rPr>
          <w:b/>
          <w:bCs/>
        </w:rPr>
      </w:pPr>
      <w:r w:rsidRPr="00D65F3F">
        <w:rPr>
          <w:b/>
          <w:bCs/>
        </w:rPr>
        <w:t>Context</w:t>
      </w:r>
    </w:p>
    <w:p w14:paraId="6BE40936" w14:textId="77777777" w:rsidR="00D65F3F" w:rsidRPr="00D65F3F" w:rsidRDefault="00D65F3F" w:rsidP="00D65F3F">
      <w:r w:rsidRPr="00D65F3F">
        <w:t>Context refers to what is happening around the communication.</w:t>
      </w:r>
    </w:p>
    <w:p w14:paraId="26424CB6" w14:textId="77777777" w:rsidR="00D65F3F" w:rsidRPr="00D65F3F" w:rsidRDefault="00D65F3F" w:rsidP="00D65F3F">
      <w:r w:rsidRPr="00D65F3F">
        <w:t>The same statement can be interpreted differently depending on circumstances.</w:t>
      </w:r>
    </w:p>
    <w:p w14:paraId="5885B1C4" w14:textId="77777777" w:rsidR="00D65F3F" w:rsidRPr="00D65F3F" w:rsidRDefault="00D65F3F" w:rsidP="00D65F3F">
      <w:r w:rsidRPr="00D65F3F">
        <w:t>For example:</w:t>
      </w:r>
    </w:p>
    <w:p w14:paraId="1C018944" w14:textId="77777777" w:rsidR="00D65F3F" w:rsidRPr="00D65F3F" w:rsidRDefault="00D65F3F" w:rsidP="00D65F3F">
      <w:r w:rsidRPr="00D65F3F">
        <w:t>A manager asking:</w:t>
      </w:r>
    </w:p>
    <w:p w14:paraId="01FBC01C" w14:textId="77777777" w:rsidR="00D65F3F" w:rsidRPr="00D65F3F" w:rsidRDefault="00D65F3F" w:rsidP="00D65F3F">
      <w:r w:rsidRPr="00D65F3F">
        <w:t>"Can we talk?"</w:t>
      </w:r>
    </w:p>
    <w:p w14:paraId="3205B3CF" w14:textId="77777777" w:rsidR="00D65F3F" w:rsidRPr="00D65F3F" w:rsidRDefault="00D65F3F" w:rsidP="00D65F3F">
      <w:r w:rsidRPr="00D65F3F">
        <w:t>may feel neutral.</w:t>
      </w:r>
    </w:p>
    <w:p w14:paraId="1FCFEA8A" w14:textId="77777777" w:rsidR="00D65F3F" w:rsidRPr="00D65F3F" w:rsidRDefault="00D65F3F" w:rsidP="00D65F3F">
      <w:r w:rsidRPr="00D65F3F">
        <w:t>Or threatening.</w:t>
      </w:r>
    </w:p>
    <w:p w14:paraId="06656E8D" w14:textId="77777777" w:rsidR="00D65F3F" w:rsidRPr="00D65F3F" w:rsidRDefault="00D65F3F" w:rsidP="00D65F3F">
      <w:r w:rsidRPr="00D65F3F">
        <w:t>Depending on context.</w:t>
      </w:r>
    </w:p>
    <w:p w14:paraId="7C4ED675" w14:textId="77777777" w:rsidR="00D65F3F" w:rsidRPr="00D65F3F" w:rsidRDefault="00D65F3F" w:rsidP="00D65F3F">
      <w:r w:rsidRPr="00D65F3F">
        <w:t>Context includes:</w:t>
      </w:r>
    </w:p>
    <w:p w14:paraId="77865264" w14:textId="77777777" w:rsidR="00D65F3F" w:rsidRPr="00D65F3F" w:rsidRDefault="00D65F3F" w:rsidP="003309E7">
      <w:pPr>
        <w:numPr>
          <w:ilvl w:val="0"/>
          <w:numId w:val="18"/>
        </w:numPr>
      </w:pPr>
      <w:r w:rsidRPr="00D65F3F">
        <w:t>Organizational changes</w:t>
      </w:r>
    </w:p>
    <w:p w14:paraId="7713CB53" w14:textId="77777777" w:rsidR="00D65F3F" w:rsidRPr="00D65F3F" w:rsidRDefault="00D65F3F" w:rsidP="003309E7">
      <w:pPr>
        <w:numPr>
          <w:ilvl w:val="0"/>
          <w:numId w:val="18"/>
        </w:numPr>
      </w:pPr>
      <w:r w:rsidRPr="00D65F3F">
        <w:lastRenderedPageBreak/>
        <w:t>Team dynamics</w:t>
      </w:r>
    </w:p>
    <w:p w14:paraId="4D6C18E0" w14:textId="77777777" w:rsidR="00D65F3F" w:rsidRPr="00D65F3F" w:rsidRDefault="00D65F3F" w:rsidP="003309E7">
      <w:pPr>
        <w:numPr>
          <w:ilvl w:val="0"/>
          <w:numId w:val="18"/>
        </w:numPr>
      </w:pPr>
      <w:r w:rsidRPr="00D65F3F">
        <w:t>Stress levels</w:t>
      </w:r>
    </w:p>
    <w:p w14:paraId="47032E9A" w14:textId="77777777" w:rsidR="00D65F3F" w:rsidRPr="00D65F3F" w:rsidRDefault="00D65F3F" w:rsidP="003309E7">
      <w:pPr>
        <w:numPr>
          <w:ilvl w:val="0"/>
          <w:numId w:val="18"/>
        </w:numPr>
      </w:pPr>
      <w:r w:rsidRPr="00D65F3F">
        <w:t>Workload</w:t>
      </w:r>
    </w:p>
    <w:p w14:paraId="601FB2FE" w14:textId="77777777" w:rsidR="00D65F3F" w:rsidRPr="00D65F3F" w:rsidRDefault="00D65F3F" w:rsidP="003309E7">
      <w:pPr>
        <w:numPr>
          <w:ilvl w:val="0"/>
          <w:numId w:val="18"/>
        </w:numPr>
      </w:pPr>
      <w:r w:rsidRPr="00D65F3F">
        <w:t>Deadlines</w:t>
      </w:r>
    </w:p>
    <w:p w14:paraId="3B22AD70" w14:textId="77777777" w:rsidR="00D65F3F" w:rsidRPr="00D65F3F" w:rsidRDefault="00D65F3F" w:rsidP="003309E7">
      <w:pPr>
        <w:numPr>
          <w:ilvl w:val="0"/>
          <w:numId w:val="18"/>
        </w:numPr>
      </w:pPr>
      <w:r w:rsidRPr="00D65F3F">
        <w:t>Relationships</w:t>
      </w:r>
    </w:p>
    <w:p w14:paraId="3C64827F" w14:textId="77777777" w:rsidR="00D65F3F" w:rsidRPr="00D65F3F" w:rsidRDefault="00D65F3F" w:rsidP="003309E7">
      <w:pPr>
        <w:numPr>
          <w:ilvl w:val="0"/>
          <w:numId w:val="18"/>
        </w:numPr>
      </w:pPr>
      <w:r w:rsidRPr="00D65F3F">
        <w:t>Current events</w:t>
      </w:r>
    </w:p>
    <w:p w14:paraId="76EF0FAF" w14:textId="77777777" w:rsidR="00D65F3F" w:rsidRPr="00D65F3F" w:rsidRDefault="00D65F3F" w:rsidP="00D65F3F">
      <w:r w:rsidRPr="00D65F3F">
        <w:t>Facilitators must always consider context when evaluating participant behavior.</w:t>
      </w:r>
    </w:p>
    <w:p w14:paraId="4C39ACB4" w14:textId="77777777" w:rsidR="00D65F3F" w:rsidRPr="00D65F3F" w:rsidRDefault="00000000" w:rsidP="00D65F3F">
      <w:r>
        <w:pict w14:anchorId="107E7F91">
          <v:rect id="_x0000_i1050" style="width:0;height:1.5pt" o:hralign="center" o:hrstd="t" o:hr="t" fillcolor="#a0a0a0" stroked="f"/>
        </w:pict>
      </w:r>
    </w:p>
    <w:p w14:paraId="5BA3403E" w14:textId="77777777" w:rsidR="00D65F3F" w:rsidRPr="00D65F3F" w:rsidRDefault="00D65F3F" w:rsidP="00D65F3F">
      <w:pPr>
        <w:rPr>
          <w:b/>
          <w:bCs/>
        </w:rPr>
      </w:pPr>
      <w:r w:rsidRPr="00D65F3F">
        <w:rPr>
          <w:b/>
          <w:bCs/>
        </w:rPr>
        <w:t>Information</w:t>
      </w:r>
    </w:p>
    <w:p w14:paraId="20E475F9" w14:textId="77777777" w:rsidR="00D65F3F" w:rsidRPr="00D65F3F" w:rsidRDefault="00D65F3F" w:rsidP="00D65F3F">
      <w:r w:rsidRPr="00D65F3F">
        <w:t>People make decisions based on the information available to them.</w:t>
      </w:r>
    </w:p>
    <w:p w14:paraId="778E9710" w14:textId="77777777" w:rsidR="00D65F3F" w:rsidRPr="00D65F3F" w:rsidRDefault="00D65F3F" w:rsidP="00D65F3F">
      <w:r w:rsidRPr="00D65F3F">
        <w:t>Sometimes communication problems are not personality problems.</w:t>
      </w:r>
    </w:p>
    <w:p w14:paraId="34463733" w14:textId="77777777" w:rsidR="00D65F3F" w:rsidRPr="00D65F3F" w:rsidRDefault="00D65F3F" w:rsidP="00D65F3F">
      <w:r w:rsidRPr="00D65F3F">
        <w:t>They are information problems.</w:t>
      </w:r>
    </w:p>
    <w:p w14:paraId="04C07912" w14:textId="77777777" w:rsidR="00D65F3F" w:rsidRPr="00D65F3F" w:rsidRDefault="00D65F3F" w:rsidP="00D65F3F">
      <w:r w:rsidRPr="00D65F3F">
        <w:t>The participant may not know.</w:t>
      </w:r>
    </w:p>
    <w:p w14:paraId="66F15D56" w14:textId="77777777" w:rsidR="00D65F3F" w:rsidRPr="00D65F3F" w:rsidRDefault="00D65F3F" w:rsidP="00D65F3F">
      <w:r w:rsidRPr="00D65F3F">
        <w:t>The participant may not understand.</w:t>
      </w:r>
    </w:p>
    <w:p w14:paraId="5496961D" w14:textId="77777777" w:rsidR="00D65F3F" w:rsidRPr="00D65F3F" w:rsidRDefault="00D65F3F" w:rsidP="00D65F3F">
      <w:r w:rsidRPr="00D65F3F">
        <w:t>The participant may be missing context.</w:t>
      </w:r>
    </w:p>
    <w:p w14:paraId="3009C9A0" w14:textId="77777777" w:rsidR="00D65F3F" w:rsidRPr="00D65F3F" w:rsidRDefault="00D65F3F" w:rsidP="00D65F3F">
      <w:r w:rsidRPr="00D65F3F">
        <w:t>The participant may have incomplete information.</w:t>
      </w:r>
    </w:p>
    <w:p w14:paraId="0288D8F8" w14:textId="77777777" w:rsidR="00D65F3F" w:rsidRPr="00D65F3F" w:rsidRDefault="00D65F3F" w:rsidP="00D65F3F">
      <w:r w:rsidRPr="00D65F3F">
        <w:t>Information gaps often create misunderstandings that look like performance issues.</w:t>
      </w:r>
    </w:p>
    <w:p w14:paraId="56F84D67" w14:textId="77777777" w:rsidR="00D65F3F" w:rsidRPr="00D65F3F" w:rsidRDefault="00D65F3F" w:rsidP="00D65F3F">
      <w:r w:rsidRPr="00D65F3F">
        <w:t>Part of diagnosis is determining whether the issue is actually informational.</w:t>
      </w:r>
    </w:p>
    <w:p w14:paraId="0EBE41D0" w14:textId="77777777" w:rsidR="00D65F3F" w:rsidRPr="00D65F3F" w:rsidRDefault="00000000" w:rsidP="00D65F3F">
      <w:r>
        <w:pict w14:anchorId="5FF0A0CF">
          <v:rect id="_x0000_i1051" style="width:0;height:1.5pt" o:hralign="center" o:hrstd="t" o:hr="t" fillcolor="#a0a0a0" stroked="f"/>
        </w:pict>
      </w:r>
    </w:p>
    <w:p w14:paraId="33EF876E" w14:textId="77777777" w:rsidR="00D65F3F" w:rsidRPr="00D65F3F" w:rsidRDefault="00D65F3F" w:rsidP="00D65F3F">
      <w:pPr>
        <w:rPr>
          <w:b/>
          <w:bCs/>
        </w:rPr>
      </w:pPr>
      <w:r w:rsidRPr="00D65F3F">
        <w:rPr>
          <w:b/>
          <w:bCs/>
        </w:rPr>
        <w:t>Why These Four Influences Matter</w:t>
      </w:r>
    </w:p>
    <w:p w14:paraId="072B49A7" w14:textId="77777777" w:rsidR="00D65F3F" w:rsidRPr="00D65F3F" w:rsidRDefault="00D65F3F" w:rsidP="00D65F3F">
      <w:r w:rsidRPr="00D65F3F">
        <w:t>These four influences explain why communication is rarely simple.</w:t>
      </w:r>
    </w:p>
    <w:p w14:paraId="22B5321C" w14:textId="77777777" w:rsidR="00D65F3F" w:rsidRPr="00D65F3F" w:rsidRDefault="00D65F3F" w:rsidP="00D65F3F">
      <w:r w:rsidRPr="00D65F3F">
        <w:t>Personality.</w:t>
      </w:r>
    </w:p>
    <w:p w14:paraId="1C50169E" w14:textId="77777777" w:rsidR="00D65F3F" w:rsidRPr="00D65F3F" w:rsidRDefault="00D65F3F" w:rsidP="00D65F3F">
      <w:r w:rsidRPr="00D65F3F">
        <w:t>Background.</w:t>
      </w:r>
    </w:p>
    <w:p w14:paraId="478078F3" w14:textId="77777777" w:rsidR="00D65F3F" w:rsidRPr="00D65F3F" w:rsidRDefault="00D65F3F" w:rsidP="00D65F3F">
      <w:r w:rsidRPr="00D65F3F">
        <w:t>Context.</w:t>
      </w:r>
    </w:p>
    <w:p w14:paraId="26ACDC0B" w14:textId="77777777" w:rsidR="00D65F3F" w:rsidRPr="00D65F3F" w:rsidRDefault="00D65F3F" w:rsidP="00D65F3F">
      <w:r w:rsidRPr="00D65F3F">
        <w:t>Information.</w:t>
      </w:r>
    </w:p>
    <w:p w14:paraId="50825CB3" w14:textId="77777777" w:rsidR="00D65F3F" w:rsidRPr="00D65F3F" w:rsidRDefault="00D65F3F" w:rsidP="00D65F3F">
      <w:r w:rsidRPr="00D65F3F">
        <w:t>When facilitators understand these influences, they stop making assumptions.</w:t>
      </w:r>
    </w:p>
    <w:p w14:paraId="342B1C8A" w14:textId="77777777" w:rsidR="00D65F3F" w:rsidRPr="00D65F3F" w:rsidRDefault="00D65F3F" w:rsidP="00D65F3F">
      <w:r w:rsidRPr="00D65F3F">
        <w:lastRenderedPageBreak/>
        <w:t>They become more curious.</w:t>
      </w:r>
    </w:p>
    <w:p w14:paraId="74F2A7FB" w14:textId="77777777" w:rsidR="00D65F3F" w:rsidRPr="00D65F3F" w:rsidRDefault="00D65F3F" w:rsidP="00D65F3F">
      <w:r w:rsidRPr="00D65F3F">
        <w:t>More observant.</w:t>
      </w:r>
    </w:p>
    <w:p w14:paraId="1C233DD3" w14:textId="77777777" w:rsidR="00D65F3F" w:rsidRPr="00D65F3F" w:rsidRDefault="00D65F3F" w:rsidP="00D65F3F">
      <w:r w:rsidRPr="00D65F3F">
        <w:t>More accurate.</w:t>
      </w:r>
    </w:p>
    <w:p w14:paraId="0F078206" w14:textId="77777777" w:rsidR="00D65F3F" w:rsidRPr="00D65F3F" w:rsidRDefault="00D65F3F" w:rsidP="00D65F3F">
      <w:r w:rsidRPr="00D65F3F">
        <w:t>And more effective.</w:t>
      </w:r>
    </w:p>
    <w:p w14:paraId="2E13E6C3" w14:textId="77777777" w:rsidR="00D65F3F" w:rsidRPr="00D65F3F" w:rsidRDefault="00000000" w:rsidP="00D65F3F">
      <w:r>
        <w:pict w14:anchorId="2D561BD0">
          <v:rect id="_x0000_i1052" style="width:0;height:1.5pt" o:hralign="center" o:hrstd="t" o:hr="t" fillcolor="#a0a0a0" stroked="f"/>
        </w:pict>
      </w:r>
    </w:p>
    <w:p w14:paraId="4C88A4B9" w14:textId="77777777" w:rsidR="00D65F3F" w:rsidRPr="00D65F3F" w:rsidRDefault="00D65F3F" w:rsidP="00D65F3F">
      <w:pPr>
        <w:rPr>
          <w:b/>
          <w:bCs/>
        </w:rPr>
      </w:pPr>
      <w:r w:rsidRPr="00D65F3F">
        <w:rPr>
          <w:b/>
          <w:bCs/>
        </w:rPr>
        <w:t>Section VIII: Personality Diagnostics and the Identity Spectrum</w:t>
      </w:r>
    </w:p>
    <w:p w14:paraId="31243DE7" w14:textId="77777777" w:rsidR="00D65F3F" w:rsidRPr="00D65F3F" w:rsidRDefault="00D65F3F" w:rsidP="00D65F3F">
      <w:r w:rsidRPr="00D65F3F">
        <w:t>Humane Connection™ uses personality diagnostics as one component of the broader diagnostic system.</w:t>
      </w:r>
    </w:p>
    <w:p w14:paraId="56678196" w14:textId="77777777" w:rsidR="00D65F3F" w:rsidRPr="00D65F3F" w:rsidRDefault="00D65F3F" w:rsidP="00D65F3F">
      <w:r w:rsidRPr="00D65F3F">
        <w:t>Notice the wording carefully.</w:t>
      </w:r>
    </w:p>
    <w:p w14:paraId="5BE339F2" w14:textId="77777777" w:rsidR="00D65F3F" w:rsidRPr="00D65F3F" w:rsidRDefault="00D65F3F" w:rsidP="00D65F3F">
      <w:r w:rsidRPr="00D65F3F">
        <w:t>One component.</w:t>
      </w:r>
    </w:p>
    <w:p w14:paraId="3732ECAE" w14:textId="77777777" w:rsidR="00D65F3F" w:rsidRPr="00D65F3F" w:rsidRDefault="00D65F3F" w:rsidP="00D65F3F">
      <w:r w:rsidRPr="00D65F3F">
        <w:t>Not the component.</w:t>
      </w:r>
    </w:p>
    <w:p w14:paraId="37AE9B0A" w14:textId="77777777" w:rsidR="00D65F3F" w:rsidRPr="00D65F3F" w:rsidRDefault="00D65F3F" w:rsidP="00D65F3F">
      <w:r w:rsidRPr="00D65F3F">
        <w:t>Not the definitive answer.</w:t>
      </w:r>
    </w:p>
    <w:p w14:paraId="407EA194" w14:textId="77777777" w:rsidR="00D65F3F" w:rsidRPr="00D65F3F" w:rsidRDefault="00D65F3F" w:rsidP="00D65F3F">
      <w:r w:rsidRPr="00D65F3F">
        <w:t>One component.</w:t>
      </w:r>
    </w:p>
    <w:p w14:paraId="55098787" w14:textId="77777777" w:rsidR="00D65F3F" w:rsidRPr="00D65F3F" w:rsidRDefault="00D65F3F" w:rsidP="00D65F3F">
      <w:r w:rsidRPr="00D65F3F">
        <w:t>The purpose of personality diagnostics is to create awareness.</w:t>
      </w:r>
    </w:p>
    <w:p w14:paraId="69A11AEF" w14:textId="77777777" w:rsidR="00D65F3F" w:rsidRPr="00D65F3F" w:rsidRDefault="00D65F3F" w:rsidP="00D65F3F">
      <w:r w:rsidRPr="00D65F3F">
        <w:t>Not labels.</w:t>
      </w:r>
    </w:p>
    <w:p w14:paraId="64933B4F" w14:textId="77777777" w:rsidR="00D65F3F" w:rsidRPr="00D65F3F" w:rsidRDefault="00D65F3F" w:rsidP="00D65F3F">
      <w:r w:rsidRPr="00D65F3F">
        <w:t>Not limitations.</w:t>
      </w:r>
    </w:p>
    <w:p w14:paraId="7F572288" w14:textId="77777777" w:rsidR="00D65F3F" w:rsidRPr="00D65F3F" w:rsidRDefault="00D65F3F" w:rsidP="00D65F3F">
      <w:r w:rsidRPr="00D65F3F">
        <w:t>Not excuses.</w:t>
      </w:r>
    </w:p>
    <w:p w14:paraId="4CD4BDA2" w14:textId="77777777" w:rsidR="00D65F3F" w:rsidRPr="00D65F3F" w:rsidRDefault="00D65F3F" w:rsidP="00D65F3F">
      <w:r w:rsidRPr="00D65F3F">
        <w:t>Awareness.</w:t>
      </w:r>
    </w:p>
    <w:p w14:paraId="187BBE01" w14:textId="77777777" w:rsidR="00D65F3F" w:rsidRPr="00D65F3F" w:rsidRDefault="00D65F3F" w:rsidP="00D65F3F">
      <w:r w:rsidRPr="00D65F3F">
        <w:t>Personality assessments provide language participants can use to better understand:</w:t>
      </w:r>
    </w:p>
    <w:p w14:paraId="5E34F125" w14:textId="77777777" w:rsidR="00D65F3F" w:rsidRPr="00D65F3F" w:rsidRDefault="00D65F3F" w:rsidP="003309E7">
      <w:pPr>
        <w:numPr>
          <w:ilvl w:val="0"/>
          <w:numId w:val="19"/>
        </w:numPr>
      </w:pPr>
      <w:r w:rsidRPr="00D65F3F">
        <w:t>Communication preferences</w:t>
      </w:r>
    </w:p>
    <w:p w14:paraId="30140EE8" w14:textId="77777777" w:rsidR="00D65F3F" w:rsidRPr="00D65F3F" w:rsidRDefault="00D65F3F" w:rsidP="003309E7">
      <w:pPr>
        <w:numPr>
          <w:ilvl w:val="0"/>
          <w:numId w:val="19"/>
        </w:numPr>
      </w:pPr>
      <w:r w:rsidRPr="00D65F3F">
        <w:t>Decision-making tendencies</w:t>
      </w:r>
    </w:p>
    <w:p w14:paraId="0C8C946E" w14:textId="77777777" w:rsidR="00D65F3F" w:rsidRPr="00D65F3F" w:rsidRDefault="00D65F3F" w:rsidP="003309E7">
      <w:pPr>
        <w:numPr>
          <w:ilvl w:val="0"/>
          <w:numId w:val="19"/>
        </w:numPr>
      </w:pPr>
      <w:r w:rsidRPr="00D65F3F">
        <w:t>Relationship patterns</w:t>
      </w:r>
    </w:p>
    <w:p w14:paraId="0826F1A4" w14:textId="77777777" w:rsidR="00D65F3F" w:rsidRPr="00D65F3F" w:rsidRDefault="00D65F3F" w:rsidP="003309E7">
      <w:pPr>
        <w:numPr>
          <w:ilvl w:val="0"/>
          <w:numId w:val="19"/>
        </w:numPr>
      </w:pPr>
      <w:r w:rsidRPr="00D65F3F">
        <w:t>Stress responses</w:t>
      </w:r>
    </w:p>
    <w:p w14:paraId="5910E476" w14:textId="77777777" w:rsidR="00D65F3F" w:rsidRPr="00D65F3F" w:rsidRDefault="00D65F3F" w:rsidP="003309E7">
      <w:pPr>
        <w:numPr>
          <w:ilvl w:val="0"/>
          <w:numId w:val="19"/>
        </w:numPr>
      </w:pPr>
      <w:r w:rsidRPr="00D65F3F">
        <w:t>Leadership tendencies</w:t>
      </w:r>
    </w:p>
    <w:p w14:paraId="7819726F" w14:textId="77777777" w:rsidR="00D65F3F" w:rsidRPr="00D65F3F" w:rsidRDefault="00D65F3F" w:rsidP="00D65F3F">
      <w:r w:rsidRPr="00D65F3F">
        <w:t>However, assessments are never treated as absolute truth.</w:t>
      </w:r>
    </w:p>
    <w:p w14:paraId="0347F7ED" w14:textId="77777777" w:rsidR="00D65F3F" w:rsidRPr="00D65F3F" w:rsidRDefault="00D65F3F" w:rsidP="00D65F3F">
      <w:r w:rsidRPr="00D65F3F">
        <w:t>Every participant is more complex than an assessment result.</w:t>
      </w:r>
    </w:p>
    <w:p w14:paraId="7AFEEC47" w14:textId="77777777" w:rsidR="00D65F3F" w:rsidRPr="00D65F3F" w:rsidRDefault="00D65F3F" w:rsidP="00D65F3F">
      <w:r w:rsidRPr="00D65F3F">
        <w:lastRenderedPageBreak/>
        <w:t>This is why facilitators must always verify.</w:t>
      </w:r>
    </w:p>
    <w:p w14:paraId="20BB4DF1" w14:textId="77777777" w:rsidR="00D65F3F" w:rsidRPr="00D65F3F" w:rsidRDefault="00000000" w:rsidP="00D65F3F">
      <w:r>
        <w:pict w14:anchorId="5B75C2A4">
          <v:rect id="_x0000_i1053" style="width:0;height:1.5pt" o:hralign="center" o:hrstd="t" o:hr="t" fillcolor="#a0a0a0" stroked="f"/>
        </w:pict>
      </w:r>
    </w:p>
    <w:p w14:paraId="4CA9E18E" w14:textId="77777777" w:rsidR="00D65F3F" w:rsidRPr="00D65F3F" w:rsidRDefault="00D65F3F" w:rsidP="00D65F3F">
      <w:pPr>
        <w:rPr>
          <w:b/>
          <w:bCs/>
        </w:rPr>
      </w:pPr>
      <w:r w:rsidRPr="00D65F3F">
        <w:rPr>
          <w:b/>
          <w:bCs/>
        </w:rPr>
        <w:t>Confirming, Not Labeling</w:t>
      </w:r>
    </w:p>
    <w:p w14:paraId="2C3ED79C" w14:textId="77777777" w:rsidR="00D65F3F" w:rsidRPr="00D65F3F" w:rsidRDefault="00D65F3F" w:rsidP="00D65F3F">
      <w:r w:rsidRPr="00D65F3F">
        <w:t>One of the most important rules in Humane Connection™ is this:</w:t>
      </w:r>
    </w:p>
    <w:p w14:paraId="01E2390B" w14:textId="77777777" w:rsidR="00D65F3F" w:rsidRPr="00D65F3F" w:rsidRDefault="00D65F3F" w:rsidP="00D65F3F">
      <w:r w:rsidRPr="00D65F3F">
        <w:t>We confirm.</w:t>
      </w:r>
    </w:p>
    <w:p w14:paraId="5EB30567" w14:textId="77777777" w:rsidR="00D65F3F" w:rsidRPr="00D65F3F" w:rsidRDefault="00D65F3F" w:rsidP="00D65F3F">
      <w:r w:rsidRPr="00D65F3F">
        <w:t>We do not label.</w:t>
      </w:r>
    </w:p>
    <w:p w14:paraId="14E33948" w14:textId="77777777" w:rsidR="00D65F3F" w:rsidRPr="00D65F3F" w:rsidRDefault="00D65F3F" w:rsidP="00D65F3F">
      <w:r w:rsidRPr="00D65F3F">
        <w:t>When reviewing assessment results, facilitators should ask:</w:t>
      </w:r>
    </w:p>
    <w:p w14:paraId="6C19491C" w14:textId="77777777" w:rsidR="00D65F3F" w:rsidRPr="00D65F3F" w:rsidRDefault="00D65F3F" w:rsidP="00D65F3F">
      <w:r w:rsidRPr="00D65F3F">
        <w:t>"Does this feel true for you?"</w:t>
      </w:r>
    </w:p>
    <w:p w14:paraId="21169BBA" w14:textId="77777777" w:rsidR="00D65F3F" w:rsidRPr="00D65F3F" w:rsidRDefault="00D65F3F" w:rsidP="00D65F3F">
      <w:r w:rsidRPr="00D65F3F">
        <w:t>"Have you observed this in yourself?"</w:t>
      </w:r>
    </w:p>
    <w:p w14:paraId="7B60FF6A" w14:textId="77777777" w:rsidR="00D65F3F" w:rsidRPr="00D65F3F" w:rsidRDefault="00D65F3F" w:rsidP="00D65F3F">
      <w:r w:rsidRPr="00D65F3F">
        <w:t>"Does this show up at work?"</w:t>
      </w:r>
    </w:p>
    <w:p w14:paraId="53338556" w14:textId="77777777" w:rsidR="00D65F3F" w:rsidRPr="00D65F3F" w:rsidRDefault="00D65F3F" w:rsidP="00D65F3F">
      <w:r w:rsidRPr="00D65F3F">
        <w:t>"What parts resonate?"</w:t>
      </w:r>
    </w:p>
    <w:p w14:paraId="7A8F0995" w14:textId="77777777" w:rsidR="00D65F3F" w:rsidRPr="00D65F3F" w:rsidRDefault="00D65F3F" w:rsidP="00D65F3F">
      <w:r w:rsidRPr="00D65F3F">
        <w:t>"What parts do not?"</w:t>
      </w:r>
    </w:p>
    <w:p w14:paraId="5C6F950F" w14:textId="77777777" w:rsidR="00D65F3F" w:rsidRPr="00D65F3F" w:rsidRDefault="00D65F3F" w:rsidP="00D65F3F">
      <w:r w:rsidRPr="00D65F3F">
        <w:t>Participants are the ultimate authority on their lived experience.</w:t>
      </w:r>
    </w:p>
    <w:p w14:paraId="3FB64B13" w14:textId="77777777" w:rsidR="00D65F3F" w:rsidRPr="00D65F3F" w:rsidRDefault="00D65F3F" w:rsidP="00D65F3F">
      <w:r w:rsidRPr="00D65F3F">
        <w:t>Assessments provide hypotheses.</w:t>
      </w:r>
    </w:p>
    <w:p w14:paraId="4F6ADD96" w14:textId="77777777" w:rsidR="00D65F3F" w:rsidRPr="00D65F3F" w:rsidRDefault="00D65F3F" w:rsidP="00D65F3F">
      <w:r w:rsidRPr="00D65F3F">
        <w:t>Participants provide confirmation.</w:t>
      </w:r>
    </w:p>
    <w:p w14:paraId="51C39A7C" w14:textId="77777777" w:rsidR="00D65F3F" w:rsidRPr="00D65F3F" w:rsidRDefault="00000000" w:rsidP="00D65F3F">
      <w:r>
        <w:pict w14:anchorId="4FB903BD">
          <v:rect id="_x0000_i1054" style="width:0;height:1.5pt" o:hralign="center" o:hrstd="t" o:hr="t" fillcolor="#a0a0a0" stroked="f"/>
        </w:pict>
      </w:r>
    </w:p>
    <w:p w14:paraId="580A5C77" w14:textId="77777777" w:rsidR="00D65F3F" w:rsidRPr="00D65F3F" w:rsidRDefault="00D65F3F" w:rsidP="00D65F3F">
      <w:pPr>
        <w:rPr>
          <w:b/>
          <w:bCs/>
        </w:rPr>
      </w:pPr>
      <w:r w:rsidRPr="00D65F3F">
        <w:rPr>
          <w:b/>
          <w:bCs/>
        </w:rPr>
        <w:t>Why We Use the 16 Personalities Assessment</w:t>
      </w:r>
    </w:p>
    <w:p w14:paraId="208A1DC5" w14:textId="77777777" w:rsidR="00D65F3F" w:rsidRPr="00D65F3F" w:rsidRDefault="00D65F3F" w:rsidP="00D65F3F">
      <w:r w:rsidRPr="00D65F3F">
        <w:t>The reason we use this assessment is because it includes something many assessments overlook.</w:t>
      </w:r>
    </w:p>
    <w:p w14:paraId="6DA4CE8D" w14:textId="77777777" w:rsidR="00D65F3F" w:rsidRPr="00D65F3F" w:rsidRDefault="00D65F3F" w:rsidP="00D65F3F">
      <w:r w:rsidRPr="00D65F3F">
        <w:t>The identity spectrum.</w:t>
      </w:r>
    </w:p>
    <w:p w14:paraId="6694FC12" w14:textId="77777777" w:rsidR="00D65F3F" w:rsidRPr="00D65F3F" w:rsidRDefault="00D65F3F" w:rsidP="00D65F3F">
      <w:r w:rsidRPr="00D65F3F">
        <w:t>Specifically:</w:t>
      </w:r>
    </w:p>
    <w:p w14:paraId="7C971A53" w14:textId="77777777" w:rsidR="00D65F3F" w:rsidRPr="00D65F3F" w:rsidRDefault="00D65F3F" w:rsidP="00D65F3F">
      <w:r w:rsidRPr="00D65F3F">
        <w:t>Assertive</w:t>
      </w:r>
    </w:p>
    <w:p w14:paraId="4BD9CF8C" w14:textId="77777777" w:rsidR="00D65F3F" w:rsidRPr="00D65F3F" w:rsidRDefault="00D65F3F" w:rsidP="00D65F3F">
      <w:r w:rsidRPr="00D65F3F">
        <w:t>and</w:t>
      </w:r>
    </w:p>
    <w:p w14:paraId="7DFC0F30" w14:textId="77777777" w:rsidR="00D65F3F" w:rsidRPr="00D65F3F" w:rsidRDefault="00D65F3F" w:rsidP="00D65F3F">
      <w:r w:rsidRPr="00D65F3F">
        <w:t>Turbulent.</w:t>
      </w:r>
    </w:p>
    <w:p w14:paraId="49DFA2C4" w14:textId="77777777" w:rsidR="00D65F3F" w:rsidRPr="00D65F3F" w:rsidRDefault="00D65F3F" w:rsidP="00D65F3F">
      <w:r w:rsidRPr="00D65F3F">
        <w:t>Or, as we prefer to say:</w:t>
      </w:r>
    </w:p>
    <w:p w14:paraId="23741CA3" w14:textId="77777777" w:rsidR="00D65F3F" w:rsidRPr="00D65F3F" w:rsidRDefault="00D65F3F" w:rsidP="00D65F3F">
      <w:r w:rsidRPr="00D65F3F">
        <w:t>Assertive</w:t>
      </w:r>
    </w:p>
    <w:p w14:paraId="387B4E1D" w14:textId="77777777" w:rsidR="00D65F3F" w:rsidRPr="00D65F3F" w:rsidRDefault="00D65F3F" w:rsidP="00D65F3F">
      <w:r w:rsidRPr="00D65F3F">
        <w:lastRenderedPageBreak/>
        <w:t>and</w:t>
      </w:r>
    </w:p>
    <w:p w14:paraId="6D709183" w14:textId="77777777" w:rsidR="00D65F3F" w:rsidRPr="00D65F3F" w:rsidRDefault="00D65F3F" w:rsidP="00D65F3F">
      <w:r w:rsidRPr="00D65F3F">
        <w:t>Tethered.</w:t>
      </w:r>
    </w:p>
    <w:p w14:paraId="128B4CC6" w14:textId="77777777" w:rsidR="00D65F3F" w:rsidRPr="00D65F3F" w:rsidRDefault="00000000" w:rsidP="00D65F3F">
      <w:r>
        <w:pict w14:anchorId="07D154A9">
          <v:rect id="_x0000_i1055" style="width:0;height:1.5pt" o:hralign="center" o:hrstd="t" o:hr="t" fillcolor="#a0a0a0" stroked="f"/>
        </w:pict>
      </w:r>
    </w:p>
    <w:p w14:paraId="050CF6EA" w14:textId="77777777" w:rsidR="00D65F3F" w:rsidRPr="00D65F3F" w:rsidRDefault="00D65F3F" w:rsidP="00D65F3F">
      <w:pPr>
        <w:rPr>
          <w:b/>
          <w:bCs/>
        </w:rPr>
      </w:pPr>
      <w:r w:rsidRPr="00D65F3F">
        <w:rPr>
          <w:b/>
          <w:bCs/>
        </w:rPr>
        <w:t>Why We Use the Term Tethered</w:t>
      </w:r>
    </w:p>
    <w:p w14:paraId="5D691E36" w14:textId="77777777" w:rsidR="00D65F3F" w:rsidRPr="00D65F3F" w:rsidRDefault="00D65F3F" w:rsidP="00D65F3F">
      <w:r w:rsidRPr="00D65F3F">
        <w:t>The assessment uses the word Turbulent.</w:t>
      </w:r>
    </w:p>
    <w:p w14:paraId="24B8E818" w14:textId="77777777" w:rsidR="00D65F3F" w:rsidRPr="00D65F3F" w:rsidRDefault="00D65F3F" w:rsidP="00D65F3F">
      <w:r w:rsidRPr="00D65F3F">
        <w:t>We do not.</w:t>
      </w:r>
    </w:p>
    <w:p w14:paraId="64AC9877" w14:textId="77777777" w:rsidR="00D65F3F" w:rsidRPr="00D65F3F" w:rsidRDefault="00D65F3F" w:rsidP="00D65F3F">
      <w:r w:rsidRPr="00D65F3F">
        <w:t>Words matter.</w:t>
      </w:r>
    </w:p>
    <w:p w14:paraId="4C61EC77" w14:textId="77777777" w:rsidR="00D65F3F" w:rsidRPr="00D65F3F" w:rsidRDefault="00D65F3F" w:rsidP="00D65F3F">
      <w:r w:rsidRPr="00D65F3F">
        <w:t>Words carry emotional weight.</w:t>
      </w:r>
    </w:p>
    <w:p w14:paraId="63B965E6" w14:textId="77777777" w:rsidR="00D65F3F" w:rsidRPr="00D65F3F" w:rsidRDefault="00D65F3F" w:rsidP="00D65F3F">
      <w:r w:rsidRPr="00D65F3F">
        <w:t>Words create assumptions.</w:t>
      </w:r>
    </w:p>
    <w:p w14:paraId="5A870C22" w14:textId="77777777" w:rsidR="00D65F3F" w:rsidRPr="00D65F3F" w:rsidRDefault="00D65F3F" w:rsidP="00D65F3F">
      <w:r w:rsidRPr="00D65F3F">
        <w:t>The word Turbulent often carries negative connotations.</w:t>
      </w:r>
    </w:p>
    <w:p w14:paraId="09E95D8E" w14:textId="77777777" w:rsidR="00D65F3F" w:rsidRPr="00D65F3F" w:rsidRDefault="00D65F3F" w:rsidP="00D65F3F">
      <w:r w:rsidRPr="00D65F3F">
        <w:t>It can make participants feel judged before the conversation even begins.</w:t>
      </w:r>
    </w:p>
    <w:p w14:paraId="58B6C4F6" w14:textId="77777777" w:rsidR="00D65F3F" w:rsidRPr="00D65F3F" w:rsidRDefault="00D65F3F" w:rsidP="00D65F3F">
      <w:r w:rsidRPr="00D65F3F">
        <w:t>Humane Connection™ intentionally avoids language that undermines dignity.</w:t>
      </w:r>
    </w:p>
    <w:p w14:paraId="76AEE9EE" w14:textId="77777777" w:rsidR="00D65F3F" w:rsidRPr="00D65F3F" w:rsidRDefault="00D65F3F" w:rsidP="00D65F3F">
      <w:r w:rsidRPr="00D65F3F">
        <w:t>Instead, we use the word Tethered.</w:t>
      </w:r>
    </w:p>
    <w:p w14:paraId="2F514420" w14:textId="77777777" w:rsidR="00D65F3F" w:rsidRPr="00D65F3F" w:rsidRDefault="00D65F3F" w:rsidP="00D65F3F">
      <w:r w:rsidRPr="00D65F3F">
        <w:t>Why?</w:t>
      </w:r>
    </w:p>
    <w:p w14:paraId="5BAF526B" w14:textId="77777777" w:rsidR="00D65F3F" w:rsidRPr="00D65F3F" w:rsidRDefault="00D65F3F" w:rsidP="00D65F3F">
      <w:r w:rsidRPr="00D65F3F">
        <w:t>Because Tethered more accurately describes what we observe.</w:t>
      </w:r>
    </w:p>
    <w:p w14:paraId="6FF9C80E" w14:textId="77777777" w:rsidR="00D65F3F" w:rsidRPr="00D65F3F" w:rsidRDefault="00D65F3F" w:rsidP="00D65F3F">
      <w:r w:rsidRPr="00D65F3F">
        <w:t>These individuals are often:</w:t>
      </w:r>
    </w:p>
    <w:p w14:paraId="5C7CC495" w14:textId="77777777" w:rsidR="00D65F3F" w:rsidRPr="00D65F3F" w:rsidRDefault="00D65F3F" w:rsidP="003309E7">
      <w:pPr>
        <w:numPr>
          <w:ilvl w:val="0"/>
          <w:numId w:val="20"/>
        </w:numPr>
      </w:pPr>
      <w:r w:rsidRPr="00D65F3F">
        <w:t>Emotionally attuned</w:t>
      </w:r>
    </w:p>
    <w:p w14:paraId="398E7FF1" w14:textId="77777777" w:rsidR="00D65F3F" w:rsidRPr="00D65F3F" w:rsidRDefault="00D65F3F" w:rsidP="003309E7">
      <w:pPr>
        <w:numPr>
          <w:ilvl w:val="0"/>
          <w:numId w:val="20"/>
        </w:numPr>
      </w:pPr>
      <w:r w:rsidRPr="00D65F3F">
        <w:t>Environmentally aware</w:t>
      </w:r>
    </w:p>
    <w:p w14:paraId="2ACF0509" w14:textId="77777777" w:rsidR="00D65F3F" w:rsidRPr="00D65F3F" w:rsidRDefault="00D65F3F" w:rsidP="003309E7">
      <w:pPr>
        <w:numPr>
          <w:ilvl w:val="0"/>
          <w:numId w:val="20"/>
        </w:numPr>
      </w:pPr>
      <w:r w:rsidRPr="00D65F3F">
        <w:t>Sensitive to workplace shifts</w:t>
      </w:r>
    </w:p>
    <w:p w14:paraId="630104DB" w14:textId="77777777" w:rsidR="00D65F3F" w:rsidRPr="00D65F3F" w:rsidRDefault="00D65F3F" w:rsidP="003309E7">
      <w:pPr>
        <w:numPr>
          <w:ilvl w:val="0"/>
          <w:numId w:val="20"/>
        </w:numPr>
      </w:pPr>
      <w:r w:rsidRPr="00D65F3F">
        <w:t>Responsive to interpersonal dynamics</w:t>
      </w:r>
    </w:p>
    <w:p w14:paraId="3924368D" w14:textId="77777777" w:rsidR="00D65F3F" w:rsidRPr="00D65F3F" w:rsidRDefault="00D65F3F" w:rsidP="003309E7">
      <w:pPr>
        <w:numPr>
          <w:ilvl w:val="0"/>
          <w:numId w:val="20"/>
        </w:numPr>
      </w:pPr>
      <w:r w:rsidRPr="00D65F3F">
        <w:t>Aware of tension</w:t>
      </w:r>
    </w:p>
    <w:p w14:paraId="3D4D95C4" w14:textId="77777777" w:rsidR="00D65F3F" w:rsidRPr="00D65F3F" w:rsidRDefault="00D65F3F" w:rsidP="003309E7">
      <w:pPr>
        <w:numPr>
          <w:ilvl w:val="0"/>
          <w:numId w:val="20"/>
        </w:numPr>
      </w:pPr>
      <w:r w:rsidRPr="00D65F3F">
        <w:t>Aware of stress</w:t>
      </w:r>
    </w:p>
    <w:p w14:paraId="6477522C" w14:textId="77777777" w:rsidR="00D65F3F" w:rsidRPr="00D65F3F" w:rsidRDefault="00D65F3F" w:rsidP="00D65F3F">
      <w:r w:rsidRPr="00D65F3F">
        <w:t>They are tethered to the environment around them.</w:t>
      </w:r>
    </w:p>
    <w:p w14:paraId="5098573F" w14:textId="77777777" w:rsidR="00D65F3F" w:rsidRPr="00D65F3F" w:rsidRDefault="00D65F3F" w:rsidP="00D65F3F">
      <w:r w:rsidRPr="00D65F3F">
        <w:t>That framing is more accurate.</w:t>
      </w:r>
    </w:p>
    <w:p w14:paraId="7F57EFFD" w14:textId="77777777" w:rsidR="00D65F3F" w:rsidRPr="00D65F3F" w:rsidRDefault="00D65F3F" w:rsidP="00D65F3F">
      <w:r w:rsidRPr="00D65F3F">
        <w:t>More useful.</w:t>
      </w:r>
    </w:p>
    <w:p w14:paraId="6B9EB086" w14:textId="77777777" w:rsidR="00D65F3F" w:rsidRPr="00D65F3F" w:rsidRDefault="00D65F3F" w:rsidP="00D65F3F">
      <w:r w:rsidRPr="00D65F3F">
        <w:t>And more respectful.</w:t>
      </w:r>
    </w:p>
    <w:p w14:paraId="41E6E902" w14:textId="77777777" w:rsidR="00D65F3F" w:rsidRPr="00D65F3F" w:rsidRDefault="00000000" w:rsidP="00D65F3F">
      <w:r>
        <w:lastRenderedPageBreak/>
        <w:pict w14:anchorId="04A9998F">
          <v:rect id="_x0000_i1056" style="width:0;height:1.5pt" o:hralign="center" o:hrstd="t" o:hr="t" fillcolor="#a0a0a0" stroked="f"/>
        </w:pict>
      </w:r>
    </w:p>
    <w:p w14:paraId="5285D3F5" w14:textId="77777777" w:rsidR="00D65F3F" w:rsidRPr="00D65F3F" w:rsidRDefault="00D65F3F" w:rsidP="00D65F3F">
      <w:pPr>
        <w:rPr>
          <w:b/>
          <w:bCs/>
        </w:rPr>
      </w:pPr>
      <w:r w:rsidRPr="00D65F3F">
        <w:rPr>
          <w:b/>
          <w:bCs/>
        </w:rPr>
        <w:t>Understanding Assertive Participants</w:t>
      </w:r>
    </w:p>
    <w:p w14:paraId="73213CDC" w14:textId="77777777" w:rsidR="00D65F3F" w:rsidRPr="00D65F3F" w:rsidRDefault="00D65F3F" w:rsidP="00D65F3F">
      <w:r w:rsidRPr="00D65F3F">
        <w:t>Assertive participants tend to:</w:t>
      </w:r>
    </w:p>
    <w:p w14:paraId="5D28C279" w14:textId="77777777" w:rsidR="00D65F3F" w:rsidRPr="00D65F3F" w:rsidRDefault="00D65F3F" w:rsidP="003309E7">
      <w:pPr>
        <w:numPr>
          <w:ilvl w:val="0"/>
          <w:numId w:val="21"/>
        </w:numPr>
      </w:pPr>
      <w:r w:rsidRPr="00D65F3F">
        <w:t>Recover from setbacks more quickly</w:t>
      </w:r>
    </w:p>
    <w:p w14:paraId="7FB99437" w14:textId="77777777" w:rsidR="00D65F3F" w:rsidRPr="00D65F3F" w:rsidRDefault="00D65F3F" w:rsidP="003309E7">
      <w:pPr>
        <w:numPr>
          <w:ilvl w:val="0"/>
          <w:numId w:val="21"/>
        </w:numPr>
      </w:pPr>
      <w:r w:rsidRPr="00D65F3F">
        <w:t>Experience less emotional disruption</w:t>
      </w:r>
    </w:p>
    <w:p w14:paraId="0D77F047" w14:textId="77777777" w:rsidR="00D65F3F" w:rsidRPr="00D65F3F" w:rsidRDefault="00D65F3F" w:rsidP="003309E7">
      <w:pPr>
        <w:numPr>
          <w:ilvl w:val="0"/>
          <w:numId w:val="21"/>
        </w:numPr>
      </w:pPr>
      <w:r w:rsidRPr="00D65F3F">
        <w:t>Demonstrate higher confidence</w:t>
      </w:r>
    </w:p>
    <w:p w14:paraId="4D4995A8" w14:textId="77777777" w:rsidR="00D65F3F" w:rsidRPr="00D65F3F" w:rsidRDefault="00D65F3F" w:rsidP="003309E7">
      <w:pPr>
        <w:numPr>
          <w:ilvl w:val="0"/>
          <w:numId w:val="21"/>
        </w:numPr>
      </w:pPr>
      <w:r w:rsidRPr="00D65F3F">
        <w:t>Be less affected by criticism</w:t>
      </w:r>
    </w:p>
    <w:p w14:paraId="1AFF1AE9" w14:textId="77777777" w:rsidR="00D65F3F" w:rsidRPr="00D65F3F" w:rsidRDefault="00D65F3F" w:rsidP="003309E7">
      <w:pPr>
        <w:numPr>
          <w:ilvl w:val="0"/>
          <w:numId w:val="21"/>
        </w:numPr>
      </w:pPr>
      <w:r w:rsidRPr="00D65F3F">
        <w:t>Experience lower stress reactivity</w:t>
      </w:r>
    </w:p>
    <w:p w14:paraId="47B81E0F" w14:textId="77777777" w:rsidR="00D65F3F" w:rsidRPr="00D65F3F" w:rsidRDefault="00D65F3F" w:rsidP="00D65F3F">
      <w:r w:rsidRPr="00D65F3F">
        <w:t>This can be a strength.</w:t>
      </w:r>
    </w:p>
    <w:p w14:paraId="7D65EEE0" w14:textId="77777777" w:rsidR="00D65F3F" w:rsidRPr="00D65F3F" w:rsidRDefault="00D65F3F" w:rsidP="00D65F3F">
      <w:r w:rsidRPr="00D65F3F">
        <w:t>It can also create blind spots.</w:t>
      </w:r>
    </w:p>
    <w:p w14:paraId="4A8A07E0" w14:textId="77777777" w:rsidR="00D65F3F" w:rsidRPr="00D65F3F" w:rsidRDefault="00D65F3F" w:rsidP="00D65F3F">
      <w:r w:rsidRPr="00D65F3F">
        <w:t>Some assertive individuals may overlook important interpersonal dynamics.</w:t>
      </w:r>
    </w:p>
    <w:p w14:paraId="2C5D09FF" w14:textId="77777777" w:rsidR="00D65F3F" w:rsidRPr="00D65F3F" w:rsidRDefault="00D65F3F" w:rsidP="00D65F3F">
      <w:r w:rsidRPr="00D65F3F">
        <w:t>Some may dismiss feedback too quickly.</w:t>
      </w:r>
    </w:p>
    <w:p w14:paraId="08554B84" w14:textId="77777777" w:rsidR="00D65F3F" w:rsidRPr="00D65F3F" w:rsidRDefault="00D65F3F" w:rsidP="00D65F3F">
      <w:r w:rsidRPr="00D65F3F">
        <w:t>Some may underestimate the impact they have on others.</w:t>
      </w:r>
    </w:p>
    <w:p w14:paraId="4B3EAC31" w14:textId="77777777" w:rsidR="00D65F3F" w:rsidRPr="00D65F3F" w:rsidRDefault="00D65F3F" w:rsidP="00D65F3F">
      <w:r w:rsidRPr="00D65F3F">
        <w:t>Facilitators should explore both strengths and risks.</w:t>
      </w:r>
    </w:p>
    <w:p w14:paraId="3E60B835" w14:textId="77777777" w:rsidR="00D65F3F" w:rsidRPr="00D65F3F" w:rsidRDefault="00000000" w:rsidP="00D65F3F">
      <w:r>
        <w:pict w14:anchorId="7974C555">
          <v:rect id="_x0000_i1057" style="width:0;height:1.5pt" o:hralign="center" o:hrstd="t" o:hr="t" fillcolor="#a0a0a0" stroked="f"/>
        </w:pict>
      </w:r>
    </w:p>
    <w:p w14:paraId="1F878C04" w14:textId="77777777" w:rsidR="00D65F3F" w:rsidRPr="00D65F3F" w:rsidRDefault="00D65F3F" w:rsidP="00D65F3F">
      <w:pPr>
        <w:rPr>
          <w:b/>
          <w:bCs/>
        </w:rPr>
      </w:pPr>
      <w:r w:rsidRPr="00D65F3F">
        <w:rPr>
          <w:b/>
          <w:bCs/>
        </w:rPr>
        <w:t>Understanding Tethered Participants</w:t>
      </w:r>
    </w:p>
    <w:p w14:paraId="2E134939" w14:textId="77777777" w:rsidR="00D65F3F" w:rsidRPr="00D65F3F" w:rsidRDefault="00D65F3F" w:rsidP="00D65F3F">
      <w:r w:rsidRPr="00D65F3F">
        <w:t>Tethered participants often:</w:t>
      </w:r>
    </w:p>
    <w:p w14:paraId="34ECEC65" w14:textId="77777777" w:rsidR="00D65F3F" w:rsidRPr="00D65F3F" w:rsidRDefault="00D65F3F" w:rsidP="003309E7">
      <w:pPr>
        <w:numPr>
          <w:ilvl w:val="0"/>
          <w:numId w:val="22"/>
        </w:numPr>
      </w:pPr>
      <w:r w:rsidRPr="00D65F3F">
        <w:t>Notice emotional shifts quickly</w:t>
      </w:r>
    </w:p>
    <w:p w14:paraId="0035AC9F" w14:textId="77777777" w:rsidR="00D65F3F" w:rsidRPr="00D65F3F" w:rsidRDefault="00D65F3F" w:rsidP="003309E7">
      <w:pPr>
        <w:numPr>
          <w:ilvl w:val="0"/>
          <w:numId w:val="22"/>
        </w:numPr>
      </w:pPr>
      <w:r w:rsidRPr="00D65F3F">
        <w:t>Experience stress more intensely</w:t>
      </w:r>
    </w:p>
    <w:p w14:paraId="262BFFA5" w14:textId="77777777" w:rsidR="00D65F3F" w:rsidRPr="00D65F3F" w:rsidRDefault="00D65F3F" w:rsidP="003309E7">
      <w:pPr>
        <w:numPr>
          <w:ilvl w:val="0"/>
          <w:numId w:val="22"/>
        </w:numPr>
      </w:pPr>
      <w:r w:rsidRPr="00D65F3F">
        <w:t>Seek improvement continuously</w:t>
      </w:r>
    </w:p>
    <w:p w14:paraId="00FB130C" w14:textId="77777777" w:rsidR="00D65F3F" w:rsidRPr="00D65F3F" w:rsidRDefault="00D65F3F" w:rsidP="003309E7">
      <w:pPr>
        <w:numPr>
          <w:ilvl w:val="0"/>
          <w:numId w:val="22"/>
        </w:numPr>
      </w:pPr>
      <w:r w:rsidRPr="00D65F3F">
        <w:t>Think deeply about feedback</w:t>
      </w:r>
    </w:p>
    <w:p w14:paraId="3B165467" w14:textId="77777777" w:rsidR="00D65F3F" w:rsidRPr="00D65F3F" w:rsidRDefault="00D65F3F" w:rsidP="003309E7">
      <w:pPr>
        <w:numPr>
          <w:ilvl w:val="0"/>
          <w:numId w:val="22"/>
        </w:numPr>
      </w:pPr>
      <w:r w:rsidRPr="00D65F3F">
        <w:t>Reflect heavily on mistakes</w:t>
      </w:r>
    </w:p>
    <w:p w14:paraId="62B0D13A" w14:textId="77777777" w:rsidR="00D65F3F" w:rsidRPr="00D65F3F" w:rsidRDefault="00D65F3F" w:rsidP="00D65F3F">
      <w:r w:rsidRPr="00D65F3F">
        <w:t>This can create strengths.</w:t>
      </w:r>
    </w:p>
    <w:p w14:paraId="34579342" w14:textId="77777777" w:rsidR="00D65F3F" w:rsidRPr="00D65F3F" w:rsidRDefault="00D65F3F" w:rsidP="00D65F3F">
      <w:r w:rsidRPr="00D65F3F">
        <w:t>It can also create challenges.</w:t>
      </w:r>
    </w:p>
    <w:p w14:paraId="1EB9281D" w14:textId="77777777" w:rsidR="00D65F3F" w:rsidRPr="00D65F3F" w:rsidRDefault="00D65F3F" w:rsidP="00D65F3F">
      <w:r w:rsidRPr="00D65F3F">
        <w:t>Some tethered individuals become overly self-critical.</w:t>
      </w:r>
    </w:p>
    <w:p w14:paraId="4044B1E8" w14:textId="77777777" w:rsidR="00D65F3F" w:rsidRPr="00D65F3F" w:rsidRDefault="00D65F3F" w:rsidP="00D65F3F">
      <w:r w:rsidRPr="00D65F3F">
        <w:t>Some overanalyze.</w:t>
      </w:r>
    </w:p>
    <w:p w14:paraId="2669F52A" w14:textId="77777777" w:rsidR="00D65F3F" w:rsidRPr="00D65F3F" w:rsidRDefault="00D65F3F" w:rsidP="00D65F3F">
      <w:r w:rsidRPr="00D65F3F">
        <w:lastRenderedPageBreak/>
        <w:t>Some hesitate due to fear of making mistakes.</w:t>
      </w:r>
    </w:p>
    <w:p w14:paraId="49EF049B" w14:textId="77777777" w:rsidR="00D65F3F" w:rsidRPr="00D65F3F" w:rsidRDefault="00D65F3F" w:rsidP="00D65F3F">
      <w:r w:rsidRPr="00D65F3F">
        <w:t>Again, facilitators explore both strengths and risks.</w:t>
      </w:r>
    </w:p>
    <w:p w14:paraId="7190788F" w14:textId="77777777" w:rsidR="00D65F3F" w:rsidRPr="00D65F3F" w:rsidRDefault="00000000" w:rsidP="00D65F3F">
      <w:r>
        <w:pict w14:anchorId="0FC34B89">
          <v:rect id="_x0000_i1058" style="width:0;height:1.5pt" o:hralign="center" o:hrstd="t" o:hr="t" fillcolor="#a0a0a0" stroked="f"/>
        </w:pict>
      </w:r>
    </w:p>
    <w:p w14:paraId="4E6E0660" w14:textId="77777777" w:rsidR="00D65F3F" w:rsidRPr="00D65F3F" w:rsidRDefault="00D65F3F" w:rsidP="00D65F3F">
      <w:pPr>
        <w:rPr>
          <w:b/>
          <w:bCs/>
        </w:rPr>
      </w:pPr>
      <w:r w:rsidRPr="00D65F3F">
        <w:rPr>
          <w:b/>
          <w:bCs/>
        </w:rPr>
        <w:t>Team Dynamics Facilitation</w:t>
      </w:r>
    </w:p>
    <w:p w14:paraId="6DF77799" w14:textId="77777777" w:rsidR="00D65F3F" w:rsidRPr="00D65F3F" w:rsidRDefault="00D65F3F" w:rsidP="00D65F3F">
      <w:r w:rsidRPr="00D65F3F">
        <w:t>Personality diagnostics become especially powerful during Team Dynamics sessions.</w:t>
      </w:r>
    </w:p>
    <w:p w14:paraId="49B429E8" w14:textId="77777777" w:rsidR="00D65F3F" w:rsidRPr="00D65F3F" w:rsidRDefault="00D65F3F" w:rsidP="00D65F3F">
      <w:r w:rsidRPr="00D65F3F">
        <w:t>In smaller groups, facilitators often pair participants together.</w:t>
      </w:r>
    </w:p>
    <w:p w14:paraId="1FB896E7" w14:textId="77777777" w:rsidR="00D65F3F" w:rsidRPr="00D65F3F" w:rsidRDefault="00D65F3F" w:rsidP="00D65F3F">
      <w:r w:rsidRPr="00D65F3F">
        <w:t>Participants are given structured questions.</w:t>
      </w:r>
    </w:p>
    <w:p w14:paraId="0781EBCC" w14:textId="77777777" w:rsidR="00D65F3F" w:rsidRPr="00D65F3F" w:rsidRDefault="00D65F3F" w:rsidP="00D65F3F">
      <w:r w:rsidRPr="00D65F3F">
        <w:t>This is important.</w:t>
      </w:r>
    </w:p>
    <w:p w14:paraId="1E3F965A" w14:textId="77777777" w:rsidR="00D65F3F" w:rsidRPr="00D65F3F" w:rsidRDefault="00D65F3F" w:rsidP="00D65F3F">
      <w:r w:rsidRPr="00D65F3F">
        <w:t>We do not allow conversations to wander aimlessly.</w:t>
      </w:r>
    </w:p>
    <w:p w14:paraId="0877B8BD" w14:textId="77777777" w:rsidR="00D65F3F" w:rsidRPr="00D65F3F" w:rsidRDefault="00D65F3F" w:rsidP="00D65F3F">
      <w:r w:rsidRPr="00D65F3F">
        <w:t>We guide them.</w:t>
      </w:r>
    </w:p>
    <w:p w14:paraId="73F6ED6B" w14:textId="77777777" w:rsidR="00D65F3F" w:rsidRPr="00D65F3F" w:rsidRDefault="00D65F3F" w:rsidP="00D65F3F">
      <w:r w:rsidRPr="00D65F3F">
        <w:t>Participants discuss:</w:t>
      </w:r>
    </w:p>
    <w:p w14:paraId="62FF1C01" w14:textId="77777777" w:rsidR="00D65F3F" w:rsidRPr="00D65F3F" w:rsidRDefault="00D65F3F" w:rsidP="003309E7">
      <w:pPr>
        <w:numPr>
          <w:ilvl w:val="0"/>
          <w:numId w:val="23"/>
        </w:numPr>
      </w:pPr>
      <w:r w:rsidRPr="00D65F3F">
        <w:t>How they prefer to communicate</w:t>
      </w:r>
    </w:p>
    <w:p w14:paraId="6FE22F32" w14:textId="77777777" w:rsidR="00D65F3F" w:rsidRPr="00D65F3F" w:rsidRDefault="00D65F3F" w:rsidP="003309E7">
      <w:pPr>
        <w:numPr>
          <w:ilvl w:val="0"/>
          <w:numId w:val="23"/>
        </w:numPr>
      </w:pPr>
      <w:r w:rsidRPr="00D65F3F">
        <w:t>What stresses them</w:t>
      </w:r>
    </w:p>
    <w:p w14:paraId="53399363" w14:textId="77777777" w:rsidR="00D65F3F" w:rsidRPr="00D65F3F" w:rsidRDefault="00D65F3F" w:rsidP="003309E7">
      <w:pPr>
        <w:numPr>
          <w:ilvl w:val="0"/>
          <w:numId w:val="23"/>
        </w:numPr>
      </w:pPr>
      <w:r w:rsidRPr="00D65F3F">
        <w:t>What support looks like</w:t>
      </w:r>
    </w:p>
    <w:p w14:paraId="62D8317A" w14:textId="77777777" w:rsidR="00D65F3F" w:rsidRPr="00D65F3F" w:rsidRDefault="00D65F3F" w:rsidP="003309E7">
      <w:pPr>
        <w:numPr>
          <w:ilvl w:val="0"/>
          <w:numId w:val="23"/>
        </w:numPr>
      </w:pPr>
      <w:r w:rsidRPr="00D65F3F">
        <w:t>How they work best</w:t>
      </w:r>
    </w:p>
    <w:p w14:paraId="1AEF0078" w14:textId="77777777" w:rsidR="00D65F3F" w:rsidRPr="00D65F3F" w:rsidRDefault="00D65F3F" w:rsidP="003309E7">
      <w:pPr>
        <w:numPr>
          <w:ilvl w:val="0"/>
          <w:numId w:val="23"/>
        </w:numPr>
      </w:pPr>
      <w:r w:rsidRPr="00D65F3F">
        <w:t>What frustrates them</w:t>
      </w:r>
    </w:p>
    <w:p w14:paraId="5DF1CBB1" w14:textId="77777777" w:rsidR="00D65F3F" w:rsidRPr="00D65F3F" w:rsidRDefault="00D65F3F" w:rsidP="003309E7">
      <w:pPr>
        <w:numPr>
          <w:ilvl w:val="0"/>
          <w:numId w:val="23"/>
        </w:numPr>
      </w:pPr>
      <w:r w:rsidRPr="00D65F3F">
        <w:t>How they respond to conflict</w:t>
      </w:r>
    </w:p>
    <w:p w14:paraId="202025D0" w14:textId="77777777" w:rsidR="00D65F3F" w:rsidRPr="00D65F3F" w:rsidRDefault="00D65F3F" w:rsidP="00D65F3F">
      <w:r w:rsidRPr="00D65F3F">
        <w:t>While participants are talking, facilitators are observing.</w:t>
      </w:r>
    </w:p>
    <w:p w14:paraId="0C574E3E" w14:textId="77777777" w:rsidR="00D65F3F" w:rsidRPr="00D65F3F" w:rsidRDefault="00D65F3F" w:rsidP="00D65F3F">
      <w:r w:rsidRPr="00D65F3F">
        <w:t>And often, facilitators will pull aside one participant during each round for a deeper conversation.</w:t>
      </w:r>
    </w:p>
    <w:p w14:paraId="0C616469" w14:textId="77777777" w:rsidR="00D65F3F" w:rsidRPr="00D65F3F" w:rsidRDefault="00D65F3F" w:rsidP="00D65F3F">
      <w:r w:rsidRPr="00D65F3F">
        <w:t>This allows the facilitator to gather richer context.</w:t>
      </w:r>
    </w:p>
    <w:p w14:paraId="0F55D95A" w14:textId="77777777" w:rsidR="00D65F3F" w:rsidRPr="00D65F3F" w:rsidRDefault="00D65F3F" w:rsidP="00D65F3F">
      <w:r w:rsidRPr="00D65F3F">
        <w:t>Not to judge.</w:t>
      </w:r>
    </w:p>
    <w:p w14:paraId="6B8016ED" w14:textId="77777777" w:rsidR="00D65F3F" w:rsidRPr="00D65F3F" w:rsidRDefault="00D65F3F" w:rsidP="00D65F3F">
      <w:r w:rsidRPr="00D65F3F">
        <w:t>Not to label.</w:t>
      </w:r>
    </w:p>
    <w:p w14:paraId="2BFC7C02" w14:textId="77777777" w:rsidR="00D65F3F" w:rsidRPr="00D65F3F" w:rsidRDefault="00D65F3F" w:rsidP="00D65F3F">
      <w:r w:rsidRPr="00D65F3F">
        <w:t>But to understand.</w:t>
      </w:r>
    </w:p>
    <w:p w14:paraId="102E2096" w14:textId="77777777" w:rsidR="00D65F3F" w:rsidRPr="00D65F3F" w:rsidRDefault="00D65F3F" w:rsidP="00D65F3F">
      <w:r w:rsidRPr="00D65F3F">
        <w:t>The information gathered during these conversations often becomes valuable later when supporting managers and designing recommendations.</w:t>
      </w:r>
    </w:p>
    <w:p w14:paraId="54A4D563" w14:textId="77777777" w:rsidR="00D65F3F" w:rsidRPr="00D65F3F" w:rsidRDefault="00000000" w:rsidP="00D65F3F">
      <w:r>
        <w:lastRenderedPageBreak/>
        <w:pict w14:anchorId="523591C6">
          <v:rect id="_x0000_i1059" style="width:0;height:1.5pt" o:hralign="center" o:hrstd="t" o:hr="t" fillcolor="#a0a0a0" stroked="f"/>
        </w:pict>
      </w:r>
    </w:p>
    <w:p w14:paraId="529B07F6" w14:textId="77777777" w:rsidR="00D65F3F" w:rsidRPr="00D65F3F" w:rsidRDefault="00D65F3F" w:rsidP="00D65F3F">
      <w:pPr>
        <w:rPr>
          <w:b/>
          <w:bCs/>
        </w:rPr>
      </w:pPr>
      <w:r w:rsidRPr="00D65F3F">
        <w:rPr>
          <w:b/>
          <w:bCs/>
        </w:rPr>
        <w:t>Closing Part 2</w:t>
      </w:r>
    </w:p>
    <w:p w14:paraId="208D4FC5" w14:textId="77777777" w:rsidR="00D65F3F" w:rsidRPr="00D65F3F" w:rsidRDefault="00D65F3F" w:rsidP="00D65F3F">
      <w:r w:rsidRPr="00D65F3F">
        <w:t>At this point, you understand how Humane Connection™ gathers information.</w:t>
      </w:r>
    </w:p>
    <w:p w14:paraId="683A0584" w14:textId="77777777" w:rsidR="00D65F3F" w:rsidRPr="00D65F3F" w:rsidRDefault="00D65F3F" w:rsidP="00D65F3F">
      <w:r w:rsidRPr="00D65F3F">
        <w:t>You understand how participants learn.</w:t>
      </w:r>
    </w:p>
    <w:p w14:paraId="14F287B3" w14:textId="77777777" w:rsidR="00D65F3F" w:rsidRPr="00D65F3F" w:rsidRDefault="00D65F3F" w:rsidP="00D65F3F">
      <w:r w:rsidRPr="00D65F3F">
        <w:t>You understand how communication is influenced.</w:t>
      </w:r>
    </w:p>
    <w:p w14:paraId="374CA356" w14:textId="77777777" w:rsidR="00D65F3F" w:rsidRPr="00D65F3F" w:rsidRDefault="00D65F3F" w:rsidP="00D65F3F">
      <w:r w:rsidRPr="00D65F3F">
        <w:t>And you understand how personality diagnostics contribute to our diagnostic process.</w:t>
      </w:r>
    </w:p>
    <w:p w14:paraId="1222F4C2" w14:textId="77777777" w:rsidR="00D65F3F" w:rsidRPr="00D65F3F" w:rsidRDefault="00D65F3F" w:rsidP="00D65F3F">
      <w:r w:rsidRPr="00D65F3F">
        <w:t>In Part 3, we move deeper into diagnosis itself.</w:t>
      </w:r>
    </w:p>
    <w:p w14:paraId="62147A23" w14:textId="77777777" w:rsidR="00D65F3F" w:rsidRPr="00D65F3F" w:rsidRDefault="00D65F3F" w:rsidP="00D65F3F">
      <w:r w:rsidRPr="00D65F3F">
        <w:t>We will examine:</w:t>
      </w:r>
    </w:p>
    <w:p w14:paraId="469E6B61" w14:textId="77777777" w:rsidR="00D65F3F" w:rsidRPr="00D65F3F" w:rsidRDefault="00D65F3F" w:rsidP="003309E7">
      <w:pPr>
        <w:numPr>
          <w:ilvl w:val="0"/>
          <w:numId w:val="24"/>
        </w:numPr>
      </w:pPr>
      <w:r w:rsidRPr="00D65F3F">
        <w:t>The Four-Level Diagnostic Model</w:t>
      </w:r>
    </w:p>
    <w:p w14:paraId="468A39D6" w14:textId="77777777" w:rsidR="00D65F3F" w:rsidRPr="00D65F3F" w:rsidRDefault="00D65F3F" w:rsidP="003309E7">
      <w:pPr>
        <w:numPr>
          <w:ilvl w:val="0"/>
          <w:numId w:val="24"/>
        </w:numPr>
      </w:pPr>
      <w:r w:rsidRPr="00D65F3F">
        <w:t>Capability Domains</w:t>
      </w:r>
    </w:p>
    <w:p w14:paraId="3FD9992A" w14:textId="77777777" w:rsidR="00D65F3F" w:rsidRPr="00D65F3F" w:rsidRDefault="00D65F3F" w:rsidP="003309E7">
      <w:pPr>
        <w:numPr>
          <w:ilvl w:val="0"/>
          <w:numId w:val="24"/>
        </w:numPr>
      </w:pPr>
      <w:r w:rsidRPr="00D65F3F">
        <w:t>Role Function Mapping</w:t>
      </w:r>
    </w:p>
    <w:p w14:paraId="19D5B29B" w14:textId="77777777" w:rsidR="00D65F3F" w:rsidRPr="00D65F3F" w:rsidRDefault="00D65F3F" w:rsidP="003309E7">
      <w:pPr>
        <w:numPr>
          <w:ilvl w:val="0"/>
          <w:numId w:val="24"/>
        </w:numPr>
      </w:pPr>
      <w:r w:rsidRPr="00D65F3F">
        <w:t>Pattern Recognition</w:t>
      </w:r>
    </w:p>
    <w:p w14:paraId="3631AFB0" w14:textId="77777777" w:rsidR="00D65F3F" w:rsidRPr="00D65F3F" w:rsidRDefault="00D65F3F" w:rsidP="003309E7">
      <w:pPr>
        <w:numPr>
          <w:ilvl w:val="0"/>
          <w:numId w:val="24"/>
        </w:numPr>
      </w:pPr>
      <w:r w:rsidRPr="00D65F3F">
        <w:t>Root Cause Analysis</w:t>
      </w:r>
    </w:p>
    <w:p w14:paraId="2B2DC270" w14:textId="77777777" w:rsidR="00D65F3F" w:rsidRPr="00D65F3F" w:rsidRDefault="00D65F3F" w:rsidP="00D65F3F">
      <w:r w:rsidRPr="00D65F3F">
        <w:t>This is where facilitators learn how to transform observations into precise performance diagnoses.</w:t>
      </w:r>
    </w:p>
    <w:p w14:paraId="158911D1" w14:textId="77777777" w:rsidR="00D65F3F" w:rsidRPr="00D65F3F" w:rsidRDefault="00D65F3F" w:rsidP="00D65F3F">
      <w:r w:rsidRPr="00D65F3F">
        <w:t>And that is where advisory credibility begins.</w:t>
      </w:r>
    </w:p>
    <w:p w14:paraId="2FAB0685" w14:textId="77777777" w:rsidR="001D0045" w:rsidRPr="001D0045" w:rsidRDefault="001D0045" w:rsidP="001D0045">
      <w:pPr>
        <w:rPr>
          <w:b/>
          <w:bCs/>
        </w:rPr>
      </w:pPr>
      <w:r w:rsidRPr="001D0045">
        <w:rPr>
          <w:b/>
          <w:bCs/>
        </w:rPr>
        <w:t>Humane Connection™ Facilitator Certification</w:t>
      </w:r>
    </w:p>
    <w:p w14:paraId="4F25F4F5" w14:textId="77777777" w:rsidR="001D0045" w:rsidRPr="001D0045" w:rsidRDefault="001D0045" w:rsidP="001D0045">
      <w:pPr>
        <w:rPr>
          <w:b/>
          <w:bCs/>
        </w:rPr>
      </w:pPr>
      <w:r w:rsidRPr="001D0045">
        <w:rPr>
          <w:b/>
          <w:bCs/>
        </w:rPr>
        <w:t>Video 4 – Part 3</w:t>
      </w:r>
    </w:p>
    <w:p w14:paraId="7E333045" w14:textId="77777777" w:rsidR="001D0045" w:rsidRPr="001D0045" w:rsidRDefault="001D0045" w:rsidP="001D0045">
      <w:pPr>
        <w:rPr>
          <w:b/>
          <w:bCs/>
        </w:rPr>
      </w:pPr>
      <w:r w:rsidRPr="001D0045">
        <w:rPr>
          <w:b/>
          <w:bCs/>
        </w:rPr>
        <w:t>Diagnosis, Assessment, and Performance Habit Development</w:t>
      </w:r>
    </w:p>
    <w:p w14:paraId="0CCFBC08" w14:textId="77777777" w:rsidR="001D0045" w:rsidRPr="001D0045" w:rsidRDefault="00000000" w:rsidP="001D0045">
      <w:r>
        <w:pict w14:anchorId="74654FE0">
          <v:rect id="_x0000_i1060" style="width:0;height:1.5pt" o:hralign="center" o:hrstd="t" o:hr="t" fillcolor="#a0a0a0" stroked="f"/>
        </w:pict>
      </w:r>
    </w:p>
    <w:p w14:paraId="186D4737" w14:textId="77777777" w:rsidR="001D0045" w:rsidRPr="001D0045" w:rsidRDefault="001D0045" w:rsidP="001D0045">
      <w:pPr>
        <w:rPr>
          <w:b/>
          <w:bCs/>
        </w:rPr>
      </w:pPr>
      <w:r w:rsidRPr="001D0045">
        <w:rPr>
          <w:b/>
          <w:bCs/>
        </w:rPr>
        <w:t>Section IX: The Four-Level Diagnostic Model</w:t>
      </w:r>
    </w:p>
    <w:p w14:paraId="3351C752" w14:textId="77777777" w:rsidR="001D0045" w:rsidRPr="001D0045" w:rsidRDefault="001D0045" w:rsidP="001D0045">
      <w:r w:rsidRPr="001D0045">
        <w:t>Now that you understand how we gather information, it is time to discuss how we classify it.</w:t>
      </w:r>
    </w:p>
    <w:p w14:paraId="6358736C" w14:textId="77777777" w:rsidR="001D0045" w:rsidRPr="001D0045" w:rsidRDefault="001D0045" w:rsidP="001D0045">
      <w:r w:rsidRPr="001D0045">
        <w:t>One of the biggest mistakes inexperienced facilitators make is assuming every performance issue is the same.</w:t>
      </w:r>
    </w:p>
    <w:p w14:paraId="5350DFE2" w14:textId="77777777" w:rsidR="001D0045" w:rsidRPr="001D0045" w:rsidRDefault="001D0045" w:rsidP="001D0045">
      <w:r w:rsidRPr="001D0045">
        <w:t>They are not.</w:t>
      </w:r>
    </w:p>
    <w:p w14:paraId="60A9BF49" w14:textId="77777777" w:rsidR="001D0045" w:rsidRPr="001D0045" w:rsidRDefault="001D0045" w:rsidP="001D0045">
      <w:r w:rsidRPr="001D0045">
        <w:lastRenderedPageBreak/>
        <w:t>Two employees may appear to have identical challenges while the underlying causes are completely different.</w:t>
      </w:r>
    </w:p>
    <w:p w14:paraId="6B1C39B8" w14:textId="77777777" w:rsidR="001D0045" w:rsidRPr="001D0045" w:rsidRDefault="001D0045" w:rsidP="001D0045">
      <w:r w:rsidRPr="001D0045">
        <w:t>For example:</w:t>
      </w:r>
    </w:p>
    <w:p w14:paraId="34DF3EC2" w14:textId="77777777" w:rsidR="001D0045" w:rsidRPr="001D0045" w:rsidRDefault="001D0045" w:rsidP="001D0045">
      <w:r w:rsidRPr="001D0045">
        <w:t>Two employees may miss deadlines.</w:t>
      </w:r>
    </w:p>
    <w:p w14:paraId="73775624" w14:textId="77777777" w:rsidR="001D0045" w:rsidRPr="001D0045" w:rsidRDefault="001D0045" w:rsidP="001D0045">
      <w:r w:rsidRPr="001D0045">
        <w:t>One may not know how to plan.</w:t>
      </w:r>
    </w:p>
    <w:p w14:paraId="44308FB9" w14:textId="77777777" w:rsidR="001D0045" w:rsidRPr="001D0045" w:rsidRDefault="001D0045" w:rsidP="001D0045">
      <w:r w:rsidRPr="001D0045">
        <w:t>The other may know exactly how to plan but chooses not to.</w:t>
      </w:r>
    </w:p>
    <w:p w14:paraId="160694BC" w14:textId="77777777" w:rsidR="001D0045" w:rsidRPr="001D0045" w:rsidRDefault="001D0045" w:rsidP="001D0045">
      <w:r w:rsidRPr="001D0045">
        <w:t>The behavior looks identical.</w:t>
      </w:r>
    </w:p>
    <w:p w14:paraId="1584B2B0" w14:textId="77777777" w:rsidR="001D0045" w:rsidRPr="001D0045" w:rsidRDefault="001D0045" w:rsidP="001D0045">
      <w:r w:rsidRPr="001D0045">
        <w:t>The diagnosis is completely different.</w:t>
      </w:r>
    </w:p>
    <w:p w14:paraId="1EC7BADE" w14:textId="77777777" w:rsidR="001D0045" w:rsidRPr="001D0045" w:rsidRDefault="001D0045" w:rsidP="001D0045">
      <w:r w:rsidRPr="001D0045">
        <w:t>This is why Humane Connection™ uses a Four-Level Diagnostic Model.</w:t>
      </w:r>
    </w:p>
    <w:p w14:paraId="6F58A193" w14:textId="77777777" w:rsidR="001D0045" w:rsidRPr="001D0045" w:rsidRDefault="001D0045" w:rsidP="001D0045">
      <w:r w:rsidRPr="001D0045">
        <w:t>This model helps facilitators identify the actual source of performance breakdowns.</w:t>
      </w:r>
    </w:p>
    <w:p w14:paraId="363B76D2" w14:textId="77777777" w:rsidR="001D0045" w:rsidRPr="001D0045" w:rsidRDefault="001D0045" w:rsidP="001D0045">
      <w:r w:rsidRPr="001D0045">
        <w:t>The four categories are:</w:t>
      </w:r>
    </w:p>
    <w:p w14:paraId="224A17DA" w14:textId="77777777" w:rsidR="001D0045" w:rsidRPr="001D0045" w:rsidRDefault="001D0045" w:rsidP="003309E7">
      <w:pPr>
        <w:numPr>
          <w:ilvl w:val="0"/>
          <w:numId w:val="25"/>
        </w:numPr>
      </w:pPr>
      <w:r w:rsidRPr="001D0045">
        <w:t>Knowledge Gaps</w:t>
      </w:r>
    </w:p>
    <w:p w14:paraId="0F81DD91" w14:textId="77777777" w:rsidR="001D0045" w:rsidRPr="001D0045" w:rsidRDefault="001D0045" w:rsidP="003309E7">
      <w:pPr>
        <w:numPr>
          <w:ilvl w:val="0"/>
          <w:numId w:val="25"/>
        </w:numPr>
      </w:pPr>
      <w:r w:rsidRPr="001D0045">
        <w:t>Skill Gaps</w:t>
      </w:r>
    </w:p>
    <w:p w14:paraId="041DAF37" w14:textId="77777777" w:rsidR="001D0045" w:rsidRPr="001D0045" w:rsidRDefault="001D0045" w:rsidP="003309E7">
      <w:pPr>
        <w:numPr>
          <w:ilvl w:val="0"/>
          <w:numId w:val="25"/>
        </w:numPr>
      </w:pPr>
      <w:r w:rsidRPr="001D0045">
        <w:t>Performance Gaps</w:t>
      </w:r>
    </w:p>
    <w:p w14:paraId="01D7728D" w14:textId="77777777" w:rsidR="001D0045" w:rsidRPr="001D0045" w:rsidRDefault="001D0045" w:rsidP="003309E7">
      <w:pPr>
        <w:numPr>
          <w:ilvl w:val="0"/>
          <w:numId w:val="25"/>
        </w:numPr>
      </w:pPr>
      <w:r w:rsidRPr="001D0045">
        <w:t>System Gaps</w:t>
      </w:r>
    </w:p>
    <w:p w14:paraId="41524D16" w14:textId="77777777" w:rsidR="001D0045" w:rsidRPr="001D0045" w:rsidRDefault="001D0045" w:rsidP="001D0045">
      <w:r w:rsidRPr="001D0045">
        <w:t>These categories are not mutually exclusive.</w:t>
      </w:r>
    </w:p>
    <w:p w14:paraId="0D6411E0" w14:textId="77777777" w:rsidR="001D0045" w:rsidRPr="001D0045" w:rsidRDefault="001D0045" w:rsidP="001D0045">
      <w:r w:rsidRPr="001D0045">
        <w:t>Participants may experience more than one simultaneously.</w:t>
      </w:r>
    </w:p>
    <w:p w14:paraId="530E706D" w14:textId="77777777" w:rsidR="001D0045" w:rsidRPr="001D0045" w:rsidRDefault="001D0045" w:rsidP="001D0045">
      <w:r w:rsidRPr="001D0045">
        <w:t>However, facilitators must learn to identify which category is primary.</w:t>
      </w:r>
    </w:p>
    <w:p w14:paraId="6BFBEC52" w14:textId="77777777" w:rsidR="001D0045" w:rsidRPr="001D0045" w:rsidRDefault="001D0045" w:rsidP="001D0045">
      <w:r w:rsidRPr="001D0045">
        <w:t>Because the intervention should match the diagnosis.</w:t>
      </w:r>
    </w:p>
    <w:p w14:paraId="3AA6071E" w14:textId="77777777" w:rsidR="001D0045" w:rsidRPr="001D0045" w:rsidRDefault="00000000" w:rsidP="001D0045">
      <w:r>
        <w:pict w14:anchorId="6DB63F5E">
          <v:rect id="_x0000_i1061" style="width:0;height:1.5pt" o:hralign="center" o:hrstd="t" o:hr="t" fillcolor="#a0a0a0" stroked="f"/>
        </w:pict>
      </w:r>
    </w:p>
    <w:p w14:paraId="0E6BD129" w14:textId="77777777" w:rsidR="001D0045" w:rsidRPr="001D0045" w:rsidRDefault="001D0045" w:rsidP="001D0045">
      <w:pPr>
        <w:rPr>
          <w:b/>
          <w:bCs/>
        </w:rPr>
      </w:pPr>
      <w:r w:rsidRPr="001D0045">
        <w:rPr>
          <w:b/>
          <w:bCs/>
        </w:rPr>
        <w:t>Knowledge Gaps</w:t>
      </w:r>
    </w:p>
    <w:p w14:paraId="5943BB67" w14:textId="77777777" w:rsidR="001D0045" w:rsidRPr="001D0045" w:rsidRDefault="001D0045" w:rsidP="001D0045">
      <w:r w:rsidRPr="001D0045">
        <w:t>A knowledge gap exists when the participant simply does not know.</w:t>
      </w:r>
    </w:p>
    <w:p w14:paraId="16795063" w14:textId="77777777" w:rsidR="001D0045" w:rsidRPr="001D0045" w:rsidRDefault="001D0045" w:rsidP="001D0045">
      <w:r w:rsidRPr="001D0045">
        <w:t>They lack information.</w:t>
      </w:r>
    </w:p>
    <w:p w14:paraId="470DA401" w14:textId="77777777" w:rsidR="001D0045" w:rsidRPr="001D0045" w:rsidRDefault="001D0045" w:rsidP="001D0045">
      <w:r w:rsidRPr="001D0045">
        <w:t>They lack understanding.</w:t>
      </w:r>
    </w:p>
    <w:p w14:paraId="7159A37C" w14:textId="77777777" w:rsidR="001D0045" w:rsidRPr="001D0045" w:rsidRDefault="001D0045" w:rsidP="001D0045">
      <w:r w:rsidRPr="001D0045">
        <w:t>They have not been taught.</w:t>
      </w:r>
    </w:p>
    <w:p w14:paraId="16E1C62F" w14:textId="77777777" w:rsidR="001D0045" w:rsidRPr="001D0045" w:rsidRDefault="001D0045" w:rsidP="001D0045">
      <w:r w:rsidRPr="001D0045">
        <w:t>Or they have not been exposed to the necessary content.</w:t>
      </w:r>
    </w:p>
    <w:p w14:paraId="6E7CAF8B" w14:textId="77777777" w:rsidR="001D0045" w:rsidRPr="001D0045" w:rsidRDefault="001D0045" w:rsidP="001D0045">
      <w:r w:rsidRPr="001D0045">
        <w:lastRenderedPageBreak/>
        <w:t>Knowledge gaps are often the easiest gaps to address.</w:t>
      </w:r>
    </w:p>
    <w:p w14:paraId="406769B9" w14:textId="77777777" w:rsidR="001D0045" w:rsidRPr="001D0045" w:rsidRDefault="001D0045" w:rsidP="001D0045">
      <w:r w:rsidRPr="001D0045">
        <w:t>Examples include:</w:t>
      </w:r>
    </w:p>
    <w:p w14:paraId="5A4FAC5B" w14:textId="77777777" w:rsidR="001D0045" w:rsidRPr="001D0045" w:rsidRDefault="001D0045" w:rsidP="003309E7">
      <w:pPr>
        <w:numPr>
          <w:ilvl w:val="0"/>
          <w:numId w:val="26"/>
        </w:numPr>
      </w:pPr>
      <w:r w:rsidRPr="001D0045">
        <w:t>Not understanding project management terminology</w:t>
      </w:r>
    </w:p>
    <w:p w14:paraId="3D940A35" w14:textId="77777777" w:rsidR="001D0045" w:rsidRPr="001D0045" w:rsidRDefault="001D0045" w:rsidP="003309E7">
      <w:pPr>
        <w:numPr>
          <w:ilvl w:val="0"/>
          <w:numId w:val="26"/>
        </w:numPr>
      </w:pPr>
      <w:r w:rsidRPr="001D0045">
        <w:t>Not knowing how organizational processes work</w:t>
      </w:r>
    </w:p>
    <w:p w14:paraId="73586359" w14:textId="77777777" w:rsidR="001D0045" w:rsidRPr="001D0045" w:rsidRDefault="001D0045" w:rsidP="003309E7">
      <w:pPr>
        <w:numPr>
          <w:ilvl w:val="0"/>
          <w:numId w:val="26"/>
        </w:numPr>
      </w:pPr>
      <w:r w:rsidRPr="001D0045">
        <w:t>Not understanding stakeholder management</w:t>
      </w:r>
    </w:p>
    <w:p w14:paraId="20E85435" w14:textId="77777777" w:rsidR="001D0045" w:rsidRPr="001D0045" w:rsidRDefault="001D0045" w:rsidP="003309E7">
      <w:pPr>
        <w:numPr>
          <w:ilvl w:val="0"/>
          <w:numId w:val="26"/>
        </w:numPr>
      </w:pPr>
      <w:r w:rsidRPr="001D0045">
        <w:t>Not understanding meeting etiquette</w:t>
      </w:r>
    </w:p>
    <w:p w14:paraId="0BF326EF" w14:textId="77777777" w:rsidR="001D0045" w:rsidRPr="001D0045" w:rsidRDefault="001D0045" w:rsidP="003309E7">
      <w:pPr>
        <w:numPr>
          <w:ilvl w:val="0"/>
          <w:numId w:val="26"/>
        </w:numPr>
      </w:pPr>
      <w:r w:rsidRPr="001D0045">
        <w:t>Not knowing how to structure a presentation</w:t>
      </w:r>
    </w:p>
    <w:p w14:paraId="0A2962B6" w14:textId="77777777" w:rsidR="001D0045" w:rsidRPr="001D0045" w:rsidRDefault="001D0045" w:rsidP="001D0045">
      <w:r w:rsidRPr="001D0045">
        <w:t>In these situations, additional instruction often solves the problem.</w:t>
      </w:r>
    </w:p>
    <w:p w14:paraId="70BCA952" w14:textId="77777777" w:rsidR="001D0045" w:rsidRPr="001D0045" w:rsidRDefault="001D0045" w:rsidP="001D0045">
      <w:r w:rsidRPr="001D0045">
        <w:t>The participant does not need correction.</w:t>
      </w:r>
    </w:p>
    <w:p w14:paraId="10B89A64" w14:textId="77777777" w:rsidR="001D0045" w:rsidRPr="001D0045" w:rsidRDefault="001D0045" w:rsidP="001D0045">
      <w:r w:rsidRPr="001D0045">
        <w:t>They need information.</w:t>
      </w:r>
    </w:p>
    <w:p w14:paraId="15079B83" w14:textId="77777777" w:rsidR="001D0045" w:rsidRPr="001D0045" w:rsidRDefault="00000000" w:rsidP="001D0045">
      <w:r>
        <w:pict w14:anchorId="03A9EC78">
          <v:rect id="_x0000_i1062" style="width:0;height:1.5pt" o:hralign="center" o:hrstd="t" o:hr="t" fillcolor="#a0a0a0" stroked="f"/>
        </w:pict>
      </w:r>
    </w:p>
    <w:p w14:paraId="5FE5B85F" w14:textId="77777777" w:rsidR="001D0045" w:rsidRPr="001D0045" w:rsidRDefault="001D0045" w:rsidP="001D0045">
      <w:pPr>
        <w:rPr>
          <w:b/>
          <w:bCs/>
        </w:rPr>
      </w:pPr>
      <w:r w:rsidRPr="001D0045">
        <w:rPr>
          <w:b/>
          <w:bCs/>
        </w:rPr>
        <w:t>Indicators of a Knowledge Gap</w:t>
      </w:r>
    </w:p>
    <w:p w14:paraId="0ADEEECE" w14:textId="77777777" w:rsidR="001D0045" w:rsidRPr="001D0045" w:rsidRDefault="001D0045" w:rsidP="001D0045">
      <w:r w:rsidRPr="001D0045">
        <w:t>Common indicators include:</w:t>
      </w:r>
    </w:p>
    <w:p w14:paraId="257C0398" w14:textId="77777777" w:rsidR="001D0045" w:rsidRPr="001D0045" w:rsidRDefault="001D0045" w:rsidP="003309E7">
      <w:pPr>
        <w:numPr>
          <w:ilvl w:val="0"/>
          <w:numId w:val="27"/>
        </w:numPr>
      </w:pPr>
      <w:r w:rsidRPr="001D0045">
        <w:t>Frequent confusion</w:t>
      </w:r>
    </w:p>
    <w:p w14:paraId="21A29EE2" w14:textId="77777777" w:rsidR="001D0045" w:rsidRPr="001D0045" w:rsidRDefault="001D0045" w:rsidP="003309E7">
      <w:pPr>
        <w:numPr>
          <w:ilvl w:val="0"/>
          <w:numId w:val="27"/>
        </w:numPr>
      </w:pPr>
      <w:r w:rsidRPr="001D0045">
        <w:t>Basic questions</w:t>
      </w:r>
    </w:p>
    <w:p w14:paraId="76B61492" w14:textId="77777777" w:rsidR="001D0045" w:rsidRPr="001D0045" w:rsidRDefault="001D0045" w:rsidP="003309E7">
      <w:pPr>
        <w:numPr>
          <w:ilvl w:val="0"/>
          <w:numId w:val="27"/>
        </w:numPr>
      </w:pPr>
      <w:r w:rsidRPr="001D0045">
        <w:t>Lack of awareness</w:t>
      </w:r>
    </w:p>
    <w:p w14:paraId="42402863" w14:textId="77777777" w:rsidR="001D0045" w:rsidRPr="001D0045" w:rsidRDefault="001D0045" w:rsidP="003309E7">
      <w:pPr>
        <w:numPr>
          <w:ilvl w:val="0"/>
          <w:numId w:val="27"/>
        </w:numPr>
      </w:pPr>
      <w:r w:rsidRPr="001D0045">
        <w:t>Incorrect assumptions</w:t>
      </w:r>
    </w:p>
    <w:p w14:paraId="325A47D7" w14:textId="77777777" w:rsidR="001D0045" w:rsidRPr="001D0045" w:rsidRDefault="001D0045" w:rsidP="003309E7">
      <w:pPr>
        <w:numPr>
          <w:ilvl w:val="0"/>
          <w:numId w:val="27"/>
        </w:numPr>
      </w:pPr>
      <w:r w:rsidRPr="001D0045">
        <w:t>Missing foundational concepts</w:t>
      </w:r>
    </w:p>
    <w:p w14:paraId="4C82CFD5" w14:textId="77777777" w:rsidR="001D0045" w:rsidRPr="001D0045" w:rsidRDefault="001D0045" w:rsidP="001D0045">
      <w:r w:rsidRPr="001D0045">
        <w:t>Facilitators should always ask:</w:t>
      </w:r>
    </w:p>
    <w:p w14:paraId="516BF838" w14:textId="77777777" w:rsidR="001D0045" w:rsidRPr="001D0045" w:rsidRDefault="001D0045" w:rsidP="001D0045">
      <w:r w:rsidRPr="001D0045">
        <w:t>"Has this person actually been taught this?"</w:t>
      </w:r>
    </w:p>
    <w:p w14:paraId="361E4E04" w14:textId="77777777" w:rsidR="001D0045" w:rsidRPr="001D0045" w:rsidRDefault="001D0045" w:rsidP="001D0045">
      <w:r w:rsidRPr="001D0045">
        <w:t>Never assume knowledge exists simply because it should.</w:t>
      </w:r>
    </w:p>
    <w:p w14:paraId="43A3C8D8" w14:textId="77777777" w:rsidR="001D0045" w:rsidRPr="001D0045" w:rsidRDefault="001D0045" w:rsidP="001D0045">
      <w:r w:rsidRPr="001D0045">
        <w:t>Many organizations assume employees know things they have never been formally taught.</w:t>
      </w:r>
    </w:p>
    <w:p w14:paraId="7D5CD4B1" w14:textId="77777777" w:rsidR="001D0045" w:rsidRPr="001D0045" w:rsidRDefault="00000000" w:rsidP="001D0045">
      <w:r>
        <w:pict w14:anchorId="28E159B0">
          <v:rect id="_x0000_i1063" style="width:0;height:1.5pt" o:hralign="center" o:hrstd="t" o:hr="t" fillcolor="#a0a0a0" stroked="f"/>
        </w:pict>
      </w:r>
    </w:p>
    <w:p w14:paraId="6D587C6A" w14:textId="77777777" w:rsidR="001D0045" w:rsidRPr="001D0045" w:rsidRDefault="001D0045" w:rsidP="001D0045">
      <w:pPr>
        <w:rPr>
          <w:b/>
          <w:bCs/>
        </w:rPr>
      </w:pPr>
      <w:r w:rsidRPr="001D0045">
        <w:rPr>
          <w:b/>
          <w:bCs/>
        </w:rPr>
        <w:t>Skill Gaps</w:t>
      </w:r>
    </w:p>
    <w:p w14:paraId="76A9E0EC" w14:textId="77777777" w:rsidR="001D0045" w:rsidRPr="001D0045" w:rsidRDefault="001D0045" w:rsidP="001D0045">
      <w:r w:rsidRPr="001D0045">
        <w:t>A skill gap exists when the participant understands the concept but cannot consistently perform it.</w:t>
      </w:r>
    </w:p>
    <w:p w14:paraId="6E26A5A8" w14:textId="77777777" w:rsidR="001D0045" w:rsidRPr="001D0045" w:rsidRDefault="001D0045" w:rsidP="001D0045">
      <w:r w:rsidRPr="001D0045">
        <w:lastRenderedPageBreak/>
        <w:t>This is different from knowledge.</w:t>
      </w:r>
    </w:p>
    <w:p w14:paraId="5BAE1BD6" w14:textId="77777777" w:rsidR="001D0045" w:rsidRPr="001D0045" w:rsidRDefault="001D0045" w:rsidP="001D0045">
      <w:r w:rsidRPr="001D0045">
        <w:t>The participant knows what good performance looks like.</w:t>
      </w:r>
    </w:p>
    <w:p w14:paraId="416EB9AF" w14:textId="77777777" w:rsidR="001D0045" w:rsidRPr="001D0045" w:rsidRDefault="001D0045" w:rsidP="001D0045">
      <w:r w:rsidRPr="001D0045">
        <w:t>They simply cannot execute it consistently.</w:t>
      </w:r>
    </w:p>
    <w:p w14:paraId="4FD6395A" w14:textId="77777777" w:rsidR="001D0045" w:rsidRPr="001D0045" w:rsidRDefault="001D0045" w:rsidP="001D0045">
      <w:r w:rsidRPr="001D0045">
        <w:t>Examples include:</w:t>
      </w:r>
    </w:p>
    <w:p w14:paraId="6863162C" w14:textId="77777777" w:rsidR="001D0045" w:rsidRPr="001D0045" w:rsidRDefault="001D0045" w:rsidP="003309E7">
      <w:pPr>
        <w:numPr>
          <w:ilvl w:val="0"/>
          <w:numId w:val="28"/>
        </w:numPr>
      </w:pPr>
      <w:r w:rsidRPr="001D0045">
        <w:t>Structuring executive-level communication</w:t>
      </w:r>
    </w:p>
    <w:p w14:paraId="3C568614" w14:textId="77777777" w:rsidR="001D0045" w:rsidRPr="001D0045" w:rsidRDefault="001D0045" w:rsidP="003309E7">
      <w:pPr>
        <w:numPr>
          <w:ilvl w:val="0"/>
          <w:numId w:val="28"/>
        </w:numPr>
      </w:pPr>
      <w:r w:rsidRPr="001D0045">
        <w:t>Delivering presentations</w:t>
      </w:r>
    </w:p>
    <w:p w14:paraId="5E627CEA" w14:textId="77777777" w:rsidR="001D0045" w:rsidRPr="001D0045" w:rsidRDefault="001D0045" w:rsidP="003309E7">
      <w:pPr>
        <w:numPr>
          <w:ilvl w:val="0"/>
          <w:numId w:val="28"/>
        </w:numPr>
      </w:pPr>
      <w:r w:rsidRPr="001D0045">
        <w:t>Facilitating meetings</w:t>
      </w:r>
    </w:p>
    <w:p w14:paraId="035EFA13" w14:textId="77777777" w:rsidR="001D0045" w:rsidRPr="001D0045" w:rsidRDefault="001D0045" w:rsidP="003309E7">
      <w:pPr>
        <w:numPr>
          <w:ilvl w:val="0"/>
          <w:numId w:val="28"/>
        </w:numPr>
      </w:pPr>
      <w:r w:rsidRPr="001D0045">
        <w:t>Conducting analysis</w:t>
      </w:r>
    </w:p>
    <w:p w14:paraId="6DAC4EF1" w14:textId="77777777" w:rsidR="001D0045" w:rsidRPr="001D0045" w:rsidRDefault="001D0045" w:rsidP="003309E7">
      <w:pPr>
        <w:numPr>
          <w:ilvl w:val="0"/>
          <w:numId w:val="28"/>
        </w:numPr>
      </w:pPr>
      <w:r w:rsidRPr="001D0045">
        <w:t>Managing projects</w:t>
      </w:r>
    </w:p>
    <w:p w14:paraId="065D5B8E" w14:textId="77777777" w:rsidR="001D0045" w:rsidRPr="001D0045" w:rsidRDefault="001D0045" w:rsidP="003309E7">
      <w:pPr>
        <w:numPr>
          <w:ilvl w:val="0"/>
          <w:numId w:val="28"/>
        </w:numPr>
      </w:pPr>
      <w:r w:rsidRPr="001D0045">
        <w:t>Navigating conflict</w:t>
      </w:r>
    </w:p>
    <w:p w14:paraId="468E0E8F" w14:textId="77777777" w:rsidR="001D0045" w:rsidRPr="001D0045" w:rsidRDefault="001D0045" w:rsidP="003309E7">
      <w:pPr>
        <w:numPr>
          <w:ilvl w:val="0"/>
          <w:numId w:val="28"/>
        </w:numPr>
      </w:pPr>
      <w:r w:rsidRPr="001D0045">
        <w:t>Providing feedback</w:t>
      </w:r>
    </w:p>
    <w:p w14:paraId="52D151B9" w14:textId="77777777" w:rsidR="001D0045" w:rsidRPr="001D0045" w:rsidRDefault="001D0045" w:rsidP="001D0045">
      <w:r w:rsidRPr="001D0045">
        <w:t>Skill gaps require practice.</w:t>
      </w:r>
    </w:p>
    <w:p w14:paraId="433914E0" w14:textId="77777777" w:rsidR="001D0045" w:rsidRPr="001D0045" w:rsidRDefault="001D0045" w:rsidP="001D0045">
      <w:r w:rsidRPr="001D0045">
        <w:t>Not additional explanation.</w:t>
      </w:r>
    </w:p>
    <w:p w14:paraId="7FE2BA13" w14:textId="77777777" w:rsidR="001D0045" w:rsidRPr="001D0045" w:rsidRDefault="001D0045" w:rsidP="001D0045">
      <w:r w:rsidRPr="001D0045">
        <w:t>Not motivation.</w:t>
      </w:r>
    </w:p>
    <w:p w14:paraId="38096FE7" w14:textId="77777777" w:rsidR="001D0045" w:rsidRPr="001D0045" w:rsidRDefault="001D0045" w:rsidP="001D0045">
      <w:r w:rsidRPr="001D0045">
        <w:t>Practice.</w:t>
      </w:r>
    </w:p>
    <w:p w14:paraId="5D16B447" w14:textId="77777777" w:rsidR="001D0045" w:rsidRPr="001D0045" w:rsidRDefault="00000000" w:rsidP="001D0045">
      <w:r>
        <w:pict w14:anchorId="683A8136">
          <v:rect id="_x0000_i1064" style="width:0;height:1.5pt" o:hralign="center" o:hrstd="t" o:hr="t" fillcolor="#a0a0a0" stroked="f"/>
        </w:pict>
      </w:r>
    </w:p>
    <w:p w14:paraId="4B0EECF2" w14:textId="77777777" w:rsidR="001D0045" w:rsidRPr="001D0045" w:rsidRDefault="001D0045" w:rsidP="001D0045">
      <w:pPr>
        <w:rPr>
          <w:b/>
          <w:bCs/>
        </w:rPr>
      </w:pPr>
      <w:r w:rsidRPr="001D0045">
        <w:rPr>
          <w:b/>
          <w:bCs/>
        </w:rPr>
        <w:t>A Critical Humane Connection™ Distinction</w:t>
      </w:r>
    </w:p>
    <w:p w14:paraId="16A4E1FF" w14:textId="77777777" w:rsidR="001D0045" w:rsidRPr="001D0045" w:rsidRDefault="001D0045" w:rsidP="001D0045">
      <w:r w:rsidRPr="001D0045">
        <w:t>Nine times out of ten, skill gaps are tied directly to role functions.</w:t>
      </w:r>
    </w:p>
    <w:p w14:paraId="4E7EC48F" w14:textId="77777777" w:rsidR="001D0045" w:rsidRPr="001D0045" w:rsidRDefault="001D0045" w:rsidP="001D0045">
      <w:r w:rsidRPr="001D0045">
        <w:t>This is why role-function mapping is so important.</w:t>
      </w:r>
    </w:p>
    <w:p w14:paraId="70478261" w14:textId="77777777" w:rsidR="001D0045" w:rsidRPr="001D0045" w:rsidRDefault="001D0045" w:rsidP="001D0045">
      <w:r w:rsidRPr="001D0045">
        <w:t>A participant may demonstrate a skill gap in:</w:t>
      </w:r>
    </w:p>
    <w:p w14:paraId="0261BAAE" w14:textId="77777777" w:rsidR="001D0045" w:rsidRPr="001D0045" w:rsidRDefault="001D0045" w:rsidP="001D0045">
      <w:r w:rsidRPr="001D0045">
        <w:t>Research and Analysis</w:t>
      </w:r>
    </w:p>
    <w:p w14:paraId="7A434700" w14:textId="77777777" w:rsidR="001D0045" w:rsidRPr="001D0045" w:rsidRDefault="001D0045" w:rsidP="001D0045">
      <w:r w:rsidRPr="001D0045">
        <w:t>Documentation and Communication</w:t>
      </w:r>
    </w:p>
    <w:p w14:paraId="0207C823" w14:textId="77777777" w:rsidR="001D0045" w:rsidRPr="001D0045" w:rsidRDefault="001D0045" w:rsidP="001D0045">
      <w:r w:rsidRPr="001D0045">
        <w:t>Relationship Building</w:t>
      </w:r>
    </w:p>
    <w:p w14:paraId="7F9597F0" w14:textId="77777777" w:rsidR="001D0045" w:rsidRPr="001D0045" w:rsidRDefault="001D0045" w:rsidP="001D0045">
      <w:r w:rsidRPr="001D0045">
        <w:t>Collaboration</w:t>
      </w:r>
    </w:p>
    <w:p w14:paraId="28F2DF5B" w14:textId="77777777" w:rsidR="001D0045" w:rsidRPr="001D0045" w:rsidRDefault="001D0045" w:rsidP="001D0045">
      <w:r w:rsidRPr="001D0045">
        <w:t>Strategic Planning</w:t>
      </w:r>
    </w:p>
    <w:p w14:paraId="086F78B5" w14:textId="77777777" w:rsidR="001D0045" w:rsidRPr="001D0045" w:rsidRDefault="001D0045" w:rsidP="001D0045">
      <w:r w:rsidRPr="001D0045">
        <w:t>Leadership Communication</w:t>
      </w:r>
    </w:p>
    <w:p w14:paraId="377678A5" w14:textId="77777777" w:rsidR="001D0045" w:rsidRPr="001D0045" w:rsidRDefault="001D0045" w:rsidP="001D0045">
      <w:r w:rsidRPr="001D0045">
        <w:lastRenderedPageBreak/>
        <w:t>The facilitator's job is not simply to say:</w:t>
      </w:r>
    </w:p>
    <w:p w14:paraId="56FF10F4" w14:textId="77777777" w:rsidR="001D0045" w:rsidRPr="001D0045" w:rsidRDefault="001D0045" w:rsidP="001D0045">
      <w:r w:rsidRPr="001D0045">
        <w:t>"They have a skill gap."</w:t>
      </w:r>
    </w:p>
    <w:p w14:paraId="123A57A1" w14:textId="77777777" w:rsidR="001D0045" w:rsidRPr="001D0045" w:rsidRDefault="001D0045" w:rsidP="001D0045">
      <w:r w:rsidRPr="001D0045">
        <w:t>The facilitator must be able to say:</w:t>
      </w:r>
    </w:p>
    <w:p w14:paraId="6340800C" w14:textId="77777777" w:rsidR="001D0045" w:rsidRPr="001D0045" w:rsidRDefault="001D0045" w:rsidP="001D0045">
      <w:r w:rsidRPr="001D0045">
        <w:t>"They demonstrate a skill gap in analytical thinking within the Research and Analysis function of their role."</w:t>
      </w:r>
    </w:p>
    <w:p w14:paraId="3C7D2DEB" w14:textId="77777777" w:rsidR="001D0045" w:rsidRPr="001D0045" w:rsidRDefault="001D0045" w:rsidP="001D0045">
      <w:r w:rsidRPr="001D0045">
        <w:t>Or:</w:t>
      </w:r>
    </w:p>
    <w:p w14:paraId="295756E1" w14:textId="77777777" w:rsidR="001D0045" w:rsidRPr="001D0045" w:rsidRDefault="001D0045" w:rsidP="001D0045">
      <w:r w:rsidRPr="001D0045">
        <w:t>"They demonstrate a skill gap in executive communication within the Documentation and Communication function of their role."</w:t>
      </w:r>
    </w:p>
    <w:p w14:paraId="16ACCCA8" w14:textId="77777777" w:rsidR="001D0045" w:rsidRPr="001D0045" w:rsidRDefault="001D0045" w:rsidP="001D0045">
      <w:r w:rsidRPr="001D0045">
        <w:t>Specificity matters.</w:t>
      </w:r>
    </w:p>
    <w:p w14:paraId="7E34177A" w14:textId="77777777" w:rsidR="001D0045" w:rsidRPr="001D0045" w:rsidRDefault="001D0045" w:rsidP="001D0045">
      <w:r w:rsidRPr="001D0045">
        <w:t>Organizations cannot act on vague feedback.</w:t>
      </w:r>
    </w:p>
    <w:p w14:paraId="2F75AA58" w14:textId="77777777" w:rsidR="001D0045" w:rsidRPr="001D0045" w:rsidRDefault="00000000" w:rsidP="001D0045">
      <w:r>
        <w:pict w14:anchorId="277BF160">
          <v:rect id="_x0000_i1065" style="width:0;height:1.5pt" o:hralign="center" o:hrstd="t" o:hr="t" fillcolor="#a0a0a0" stroked="f"/>
        </w:pict>
      </w:r>
    </w:p>
    <w:p w14:paraId="5014B1BB" w14:textId="77777777" w:rsidR="001D0045" w:rsidRPr="001D0045" w:rsidRDefault="001D0045" w:rsidP="001D0045">
      <w:pPr>
        <w:rPr>
          <w:b/>
          <w:bCs/>
        </w:rPr>
      </w:pPr>
      <w:r w:rsidRPr="001D0045">
        <w:rPr>
          <w:b/>
          <w:bCs/>
        </w:rPr>
        <w:t>Performance Gaps</w:t>
      </w:r>
    </w:p>
    <w:p w14:paraId="44F342E0" w14:textId="77777777" w:rsidR="001D0045" w:rsidRPr="001D0045" w:rsidRDefault="001D0045" w:rsidP="001D0045">
      <w:r w:rsidRPr="001D0045">
        <w:t>Performance gaps are often the most misunderstood category.</w:t>
      </w:r>
    </w:p>
    <w:p w14:paraId="43597373" w14:textId="77777777" w:rsidR="001D0045" w:rsidRPr="001D0045" w:rsidRDefault="001D0045" w:rsidP="001D0045">
      <w:r w:rsidRPr="001D0045">
        <w:t>A performance gap exists when the participant can perform but is not consistently doing so.</w:t>
      </w:r>
    </w:p>
    <w:p w14:paraId="59AEE814" w14:textId="77777777" w:rsidR="001D0045" w:rsidRPr="001D0045" w:rsidRDefault="001D0045" w:rsidP="001D0045">
      <w:r w:rsidRPr="001D0045">
        <w:t>The capability exists.</w:t>
      </w:r>
    </w:p>
    <w:p w14:paraId="260A3749" w14:textId="77777777" w:rsidR="001D0045" w:rsidRPr="001D0045" w:rsidRDefault="001D0045" w:rsidP="001D0045">
      <w:r w:rsidRPr="001D0045">
        <w:t>The execution does not.</w:t>
      </w:r>
    </w:p>
    <w:p w14:paraId="70F7B433" w14:textId="77777777" w:rsidR="001D0045" w:rsidRPr="001D0045" w:rsidRDefault="001D0045" w:rsidP="001D0045">
      <w:r w:rsidRPr="001D0045">
        <w:t>Examples include:</w:t>
      </w:r>
    </w:p>
    <w:p w14:paraId="69C8E9B5" w14:textId="77777777" w:rsidR="001D0045" w:rsidRPr="001D0045" w:rsidRDefault="001D0045" w:rsidP="003309E7">
      <w:pPr>
        <w:numPr>
          <w:ilvl w:val="0"/>
          <w:numId w:val="29"/>
        </w:numPr>
      </w:pPr>
      <w:r w:rsidRPr="001D0045">
        <w:t>Knowing how to ask clarifying questions but not doing it</w:t>
      </w:r>
    </w:p>
    <w:p w14:paraId="5BBAB538" w14:textId="77777777" w:rsidR="001D0045" w:rsidRPr="001D0045" w:rsidRDefault="001D0045" w:rsidP="003309E7">
      <w:pPr>
        <w:numPr>
          <w:ilvl w:val="0"/>
          <w:numId w:val="29"/>
        </w:numPr>
      </w:pPr>
      <w:r w:rsidRPr="001D0045">
        <w:t>Understanding accountability but avoiding ownership</w:t>
      </w:r>
    </w:p>
    <w:p w14:paraId="24C717D6" w14:textId="77777777" w:rsidR="001D0045" w:rsidRPr="001D0045" w:rsidRDefault="001D0045" w:rsidP="003309E7">
      <w:pPr>
        <w:numPr>
          <w:ilvl w:val="0"/>
          <w:numId w:val="29"/>
        </w:numPr>
      </w:pPr>
      <w:r w:rsidRPr="001D0045">
        <w:t>Knowing how to prioritize but failing to prioritize</w:t>
      </w:r>
    </w:p>
    <w:p w14:paraId="04EA3534" w14:textId="77777777" w:rsidR="001D0045" w:rsidRPr="001D0045" w:rsidRDefault="001D0045" w:rsidP="003309E7">
      <w:pPr>
        <w:numPr>
          <w:ilvl w:val="0"/>
          <w:numId w:val="29"/>
        </w:numPr>
      </w:pPr>
      <w:r w:rsidRPr="001D0045">
        <w:t>Understanding communication expectations but not applying them</w:t>
      </w:r>
    </w:p>
    <w:p w14:paraId="2807B1CE" w14:textId="77777777" w:rsidR="001D0045" w:rsidRPr="001D0045" w:rsidRDefault="001D0045" w:rsidP="001D0045">
      <w:r w:rsidRPr="001D0045">
        <w:t>Performance gaps are often connected to:</w:t>
      </w:r>
    </w:p>
    <w:p w14:paraId="4A3D023A" w14:textId="77777777" w:rsidR="001D0045" w:rsidRPr="001D0045" w:rsidRDefault="001D0045" w:rsidP="003309E7">
      <w:pPr>
        <w:numPr>
          <w:ilvl w:val="0"/>
          <w:numId w:val="30"/>
        </w:numPr>
      </w:pPr>
      <w:r w:rsidRPr="001D0045">
        <w:t>Habits</w:t>
      </w:r>
    </w:p>
    <w:p w14:paraId="218B5578" w14:textId="77777777" w:rsidR="001D0045" w:rsidRPr="001D0045" w:rsidRDefault="001D0045" w:rsidP="003309E7">
      <w:pPr>
        <w:numPr>
          <w:ilvl w:val="0"/>
          <w:numId w:val="30"/>
        </w:numPr>
      </w:pPr>
      <w:r w:rsidRPr="001D0045">
        <w:t>Motivation</w:t>
      </w:r>
    </w:p>
    <w:p w14:paraId="795AB3BB" w14:textId="77777777" w:rsidR="001D0045" w:rsidRPr="001D0045" w:rsidRDefault="001D0045" w:rsidP="003309E7">
      <w:pPr>
        <w:numPr>
          <w:ilvl w:val="0"/>
          <w:numId w:val="30"/>
        </w:numPr>
      </w:pPr>
      <w:r w:rsidRPr="001D0045">
        <w:t>Confidence</w:t>
      </w:r>
    </w:p>
    <w:p w14:paraId="27AE16A7" w14:textId="77777777" w:rsidR="001D0045" w:rsidRPr="001D0045" w:rsidRDefault="001D0045" w:rsidP="003309E7">
      <w:pPr>
        <w:numPr>
          <w:ilvl w:val="0"/>
          <w:numId w:val="30"/>
        </w:numPr>
      </w:pPr>
      <w:r w:rsidRPr="001D0045">
        <w:t>Fear</w:t>
      </w:r>
    </w:p>
    <w:p w14:paraId="5CA7D91C" w14:textId="77777777" w:rsidR="001D0045" w:rsidRPr="001D0045" w:rsidRDefault="001D0045" w:rsidP="003309E7">
      <w:pPr>
        <w:numPr>
          <w:ilvl w:val="0"/>
          <w:numId w:val="30"/>
        </w:numPr>
      </w:pPr>
      <w:r w:rsidRPr="001D0045">
        <w:lastRenderedPageBreak/>
        <w:t>Avoidance</w:t>
      </w:r>
    </w:p>
    <w:p w14:paraId="2E40FC36" w14:textId="77777777" w:rsidR="001D0045" w:rsidRPr="001D0045" w:rsidRDefault="001D0045" w:rsidP="003309E7">
      <w:pPr>
        <w:numPr>
          <w:ilvl w:val="0"/>
          <w:numId w:val="30"/>
        </w:numPr>
      </w:pPr>
      <w:r w:rsidRPr="001D0045">
        <w:t>Workplace dynamics</w:t>
      </w:r>
    </w:p>
    <w:p w14:paraId="0E1872D2" w14:textId="77777777" w:rsidR="001D0045" w:rsidRPr="001D0045" w:rsidRDefault="001D0045" w:rsidP="003309E7">
      <w:pPr>
        <w:numPr>
          <w:ilvl w:val="0"/>
          <w:numId w:val="30"/>
        </w:numPr>
      </w:pPr>
      <w:r w:rsidRPr="001D0045">
        <w:t>Reinforcement systems</w:t>
      </w:r>
    </w:p>
    <w:p w14:paraId="5AF9958A" w14:textId="77777777" w:rsidR="001D0045" w:rsidRPr="001D0045" w:rsidRDefault="001D0045" w:rsidP="001D0045">
      <w:r w:rsidRPr="001D0045">
        <w:t>These gaps require deeper investigation.</w:t>
      </w:r>
    </w:p>
    <w:p w14:paraId="33EAB244" w14:textId="77777777" w:rsidR="001D0045" w:rsidRPr="001D0045" w:rsidRDefault="001D0045" w:rsidP="001D0045">
      <w:r w:rsidRPr="001D0045">
        <w:t>Because knowledge and skill already exist.</w:t>
      </w:r>
    </w:p>
    <w:p w14:paraId="4DC59A18" w14:textId="77777777" w:rsidR="001D0045" w:rsidRPr="001D0045" w:rsidRDefault="001D0045" w:rsidP="001D0045">
      <w:r w:rsidRPr="001D0045">
        <w:t>The question becomes:</w:t>
      </w:r>
    </w:p>
    <w:p w14:paraId="30B557D2" w14:textId="77777777" w:rsidR="001D0045" w:rsidRPr="001D0045" w:rsidRDefault="001D0045" w:rsidP="001D0045">
      <w:r w:rsidRPr="001D0045">
        <w:t>Why is performance not occurring?</w:t>
      </w:r>
    </w:p>
    <w:p w14:paraId="37F6E99B" w14:textId="77777777" w:rsidR="001D0045" w:rsidRPr="001D0045" w:rsidRDefault="00000000" w:rsidP="001D0045">
      <w:r>
        <w:pict w14:anchorId="58E7B3E9">
          <v:rect id="_x0000_i1066" style="width:0;height:1.5pt" o:hralign="center" o:hrstd="t" o:hr="t" fillcolor="#a0a0a0" stroked="f"/>
        </w:pict>
      </w:r>
    </w:p>
    <w:p w14:paraId="166CC2BE" w14:textId="77777777" w:rsidR="001D0045" w:rsidRPr="001D0045" w:rsidRDefault="001D0045" w:rsidP="001D0045">
      <w:pPr>
        <w:rPr>
          <w:b/>
          <w:bCs/>
        </w:rPr>
      </w:pPr>
      <w:r w:rsidRPr="001D0045">
        <w:rPr>
          <w:b/>
          <w:bCs/>
        </w:rPr>
        <w:t>System Gaps</w:t>
      </w:r>
    </w:p>
    <w:p w14:paraId="6577A7EC" w14:textId="77777777" w:rsidR="001D0045" w:rsidRPr="001D0045" w:rsidRDefault="001D0045" w:rsidP="001D0045">
      <w:r w:rsidRPr="001D0045">
        <w:t>One of the most important responsibilities of a Humane Connection™ facilitator is recognizing when the problem is not the employee.</w:t>
      </w:r>
    </w:p>
    <w:p w14:paraId="3A71EBB7" w14:textId="77777777" w:rsidR="001D0045" w:rsidRPr="001D0045" w:rsidRDefault="001D0045" w:rsidP="001D0045">
      <w:r w:rsidRPr="001D0045">
        <w:t>Sometimes the environment is contributing to the issue.</w:t>
      </w:r>
    </w:p>
    <w:p w14:paraId="3F6CA34C" w14:textId="77777777" w:rsidR="001D0045" w:rsidRPr="001D0045" w:rsidRDefault="001D0045" w:rsidP="001D0045">
      <w:r w:rsidRPr="001D0045">
        <w:t>Sometimes the manager is contributing to the issue.</w:t>
      </w:r>
    </w:p>
    <w:p w14:paraId="45C16FF4" w14:textId="77777777" w:rsidR="001D0045" w:rsidRPr="001D0045" w:rsidRDefault="001D0045" w:rsidP="001D0045">
      <w:r w:rsidRPr="001D0045">
        <w:t>Sometimes the system itself is creating failure conditions.</w:t>
      </w:r>
    </w:p>
    <w:p w14:paraId="28F0B936" w14:textId="77777777" w:rsidR="001D0045" w:rsidRPr="001D0045" w:rsidRDefault="001D0045" w:rsidP="001D0045">
      <w:r w:rsidRPr="001D0045">
        <w:t>These are system gaps.</w:t>
      </w:r>
    </w:p>
    <w:p w14:paraId="35FE10BA" w14:textId="77777777" w:rsidR="001D0045" w:rsidRPr="001D0045" w:rsidRDefault="001D0045" w:rsidP="001D0045">
      <w:r w:rsidRPr="001D0045">
        <w:t>Examples include:</w:t>
      </w:r>
    </w:p>
    <w:p w14:paraId="6ED48DAD" w14:textId="77777777" w:rsidR="001D0045" w:rsidRPr="001D0045" w:rsidRDefault="001D0045" w:rsidP="003309E7">
      <w:pPr>
        <w:numPr>
          <w:ilvl w:val="0"/>
          <w:numId w:val="31"/>
        </w:numPr>
      </w:pPr>
      <w:r w:rsidRPr="001D0045">
        <w:t>Unclear expectations</w:t>
      </w:r>
    </w:p>
    <w:p w14:paraId="6B4C2B71" w14:textId="77777777" w:rsidR="001D0045" w:rsidRPr="001D0045" w:rsidRDefault="001D0045" w:rsidP="003309E7">
      <w:pPr>
        <w:numPr>
          <w:ilvl w:val="0"/>
          <w:numId w:val="31"/>
        </w:numPr>
      </w:pPr>
      <w:r w:rsidRPr="001D0045">
        <w:t>Conflicting priorities</w:t>
      </w:r>
    </w:p>
    <w:p w14:paraId="642B8928" w14:textId="77777777" w:rsidR="001D0045" w:rsidRPr="001D0045" w:rsidRDefault="001D0045" w:rsidP="003309E7">
      <w:pPr>
        <w:numPr>
          <w:ilvl w:val="0"/>
          <w:numId w:val="31"/>
        </w:numPr>
      </w:pPr>
      <w:r w:rsidRPr="001D0045">
        <w:t>Poor communication structures</w:t>
      </w:r>
    </w:p>
    <w:p w14:paraId="7539AE27" w14:textId="77777777" w:rsidR="001D0045" w:rsidRPr="001D0045" w:rsidRDefault="001D0045" w:rsidP="003309E7">
      <w:pPr>
        <w:numPr>
          <w:ilvl w:val="0"/>
          <w:numId w:val="31"/>
        </w:numPr>
      </w:pPr>
      <w:r w:rsidRPr="001D0045">
        <w:t>Lack of role clarity</w:t>
      </w:r>
    </w:p>
    <w:p w14:paraId="40DAFA37" w14:textId="77777777" w:rsidR="001D0045" w:rsidRPr="001D0045" w:rsidRDefault="001D0045" w:rsidP="003309E7">
      <w:pPr>
        <w:numPr>
          <w:ilvl w:val="0"/>
          <w:numId w:val="31"/>
        </w:numPr>
      </w:pPr>
      <w:r w:rsidRPr="001D0045">
        <w:t>Inconsistent management</w:t>
      </w:r>
    </w:p>
    <w:p w14:paraId="2BBDE720" w14:textId="77777777" w:rsidR="001D0045" w:rsidRPr="001D0045" w:rsidRDefault="001D0045" w:rsidP="003309E7">
      <w:pPr>
        <w:numPr>
          <w:ilvl w:val="0"/>
          <w:numId w:val="31"/>
        </w:numPr>
      </w:pPr>
      <w:r w:rsidRPr="001D0045">
        <w:t>Insufficient resources</w:t>
      </w:r>
    </w:p>
    <w:p w14:paraId="2F58739E" w14:textId="77777777" w:rsidR="001D0045" w:rsidRPr="001D0045" w:rsidRDefault="001D0045" w:rsidP="003309E7">
      <w:pPr>
        <w:numPr>
          <w:ilvl w:val="0"/>
          <w:numId w:val="31"/>
        </w:numPr>
      </w:pPr>
      <w:r w:rsidRPr="001D0045">
        <w:t>Organizational dysfunction</w:t>
      </w:r>
    </w:p>
    <w:p w14:paraId="6F5848B1" w14:textId="77777777" w:rsidR="001D0045" w:rsidRPr="001D0045" w:rsidRDefault="001D0045" w:rsidP="001D0045">
      <w:r w:rsidRPr="001D0045">
        <w:t>A participant cannot consistently succeed inside a broken system.</w:t>
      </w:r>
    </w:p>
    <w:p w14:paraId="28E99567" w14:textId="77777777" w:rsidR="001D0045" w:rsidRPr="001D0045" w:rsidRDefault="001D0045" w:rsidP="001D0045">
      <w:r w:rsidRPr="001D0045">
        <w:t>This does not remove individual accountability.</w:t>
      </w:r>
    </w:p>
    <w:p w14:paraId="241567DC" w14:textId="77777777" w:rsidR="001D0045" w:rsidRPr="001D0045" w:rsidRDefault="001D0045" w:rsidP="001D0045">
      <w:r w:rsidRPr="001D0045">
        <w:t>But it does require facilitators to see the entire picture.</w:t>
      </w:r>
    </w:p>
    <w:p w14:paraId="643E3BC9" w14:textId="77777777" w:rsidR="001D0045" w:rsidRPr="001D0045" w:rsidRDefault="00000000" w:rsidP="001D0045">
      <w:r>
        <w:lastRenderedPageBreak/>
        <w:pict w14:anchorId="4BEDC8C9">
          <v:rect id="_x0000_i1067" style="width:0;height:1.5pt" o:hralign="center" o:hrstd="t" o:hr="t" fillcolor="#a0a0a0" stroked="f"/>
        </w:pict>
      </w:r>
    </w:p>
    <w:p w14:paraId="42887831" w14:textId="77777777" w:rsidR="001D0045" w:rsidRPr="001D0045" w:rsidRDefault="001D0045" w:rsidP="001D0045">
      <w:pPr>
        <w:rPr>
          <w:b/>
          <w:bCs/>
        </w:rPr>
      </w:pPr>
      <w:r w:rsidRPr="001D0045">
        <w:rPr>
          <w:b/>
          <w:bCs/>
        </w:rPr>
        <w:t>Section X: Capability Domains and Role Function Mapping</w:t>
      </w:r>
    </w:p>
    <w:p w14:paraId="0877D868" w14:textId="77777777" w:rsidR="001D0045" w:rsidRPr="001D0045" w:rsidRDefault="001D0045" w:rsidP="001D0045">
      <w:r w:rsidRPr="001D0045">
        <w:t>One of the defining characteristics of Humane Connection™ is that we diagnose against the role.</w:t>
      </w:r>
    </w:p>
    <w:p w14:paraId="78B5B0C5" w14:textId="77777777" w:rsidR="001D0045" w:rsidRPr="001D0045" w:rsidRDefault="001D0045" w:rsidP="001D0045">
      <w:r w:rsidRPr="001D0045">
        <w:t>Not generic competency models.</w:t>
      </w:r>
    </w:p>
    <w:p w14:paraId="6D4B6F19" w14:textId="77777777" w:rsidR="001D0045" w:rsidRPr="001D0045" w:rsidRDefault="001D0045" w:rsidP="001D0045">
      <w:r w:rsidRPr="001D0045">
        <w:t>Not abstract leadership concepts.</w:t>
      </w:r>
    </w:p>
    <w:p w14:paraId="01F203E7" w14:textId="77777777" w:rsidR="001D0045" w:rsidRPr="001D0045" w:rsidRDefault="001D0045" w:rsidP="001D0045">
      <w:r w:rsidRPr="001D0045">
        <w:t>The actual role.</w:t>
      </w:r>
    </w:p>
    <w:p w14:paraId="3C8C6519" w14:textId="77777777" w:rsidR="001D0045" w:rsidRPr="001D0045" w:rsidRDefault="001D0045" w:rsidP="001D0045">
      <w:r w:rsidRPr="001D0045">
        <w:t>Before training begins, facilitators receive the participant's job description.</w:t>
      </w:r>
    </w:p>
    <w:p w14:paraId="710F420E" w14:textId="77777777" w:rsidR="001D0045" w:rsidRPr="001D0045" w:rsidRDefault="001D0045" w:rsidP="001D0045">
      <w:r w:rsidRPr="001D0045">
        <w:t>This is not administrative paperwork.</w:t>
      </w:r>
    </w:p>
    <w:p w14:paraId="7165F8FC" w14:textId="77777777" w:rsidR="001D0045" w:rsidRPr="001D0045" w:rsidRDefault="001D0045" w:rsidP="001D0045">
      <w:r w:rsidRPr="001D0045">
        <w:t>It is a diagnostic tool.</w:t>
      </w:r>
    </w:p>
    <w:p w14:paraId="700DDCF2" w14:textId="77777777" w:rsidR="001D0045" w:rsidRPr="001D0045" w:rsidRDefault="001D0045" w:rsidP="001D0045">
      <w:r w:rsidRPr="001D0045">
        <w:t>Many employees have never examined their role through a functional lens.</w:t>
      </w:r>
    </w:p>
    <w:p w14:paraId="5EE2246D" w14:textId="77777777" w:rsidR="001D0045" w:rsidRPr="001D0045" w:rsidRDefault="001D0045" w:rsidP="001D0045">
      <w:r w:rsidRPr="001D0045">
        <w:t>During Orientation and Role Discovery, we help participants understand their role by breaking it into functions.</w:t>
      </w:r>
    </w:p>
    <w:p w14:paraId="249C54D2" w14:textId="77777777" w:rsidR="001D0045" w:rsidRPr="001D0045" w:rsidRDefault="001D0045" w:rsidP="001D0045">
      <w:r w:rsidRPr="001D0045">
        <w:t>For example, an Impact Investment Analyst role may include:</w:t>
      </w:r>
    </w:p>
    <w:p w14:paraId="1C6ED35C" w14:textId="77777777" w:rsidR="001D0045" w:rsidRPr="001D0045" w:rsidRDefault="001D0045" w:rsidP="003309E7">
      <w:pPr>
        <w:numPr>
          <w:ilvl w:val="0"/>
          <w:numId w:val="32"/>
        </w:numPr>
      </w:pPr>
      <w:r w:rsidRPr="001D0045">
        <w:t>Research and Analysis</w:t>
      </w:r>
    </w:p>
    <w:p w14:paraId="62AF2672" w14:textId="77777777" w:rsidR="001D0045" w:rsidRPr="001D0045" w:rsidRDefault="001D0045" w:rsidP="003309E7">
      <w:pPr>
        <w:numPr>
          <w:ilvl w:val="0"/>
          <w:numId w:val="32"/>
        </w:numPr>
      </w:pPr>
      <w:r w:rsidRPr="001D0045">
        <w:t>Financial Modeling and Performance Monitoring</w:t>
      </w:r>
    </w:p>
    <w:p w14:paraId="7462BBD4" w14:textId="77777777" w:rsidR="001D0045" w:rsidRPr="001D0045" w:rsidRDefault="001D0045" w:rsidP="003309E7">
      <w:pPr>
        <w:numPr>
          <w:ilvl w:val="0"/>
          <w:numId w:val="32"/>
        </w:numPr>
      </w:pPr>
      <w:r w:rsidRPr="001D0045">
        <w:t>Documentation and Communication</w:t>
      </w:r>
    </w:p>
    <w:p w14:paraId="0ACC9ABF" w14:textId="77777777" w:rsidR="001D0045" w:rsidRPr="001D0045" w:rsidRDefault="001D0045" w:rsidP="003309E7">
      <w:pPr>
        <w:numPr>
          <w:ilvl w:val="0"/>
          <w:numId w:val="32"/>
        </w:numPr>
      </w:pPr>
      <w:r w:rsidRPr="001D0045">
        <w:t>Collaboration and Team Engagement</w:t>
      </w:r>
    </w:p>
    <w:p w14:paraId="6659460F" w14:textId="77777777" w:rsidR="001D0045" w:rsidRPr="001D0045" w:rsidRDefault="001D0045" w:rsidP="003309E7">
      <w:pPr>
        <w:numPr>
          <w:ilvl w:val="0"/>
          <w:numId w:val="32"/>
        </w:numPr>
      </w:pPr>
      <w:r w:rsidRPr="001D0045">
        <w:t>Relationship Building and External Engagement</w:t>
      </w:r>
    </w:p>
    <w:p w14:paraId="09E1A1E4" w14:textId="77777777" w:rsidR="001D0045" w:rsidRPr="001D0045" w:rsidRDefault="001D0045" w:rsidP="003309E7">
      <w:pPr>
        <w:numPr>
          <w:ilvl w:val="0"/>
          <w:numId w:val="32"/>
        </w:numPr>
      </w:pPr>
      <w:r w:rsidRPr="001D0045">
        <w:t>Portfolio and Endowment Support</w:t>
      </w:r>
    </w:p>
    <w:p w14:paraId="300C65A5" w14:textId="77777777" w:rsidR="001D0045" w:rsidRPr="001D0045" w:rsidRDefault="001D0045" w:rsidP="001D0045">
      <w:r w:rsidRPr="001D0045">
        <w:t>Once the role is organized this way, performance becomes easier to evaluate.</w:t>
      </w:r>
    </w:p>
    <w:p w14:paraId="66A43F29" w14:textId="77777777" w:rsidR="001D0045" w:rsidRPr="001D0045" w:rsidRDefault="001D0045" w:rsidP="001D0045">
      <w:r w:rsidRPr="001D0045">
        <w:t>Because now we can ask:</w:t>
      </w:r>
    </w:p>
    <w:p w14:paraId="4617E807" w14:textId="77777777" w:rsidR="001D0045" w:rsidRPr="001D0045" w:rsidRDefault="001D0045" w:rsidP="001D0045">
      <w:r w:rsidRPr="001D0045">
        <w:t>Where is the participant succeeding?</w:t>
      </w:r>
    </w:p>
    <w:p w14:paraId="1E2D301C" w14:textId="77777777" w:rsidR="001D0045" w:rsidRPr="001D0045" w:rsidRDefault="001D0045" w:rsidP="001D0045">
      <w:r w:rsidRPr="001D0045">
        <w:t>Where are they struggling?</w:t>
      </w:r>
    </w:p>
    <w:p w14:paraId="469B544D" w14:textId="77777777" w:rsidR="001D0045" w:rsidRPr="001D0045" w:rsidRDefault="001D0045" w:rsidP="001D0045">
      <w:r w:rsidRPr="001D0045">
        <w:t>Which functions create confidence?</w:t>
      </w:r>
    </w:p>
    <w:p w14:paraId="4FFDD54E" w14:textId="77777777" w:rsidR="001D0045" w:rsidRPr="001D0045" w:rsidRDefault="001D0045" w:rsidP="001D0045">
      <w:r w:rsidRPr="001D0045">
        <w:t>Which functions create stress?</w:t>
      </w:r>
    </w:p>
    <w:p w14:paraId="57ECE82D" w14:textId="77777777" w:rsidR="001D0045" w:rsidRPr="001D0045" w:rsidRDefault="001D0045" w:rsidP="001D0045">
      <w:r w:rsidRPr="001D0045">
        <w:lastRenderedPageBreak/>
        <w:t>Which functions are avoided?</w:t>
      </w:r>
    </w:p>
    <w:p w14:paraId="3693F432" w14:textId="77777777" w:rsidR="001D0045" w:rsidRPr="001D0045" w:rsidRDefault="001D0045" w:rsidP="001D0045">
      <w:r w:rsidRPr="001D0045">
        <w:t>Which functions produce inconsistent results?</w:t>
      </w:r>
    </w:p>
    <w:p w14:paraId="650BE094" w14:textId="77777777" w:rsidR="001D0045" w:rsidRPr="001D0045" w:rsidRDefault="001D0045" w:rsidP="001D0045">
      <w:r w:rsidRPr="001D0045">
        <w:t>The role becomes a map.</w:t>
      </w:r>
    </w:p>
    <w:p w14:paraId="13B3735F" w14:textId="77777777" w:rsidR="001D0045" w:rsidRPr="001D0045" w:rsidRDefault="001D0045" w:rsidP="001D0045">
      <w:r w:rsidRPr="001D0045">
        <w:t>And the facilitator begins diagnosing against that map.</w:t>
      </w:r>
    </w:p>
    <w:p w14:paraId="665DC2AD" w14:textId="77777777" w:rsidR="001D0045" w:rsidRPr="001D0045" w:rsidRDefault="00000000" w:rsidP="001D0045">
      <w:r>
        <w:pict w14:anchorId="7C3CAA5F">
          <v:rect id="_x0000_i1068" style="width:0;height:1.5pt" o:hralign="center" o:hrstd="t" o:hr="t" fillcolor="#a0a0a0" stroked="f"/>
        </w:pict>
      </w:r>
    </w:p>
    <w:p w14:paraId="36024568" w14:textId="77777777" w:rsidR="001D0045" w:rsidRPr="001D0045" w:rsidRDefault="001D0045" w:rsidP="001D0045">
      <w:pPr>
        <w:rPr>
          <w:b/>
          <w:bCs/>
        </w:rPr>
      </w:pPr>
      <w:r w:rsidRPr="001D0045">
        <w:rPr>
          <w:b/>
          <w:bCs/>
        </w:rPr>
        <w:t>Why Role Functions Matter</w:t>
      </w:r>
    </w:p>
    <w:p w14:paraId="102D8977" w14:textId="77777777" w:rsidR="001D0045" w:rsidRPr="001D0045" w:rsidRDefault="001D0045" w:rsidP="001D0045">
      <w:r w:rsidRPr="001D0045">
        <w:t>Let's say a participant struggles with written communication.</w:t>
      </w:r>
    </w:p>
    <w:p w14:paraId="3DFF562C" w14:textId="77777777" w:rsidR="001D0045" w:rsidRPr="001D0045" w:rsidRDefault="001D0045" w:rsidP="001D0045">
      <w:r w:rsidRPr="001D0045">
        <w:t>That observation alone is insufficient.</w:t>
      </w:r>
    </w:p>
    <w:p w14:paraId="0799BBD1" w14:textId="77777777" w:rsidR="001D0045" w:rsidRPr="001D0045" w:rsidRDefault="001D0045" w:rsidP="001D0045">
      <w:r w:rsidRPr="001D0045">
        <w:t>The facilitator must understand where the communication challenge is occurring.</w:t>
      </w:r>
    </w:p>
    <w:p w14:paraId="2FC6EEA2" w14:textId="77777777" w:rsidR="001D0045" w:rsidRPr="001D0045" w:rsidRDefault="001D0045" w:rsidP="001D0045">
      <w:r w:rsidRPr="001D0045">
        <w:t>For example:</w:t>
      </w:r>
    </w:p>
    <w:p w14:paraId="7DBD8F0B" w14:textId="77777777" w:rsidR="001D0045" w:rsidRPr="001D0045" w:rsidRDefault="001D0045" w:rsidP="001D0045">
      <w:r w:rsidRPr="001D0045">
        <w:t>Is it occurring when documenting analysis?</w:t>
      </w:r>
    </w:p>
    <w:p w14:paraId="6C25A329" w14:textId="77777777" w:rsidR="001D0045" w:rsidRPr="001D0045" w:rsidRDefault="001D0045" w:rsidP="001D0045">
      <w:r w:rsidRPr="001D0045">
        <w:t>When communicating with stakeholders?</w:t>
      </w:r>
    </w:p>
    <w:p w14:paraId="7AF159FF" w14:textId="77777777" w:rsidR="001D0045" w:rsidRPr="001D0045" w:rsidRDefault="001D0045" w:rsidP="001D0045">
      <w:r w:rsidRPr="001D0045">
        <w:t>When preparing reports?</w:t>
      </w:r>
    </w:p>
    <w:p w14:paraId="18168074" w14:textId="77777777" w:rsidR="001D0045" w:rsidRPr="001D0045" w:rsidRDefault="001D0045" w:rsidP="001D0045">
      <w:r w:rsidRPr="001D0045">
        <w:t>When presenting to executives?</w:t>
      </w:r>
    </w:p>
    <w:p w14:paraId="324A9C83" w14:textId="77777777" w:rsidR="001D0045" w:rsidRPr="001D0045" w:rsidRDefault="001D0045" w:rsidP="001D0045">
      <w:r w:rsidRPr="001D0045">
        <w:t>The function matters.</w:t>
      </w:r>
    </w:p>
    <w:p w14:paraId="7363142B" w14:textId="77777777" w:rsidR="001D0045" w:rsidRPr="001D0045" w:rsidRDefault="001D0045" w:rsidP="001D0045">
      <w:r w:rsidRPr="001D0045">
        <w:t>The context matters.</w:t>
      </w:r>
    </w:p>
    <w:p w14:paraId="3B09B9DF" w14:textId="77777777" w:rsidR="001D0045" w:rsidRPr="001D0045" w:rsidRDefault="001D0045" w:rsidP="001D0045">
      <w:r w:rsidRPr="001D0045">
        <w:t>The diagnosis matters.</w:t>
      </w:r>
    </w:p>
    <w:p w14:paraId="7F2C6A69" w14:textId="77777777" w:rsidR="001D0045" w:rsidRPr="001D0045" w:rsidRDefault="001D0045" w:rsidP="001D0045">
      <w:r w:rsidRPr="001D0045">
        <w:t>This is why facilitators must become deeply familiar with the participant's role.</w:t>
      </w:r>
    </w:p>
    <w:p w14:paraId="65FB4C82" w14:textId="77777777" w:rsidR="001D0045" w:rsidRPr="001D0045" w:rsidRDefault="001D0045" w:rsidP="001D0045">
      <w:r w:rsidRPr="001D0045">
        <w:t>Role mastery is impossible without role understanding.</w:t>
      </w:r>
    </w:p>
    <w:p w14:paraId="74B2F58F" w14:textId="77777777" w:rsidR="001D0045" w:rsidRPr="001D0045" w:rsidRDefault="00000000" w:rsidP="001D0045">
      <w:r>
        <w:pict w14:anchorId="3E60F92B">
          <v:rect id="_x0000_i1069" style="width:0;height:1.5pt" o:hralign="center" o:hrstd="t" o:hr="t" fillcolor="#a0a0a0" stroked="f"/>
        </w:pict>
      </w:r>
    </w:p>
    <w:p w14:paraId="10836317" w14:textId="77777777" w:rsidR="001D0045" w:rsidRPr="001D0045" w:rsidRDefault="001D0045" w:rsidP="001D0045">
      <w:pPr>
        <w:rPr>
          <w:b/>
          <w:bCs/>
        </w:rPr>
      </w:pPr>
      <w:r w:rsidRPr="001D0045">
        <w:rPr>
          <w:b/>
          <w:bCs/>
        </w:rPr>
        <w:t>Section XI: Pattern Recognition and Root Cause Analysis</w:t>
      </w:r>
    </w:p>
    <w:p w14:paraId="1B7D31D0" w14:textId="77777777" w:rsidR="001D0045" w:rsidRPr="001D0045" w:rsidRDefault="001D0045" w:rsidP="001D0045">
      <w:r w:rsidRPr="001D0045">
        <w:t>Pattern recognition is one of the most important diagnostic skills a facilitator develops.</w:t>
      </w:r>
    </w:p>
    <w:p w14:paraId="2CECC4D7" w14:textId="77777777" w:rsidR="001D0045" w:rsidRPr="001D0045" w:rsidRDefault="001D0045" w:rsidP="001D0045">
      <w:r w:rsidRPr="001D0045">
        <w:t>Many people notice behavior.</w:t>
      </w:r>
    </w:p>
    <w:p w14:paraId="12484280" w14:textId="77777777" w:rsidR="001D0045" w:rsidRPr="001D0045" w:rsidRDefault="001D0045" w:rsidP="001D0045">
      <w:r w:rsidRPr="001D0045">
        <w:t>Few people identify patterns.</w:t>
      </w:r>
    </w:p>
    <w:p w14:paraId="792BEC88" w14:textId="77777777" w:rsidR="001D0045" w:rsidRPr="001D0045" w:rsidRDefault="001D0045" w:rsidP="001D0045">
      <w:r w:rsidRPr="001D0045">
        <w:t>Even fewer understand root causes.</w:t>
      </w:r>
    </w:p>
    <w:p w14:paraId="251E1AEA" w14:textId="77777777" w:rsidR="001D0045" w:rsidRPr="001D0045" w:rsidRDefault="001D0045" w:rsidP="001D0045">
      <w:r w:rsidRPr="001D0045">
        <w:t>Our responsibility is not simply to observe.</w:t>
      </w:r>
    </w:p>
    <w:p w14:paraId="0EFB4014" w14:textId="77777777" w:rsidR="001D0045" w:rsidRPr="001D0045" w:rsidRDefault="001D0045" w:rsidP="001D0045">
      <w:r w:rsidRPr="001D0045">
        <w:lastRenderedPageBreak/>
        <w:t>Our responsibility is to understand.</w:t>
      </w:r>
    </w:p>
    <w:p w14:paraId="57D5F42A" w14:textId="77777777" w:rsidR="001D0045" w:rsidRPr="001D0045" w:rsidRDefault="001D0045" w:rsidP="001D0045">
      <w:r w:rsidRPr="001D0045">
        <w:t>Pattern recognition is the process of identifying:</w:t>
      </w:r>
    </w:p>
    <w:p w14:paraId="4604D23D" w14:textId="77777777" w:rsidR="001D0045" w:rsidRPr="001D0045" w:rsidRDefault="001D0045" w:rsidP="001D0045">
      <w:r w:rsidRPr="001D0045">
        <w:t>What is happening.</w:t>
      </w:r>
    </w:p>
    <w:p w14:paraId="420245FA" w14:textId="77777777" w:rsidR="001D0045" w:rsidRPr="001D0045" w:rsidRDefault="001D0045" w:rsidP="001D0045">
      <w:r w:rsidRPr="001D0045">
        <w:t>Where it is happening.</w:t>
      </w:r>
    </w:p>
    <w:p w14:paraId="6C435D29" w14:textId="77777777" w:rsidR="001D0045" w:rsidRPr="001D0045" w:rsidRDefault="001D0045" w:rsidP="001D0045">
      <w:r w:rsidRPr="001D0045">
        <w:t>Why it is happening.</w:t>
      </w:r>
    </w:p>
    <w:p w14:paraId="6F59E9D3" w14:textId="77777777" w:rsidR="001D0045" w:rsidRPr="001D0045" w:rsidRDefault="001D0045" w:rsidP="001D0045">
      <w:r w:rsidRPr="001D0045">
        <w:t>That final question is critical.</w:t>
      </w:r>
    </w:p>
    <w:p w14:paraId="676C2E46" w14:textId="77777777" w:rsidR="001D0045" w:rsidRPr="001D0045" w:rsidRDefault="001D0045" w:rsidP="001D0045">
      <w:r w:rsidRPr="001D0045">
        <w:t>Why.</w:t>
      </w:r>
    </w:p>
    <w:p w14:paraId="3C381F8D" w14:textId="77777777" w:rsidR="001D0045" w:rsidRPr="001D0045" w:rsidRDefault="00000000" w:rsidP="001D0045">
      <w:r>
        <w:pict w14:anchorId="2943CDCD">
          <v:rect id="_x0000_i1070" style="width:0;height:1.5pt" o:hralign="center" o:hrstd="t" o:hr="t" fillcolor="#a0a0a0" stroked="f"/>
        </w:pict>
      </w:r>
    </w:p>
    <w:p w14:paraId="501F422F" w14:textId="77777777" w:rsidR="001D0045" w:rsidRPr="001D0045" w:rsidRDefault="001D0045" w:rsidP="001D0045">
      <w:pPr>
        <w:rPr>
          <w:b/>
          <w:bCs/>
        </w:rPr>
      </w:pPr>
      <w:r w:rsidRPr="001D0045">
        <w:rPr>
          <w:b/>
          <w:bCs/>
        </w:rPr>
        <w:t>The Difference Between Symptoms and Causes</w:t>
      </w:r>
    </w:p>
    <w:p w14:paraId="5A3AD65F" w14:textId="77777777" w:rsidR="001D0045" w:rsidRPr="001D0045" w:rsidRDefault="001D0045" w:rsidP="001D0045">
      <w:r w:rsidRPr="001D0045">
        <w:t>Let's examine an example.</w:t>
      </w:r>
    </w:p>
    <w:p w14:paraId="1E3ED76D" w14:textId="77777777" w:rsidR="001D0045" w:rsidRPr="001D0045" w:rsidRDefault="001D0045" w:rsidP="001D0045">
      <w:r w:rsidRPr="001D0045">
        <w:t>A participant repeatedly submits incomplete work.</w:t>
      </w:r>
    </w:p>
    <w:p w14:paraId="6BDB2D10" w14:textId="77777777" w:rsidR="001D0045" w:rsidRPr="001D0045" w:rsidRDefault="001D0045" w:rsidP="001D0045">
      <w:r w:rsidRPr="001D0045">
        <w:t>The symptom is obvious.</w:t>
      </w:r>
    </w:p>
    <w:p w14:paraId="525CAF0E" w14:textId="77777777" w:rsidR="001D0045" w:rsidRPr="001D0045" w:rsidRDefault="001D0045" w:rsidP="001D0045">
      <w:r w:rsidRPr="001D0045">
        <w:t>Incomplete work.</w:t>
      </w:r>
    </w:p>
    <w:p w14:paraId="48B489D2" w14:textId="77777777" w:rsidR="001D0045" w:rsidRPr="001D0045" w:rsidRDefault="001D0045" w:rsidP="001D0045">
      <w:r w:rsidRPr="001D0045">
        <w:t>But the root cause could be:</w:t>
      </w:r>
    </w:p>
    <w:p w14:paraId="5118200B" w14:textId="77777777" w:rsidR="001D0045" w:rsidRPr="001D0045" w:rsidRDefault="001D0045" w:rsidP="003309E7">
      <w:pPr>
        <w:numPr>
          <w:ilvl w:val="0"/>
          <w:numId w:val="33"/>
        </w:numPr>
      </w:pPr>
      <w:r w:rsidRPr="001D0045">
        <w:t>Lack of knowledge</w:t>
      </w:r>
    </w:p>
    <w:p w14:paraId="25922F46" w14:textId="77777777" w:rsidR="001D0045" w:rsidRPr="001D0045" w:rsidRDefault="001D0045" w:rsidP="003309E7">
      <w:pPr>
        <w:numPr>
          <w:ilvl w:val="0"/>
          <w:numId w:val="33"/>
        </w:numPr>
      </w:pPr>
      <w:r w:rsidRPr="001D0045">
        <w:t>Weak planning</w:t>
      </w:r>
    </w:p>
    <w:p w14:paraId="742C4BC5" w14:textId="77777777" w:rsidR="001D0045" w:rsidRPr="001D0045" w:rsidRDefault="001D0045" w:rsidP="003309E7">
      <w:pPr>
        <w:numPr>
          <w:ilvl w:val="0"/>
          <w:numId w:val="33"/>
        </w:numPr>
      </w:pPr>
      <w:r w:rsidRPr="001D0045">
        <w:t>Poor prioritization</w:t>
      </w:r>
    </w:p>
    <w:p w14:paraId="6263BF5F" w14:textId="77777777" w:rsidR="001D0045" w:rsidRPr="001D0045" w:rsidRDefault="001D0045" w:rsidP="003309E7">
      <w:pPr>
        <w:numPr>
          <w:ilvl w:val="0"/>
          <w:numId w:val="33"/>
        </w:numPr>
      </w:pPr>
      <w:r w:rsidRPr="001D0045">
        <w:t>Fear of asking questions</w:t>
      </w:r>
    </w:p>
    <w:p w14:paraId="27B194A0" w14:textId="77777777" w:rsidR="001D0045" w:rsidRPr="001D0045" w:rsidRDefault="001D0045" w:rsidP="003309E7">
      <w:pPr>
        <w:numPr>
          <w:ilvl w:val="0"/>
          <w:numId w:val="33"/>
        </w:numPr>
      </w:pPr>
      <w:r w:rsidRPr="001D0045">
        <w:t>Unclear expectations</w:t>
      </w:r>
    </w:p>
    <w:p w14:paraId="629F944A" w14:textId="77777777" w:rsidR="001D0045" w:rsidRPr="001D0045" w:rsidRDefault="001D0045" w:rsidP="003309E7">
      <w:pPr>
        <w:numPr>
          <w:ilvl w:val="0"/>
          <w:numId w:val="33"/>
        </w:numPr>
      </w:pPr>
      <w:r w:rsidRPr="001D0045">
        <w:t>Confidence issues</w:t>
      </w:r>
    </w:p>
    <w:p w14:paraId="1F08D6BE" w14:textId="77777777" w:rsidR="001D0045" w:rsidRPr="001D0045" w:rsidRDefault="001D0045" w:rsidP="003309E7">
      <w:pPr>
        <w:numPr>
          <w:ilvl w:val="0"/>
          <w:numId w:val="33"/>
        </w:numPr>
      </w:pPr>
      <w:r w:rsidRPr="001D0045">
        <w:t>Manager communication issues</w:t>
      </w:r>
    </w:p>
    <w:p w14:paraId="3122F42B" w14:textId="77777777" w:rsidR="001D0045" w:rsidRPr="001D0045" w:rsidRDefault="001D0045" w:rsidP="001D0045">
      <w:r w:rsidRPr="001D0045">
        <w:t>The symptom does not tell us the cause.</w:t>
      </w:r>
    </w:p>
    <w:p w14:paraId="24FDD17E" w14:textId="77777777" w:rsidR="001D0045" w:rsidRPr="001D0045" w:rsidRDefault="001D0045" w:rsidP="001D0045">
      <w:r w:rsidRPr="001D0045">
        <w:t>The facilitator's responsibility is to identify the cause.</w:t>
      </w:r>
    </w:p>
    <w:p w14:paraId="385A8745" w14:textId="77777777" w:rsidR="001D0045" w:rsidRPr="001D0045" w:rsidRDefault="00000000" w:rsidP="001D0045">
      <w:r>
        <w:pict w14:anchorId="293AE985">
          <v:rect id="_x0000_i1071" style="width:0;height:1.5pt" o:hralign="center" o:hrstd="t" o:hr="t" fillcolor="#a0a0a0" stroked="f"/>
        </w:pict>
      </w:r>
    </w:p>
    <w:p w14:paraId="04043A43" w14:textId="77777777" w:rsidR="001D0045" w:rsidRPr="001D0045" w:rsidRDefault="001D0045" w:rsidP="001D0045">
      <w:pPr>
        <w:rPr>
          <w:b/>
          <w:bCs/>
        </w:rPr>
      </w:pPr>
      <w:r w:rsidRPr="001D0045">
        <w:rPr>
          <w:b/>
          <w:bCs/>
        </w:rPr>
        <w:t>The Importance of the Why</w:t>
      </w:r>
    </w:p>
    <w:p w14:paraId="313BC7CD" w14:textId="77777777" w:rsidR="001D0045" w:rsidRPr="001D0045" w:rsidRDefault="001D0045" w:rsidP="001D0045">
      <w:r w:rsidRPr="001D0045">
        <w:t>Humane Connection™ facilitators are always searching for the why.</w:t>
      </w:r>
    </w:p>
    <w:p w14:paraId="5D6CC46F" w14:textId="77777777" w:rsidR="001D0045" w:rsidRPr="001D0045" w:rsidRDefault="001D0045" w:rsidP="001D0045">
      <w:r w:rsidRPr="001D0045">
        <w:lastRenderedPageBreak/>
        <w:t>Why is this behavior occurring?</w:t>
      </w:r>
    </w:p>
    <w:p w14:paraId="30B8C2AC" w14:textId="77777777" w:rsidR="001D0045" w:rsidRPr="001D0045" w:rsidRDefault="001D0045" w:rsidP="001D0045">
      <w:r w:rsidRPr="001D0045">
        <w:t>Why is this challenge recurring?</w:t>
      </w:r>
    </w:p>
    <w:p w14:paraId="3B110CFD" w14:textId="77777777" w:rsidR="001D0045" w:rsidRPr="001D0045" w:rsidRDefault="001D0045" w:rsidP="001D0045">
      <w:r w:rsidRPr="001D0045">
        <w:t>Why is this capability not stabilizing?</w:t>
      </w:r>
    </w:p>
    <w:p w14:paraId="182C0AD9" w14:textId="77777777" w:rsidR="001D0045" w:rsidRPr="001D0045" w:rsidRDefault="001D0045" w:rsidP="001D0045">
      <w:r w:rsidRPr="001D0045">
        <w:t>The answer is often found through:</w:t>
      </w:r>
    </w:p>
    <w:p w14:paraId="6CA8DE80" w14:textId="77777777" w:rsidR="001D0045" w:rsidRPr="001D0045" w:rsidRDefault="001D0045" w:rsidP="001D0045">
      <w:r w:rsidRPr="001D0045">
        <w:t>TOCs.</w:t>
      </w:r>
    </w:p>
    <w:p w14:paraId="256CD321" w14:textId="77777777" w:rsidR="001D0045" w:rsidRPr="001D0045" w:rsidRDefault="001D0045" w:rsidP="001D0045">
      <w:r w:rsidRPr="001D0045">
        <w:t>Pause and Reflect exercises.</w:t>
      </w:r>
    </w:p>
    <w:p w14:paraId="5AEC71ED" w14:textId="77777777" w:rsidR="001D0045" w:rsidRPr="001D0045" w:rsidRDefault="001D0045" w:rsidP="001D0045">
      <w:r w:rsidRPr="001D0045">
        <w:t>Roleplays.</w:t>
      </w:r>
    </w:p>
    <w:p w14:paraId="3BDB823D" w14:textId="77777777" w:rsidR="001D0045" w:rsidRPr="001D0045" w:rsidRDefault="001D0045" w:rsidP="001D0045">
      <w:r w:rsidRPr="001D0045">
        <w:t>Reflection prompts.</w:t>
      </w:r>
    </w:p>
    <w:p w14:paraId="6F2042A3" w14:textId="77777777" w:rsidR="001D0045" w:rsidRPr="001D0045" w:rsidRDefault="001D0045" w:rsidP="001D0045">
      <w:r w:rsidRPr="001D0045">
        <w:t>Stories.</w:t>
      </w:r>
    </w:p>
    <w:p w14:paraId="43A9574F" w14:textId="77777777" w:rsidR="001D0045" w:rsidRPr="001D0045" w:rsidRDefault="001D0045" w:rsidP="001D0045">
      <w:r w:rsidRPr="001D0045">
        <w:t>Contradictions.</w:t>
      </w:r>
    </w:p>
    <w:p w14:paraId="52874159" w14:textId="77777777" w:rsidR="001D0045" w:rsidRPr="001D0045" w:rsidRDefault="001D0045" w:rsidP="001D0045">
      <w:r w:rsidRPr="001D0045">
        <w:t>Repeated observations.</w:t>
      </w:r>
    </w:p>
    <w:p w14:paraId="29E2D065" w14:textId="77777777" w:rsidR="001D0045" w:rsidRPr="001D0045" w:rsidRDefault="001D0045" w:rsidP="001D0045">
      <w:r w:rsidRPr="001D0045">
        <w:t>Participants often reveal the why indirectly.</w:t>
      </w:r>
    </w:p>
    <w:p w14:paraId="7D617D17" w14:textId="77777777" w:rsidR="001D0045" w:rsidRPr="001D0045" w:rsidRDefault="001D0045" w:rsidP="001D0045">
      <w:r w:rsidRPr="001D0045">
        <w:t>Sometimes they reveal it without realizing they have.</w:t>
      </w:r>
    </w:p>
    <w:p w14:paraId="2008E9B9" w14:textId="77777777" w:rsidR="001D0045" w:rsidRPr="001D0045" w:rsidRDefault="00000000" w:rsidP="001D0045">
      <w:r>
        <w:pict w14:anchorId="541D680F">
          <v:rect id="_x0000_i1072" style="width:0;height:1.5pt" o:hralign="center" o:hrstd="t" o:hr="t" fillcolor="#a0a0a0" stroked="f"/>
        </w:pict>
      </w:r>
    </w:p>
    <w:p w14:paraId="10FB162F" w14:textId="77777777" w:rsidR="001D0045" w:rsidRPr="001D0045" w:rsidRDefault="001D0045" w:rsidP="001D0045">
      <w:pPr>
        <w:rPr>
          <w:b/>
          <w:bCs/>
        </w:rPr>
      </w:pPr>
      <w:r w:rsidRPr="001D0045">
        <w:rPr>
          <w:b/>
          <w:bCs/>
        </w:rPr>
        <w:t>Example</w:t>
      </w:r>
    </w:p>
    <w:p w14:paraId="0B8EB07D" w14:textId="77777777" w:rsidR="001D0045" w:rsidRPr="001D0045" w:rsidRDefault="001D0045" w:rsidP="001D0045">
      <w:r w:rsidRPr="001D0045">
        <w:t>A participant repeatedly says:</w:t>
      </w:r>
    </w:p>
    <w:p w14:paraId="7C1573B6" w14:textId="77777777" w:rsidR="001D0045" w:rsidRPr="001D0045" w:rsidRDefault="001D0045" w:rsidP="001D0045">
      <w:r w:rsidRPr="001D0045">
        <w:t>"I don't want to bother my manager."</w:t>
      </w:r>
    </w:p>
    <w:p w14:paraId="5E05182F" w14:textId="77777777" w:rsidR="001D0045" w:rsidRPr="001D0045" w:rsidRDefault="001D0045" w:rsidP="001D0045">
      <w:r w:rsidRPr="001D0045">
        <w:t>At first glance this appears harmless.</w:t>
      </w:r>
    </w:p>
    <w:p w14:paraId="047DA1B6" w14:textId="77777777" w:rsidR="001D0045" w:rsidRPr="001D0045" w:rsidRDefault="001D0045" w:rsidP="001D0045">
      <w:r w:rsidRPr="001D0045">
        <w:t>However, after multiple sessions the facilitator discovers:</w:t>
      </w:r>
    </w:p>
    <w:p w14:paraId="62B18667" w14:textId="77777777" w:rsidR="001D0045" w:rsidRPr="001D0045" w:rsidRDefault="001D0045" w:rsidP="003309E7">
      <w:pPr>
        <w:numPr>
          <w:ilvl w:val="0"/>
          <w:numId w:val="34"/>
        </w:numPr>
      </w:pPr>
      <w:r w:rsidRPr="001D0045">
        <w:t>The participant avoids asking clarifying questions.</w:t>
      </w:r>
    </w:p>
    <w:p w14:paraId="4F7DFB9A" w14:textId="77777777" w:rsidR="001D0045" w:rsidRPr="001D0045" w:rsidRDefault="001D0045" w:rsidP="003309E7">
      <w:pPr>
        <w:numPr>
          <w:ilvl w:val="0"/>
          <w:numId w:val="34"/>
        </w:numPr>
      </w:pPr>
      <w:r w:rsidRPr="001D0045">
        <w:t>The participant delays decisions.</w:t>
      </w:r>
    </w:p>
    <w:p w14:paraId="2F2A2926" w14:textId="77777777" w:rsidR="001D0045" w:rsidRPr="001D0045" w:rsidRDefault="001D0045" w:rsidP="003309E7">
      <w:pPr>
        <w:numPr>
          <w:ilvl w:val="0"/>
          <w:numId w:val="34"/>
        </w:numPr>
      </w:pPr>
      <w:r w:rsidRPr="001D0045">
        <w:t>The participant works in isolation.</w:t>
      </w:r>
    </w:p>
    <w:p w14:paraId="7F796759" w14:textId="77777777" w:rsidR="001D0045" w:rsidRPr="001D0045" w:rsidRDefault="001D0045" w:rsidP="003309E7">
      <w:pPr>
        <w:numPr>
          <w:ilvl w:val="0"/>
          <w:numId w:val="34"/>
        </w:numPr>
      </w:pPr>
      <w:r w:rsidRPr="001D0045">
        <w:t>The participant frequently makes incorrect assumptions.</w:t>
      </w:r>
    </w:p>
    <w:p w14:paraId="6F7ECBA6" w14:textId="77777777" w:rsidR="001D0045" w:rsidRPr="001D0045" w:rsidRDefault="001D0045" w:rsidP="001D0045">
      <w:r w:rsidRPr="001D0045">
        <w:t>Now a pattern emerges.</w:t>
      </w:r>
    </w:p>
    <w:p w14:paraId="6E578521" w14:textId="77777777" w:rsidR="001D0045" w:rsidRPr="001D0045" w:rsidRDefault="001D0045" w:rsidP="001D0045">
      <w:r w:rsidRPr="001D0045">
        <w:t>The issue is not communication.</w:t>
      </w:r>
    </w:p>
    <w:p w14:paraId="2E9B3D7F" w14:textId="77777777" w:rsidR="001D0045" w:rsidRPr="001D0045" w:rsidRDefault="001D0045" w:rsidP="001D0045">
      <w:r w:rsidRPr="001D0045">
        <w:t>The issue is fear.</w:t>
      </w:r>
    </w:p>
    <w:p w14:paraId="14930A61" w14:textId="77777777" w:rsidR="001D0045" w:rsidRPr="001D0045" w:rsidRDefault="001D0045" w:rsidP="001D0045">
      <w:r w:rsidRPr="001D0045">
        <w:lastRenderedPageBreak/>
        <w:t>Or confidence.</w:t>
      </w:r>
    </w:p>
    <w:p w14:paraId="6801EB86" w14:textId="77777777" w:rsidR="001D0045" w:rsidRPr="001D0045" w:rsidRDefault="001D0045" w:rsidP="001D0045">
      <w:r w:rsidRPr="001D0045">
        <w:t>Or psychological safety.</w:t>
      </w:r>
    </w:p>
    <w:p w14:paraId="2CB56E0A" w14:textId="77777777" w:rsidR="001D0045" w:rsidRPr="001D0045" w:rsidRDefault="001D0045" w:rsidP="001D0045">
      <w:r w:rsidRPr="001D0045">
        <w:t>The why becomes visible.</w:t>
      </w:r>
    </w:p>
    <w:p w14:paraId="474B40DC" w14:textId="77777777" w:rsidR="001D0045" w:rsidRPr="001D0045" w:rsidRDefault="001D0045" w:rsidP="001D0045">
      <w:r w:rsidRPr="001D0045">
        <w:t>And once the why becomes visible, intervention becomes more precise.</w:t>
      </w:r>
    </w:p>
    <w:p w14:paraId="2D041FD9" w14:textId="77777777" w:rsidR="001D0045" w:rsidRPr="001D0045" w:rsidRDefault="00000000" w:rsidP="001D0045">
      <w:r>
        <w:pict w14:anchorId="072DF200">
          <v:rect id="_x0000_i1073" style="width:0;height:1.5pt" o:hralign="center" o:hrstd="t" o:hr="t" fillcolor="#a0a0a0" stroked="f"/>
        </w:pict>
      </w:r>
    </w:p>
    <w:p w14:paraId="12469F34" w14:textId="77777777" w:rsidR="001D0045" w:rsidRPr="001D0045" w:rsidRDefault="001D0045" w:rsidP="001D0045">
      <w:pPr>
        <w:rPr>
          <w:b/>
          <w:bCs/>
        </w:rPr>
      </w:pPr>
      <w:r w:rsidRPr="001D0045">
        <w:rPr>
          <w:b/>
          <w:bCs/>
        </w:rPr>
        <w:t>Listening Beyond the Words</w:t>
      </w:r>
    </w:p>
    <w:p w14:paraId="3A56396D" w14:textId="77777777" w:rsidR="001D0045" w:rsidRPr="001D0045" w:rsidRDefault="001D0045" w:rsidP="001D0045">
      <w:r w:rsidRPr="001D0045">
        <w:t>Facilitators must constantly listen beyond what is being said.</w:t>
      </w:r>
    </w:p>
    <w:p w14:paraId="18E5D288" w14:textId="77777777" w:rsidR="001D0045" w:rsidRPr="001D0045" w:rsidRDefault="001D0045" w:rsidP="001D0045">
      <w:r w:rsidRPr="001D0045">
        <w:t>Listen for:</w:t>
      </w:r>
    </w:p>
    <w:p w14:paraId="43CA6D45" w14:textId="77777777" w:rsidR="001D0045" w:rsidRPr="001D0045" w:rsidRDefault="001D0045" w:rsidP="001D0045">
      <w:r w:rsidRPr="001D0045">
        <w:t>Defensiveness.</w:t>
      </w:r>
    </w:p>
    <w:p w14:paraId="47CEBCF1" w14:textId="77777777" w:rsidR="001D0045" w:rsidRPr="001D0045" w:rsidRDefault="001D0045" w:rsidP="001D0045">
      <w:r w:rsidRPr="001D0045">
        <w:t>Avoidance.</w:t>
      </w:r>
    </w:p>
    <w:p w14:paraId="61335153" w14:textId="77777777" w:rsidR="001D0045" w:rsidRPr="001D0045" w:rsidRDefault="001D0045" w:rsidP="001D0045">
      <w:r w:rsidRPr="001D0045">
        <w:t>Minimization.</w:t>
      </w:r>
    </w:p>
    <w:p w14:paraId="08C3CCF3" w14:textId="77777777" w:rsidR="001D0045" w:rsidRPr="001D0045" w:rsidRDefault="001D0045" w:rsidP="001D0045">
      <w:r w:rsidRPr="001D0045">
        <w:t>Blame.</w:t>
      </w:r>
    </w:p>
    <w:p w14:paraId="5A9A3A0D" w14:textId="77777777" w:rsidR="001D0045" w:rsidRPr="001D0045" w:rsidRDefault="001D0045" w:rsidP="001D0045">
      <w:r w:rsidRPr="001D0045">
        <w:t>Ownership.</w:t>
      </w:r>
    </w:p>
    <w:p w14:paraId="69B1F244" w14:textId="77777777" w:rsidR="001D0045" w:rsidRPr="001D0045" w:rsidRDefault="001D0045" w:rsidP="001D0045">
      <w:r w:rsidRPr="001D0045">
        <w:t>Confidence.</w:t>
      </w:r>
    </w:p>
    <w:p w14:paraId="6AA809F8" w14:textId="77777777" w:rsidR="001D0045" w:rsidRPr="001D0045" w:rsidRDefault="001D0045" w:rsidP="001D0045">
      <w:r w:rsidRPr="001D0045">
        <w:t>Resentment.</w:t>
      </w:r>
    </w:p>
    <w:p w14:paraId="4B93652E" w14:textId="77777777" w:rsidR="001D0045" w:rsidRPr="001D0045" w:rsidRDefault="001D0045" w:rsidP="001D0045">
      <w:r w:rsidRPr="001D0045">
        <w:t>Fear.</w:t>
      </w:r>
    </w:p>
    <w:p w14:paraId="709D79BD" w14:textId="77777777" w:rsidR="001D0045" w:rsidRPr="001D0045" w:rsidRDefault="001D0045" w:rsidP="001D0045">
      <w:r w:rsidRPr="001D0045">
        <w:t>Frustration.</w:t>
      </w:r>
    </w:p>
    <w:p w14:paraId="6454344E" w14:textId="77777777" w:rsidR="001D0045" w:rsidRPr="001D0045" w:rsidRDefault="001D0045" w:rsidP="001D0045">
      <w:r w:rsidRPr="001D0045">
        <w:t>Hope.</w:t>
      </w:r>
    </w:p>
    <w:p w14:paraId="0D677CDD" w14:textId="77777777" w:rsidR="001D0045" w:rsidRPr="001D0045" w:rsidRDefault="001D0045" w:rsidP="001D0045">
      <w:r w:rsidRPr="001D0045">
        <w:t>Shame.</w:t>
      </w:r>
    </w:p>
    <w:p w14:paraId="562DECAC" w14:textId="77777777" w:rsidR="001D0045" w:rsidRPr="001D0045" w:rsidRDefault="001D0045" w:rsidP="001D0045">
      <w:r w:rsidRPr="001D0045">
        <w:t>Pride.</w:t>
      </w:r>
    </w:p>
    <w:p w14:paraId="3ADD59C7" w14:textId="77777777" w:rsidR="001D0045" w:rsidRPr="001D0045" w:rsidRDefault="001D0045" w:rsidP="001D0045">
      <w:r w:rsidRPr="001D0045">
        <w:t>Curiosity.</w:t>
      </w:r>
    </w:p>
    <w:p w14:paraId="58C9F238" w14:textId="77777777" w:rsidR="001D0045" w:rsidRPr="001D0045" w:rsidRDefault="001D0045" w:rsidP="001D0045">
      <w:r w:rsidRPr="001D0045">
        <w:t>Participants rarely hand you the answer directly.</w:t>
      </w:r>
    </w:p>
    <w:p w14:paraId="565E40C2" w14:textId="77777777" w:rsidR="001D0045" w:rsidRPr="001D0045" w:rsidRDefault="001D0045" w:rsidP="001D0045">
      <w:r w:rsidRPr="001D0045">
        <w:t>You must gather it.</w:t>
      </w:r>
    </w:p>
    <w:p w14:paraId="78E73A53" w14:textId="77777777" w:rsidR="001D0045" w:rsidRPr="001D0045" w:rsidRDefault="001D0045" w:rsidP="001D0045">
      <w:r w:rsidRPr="001D0045">
        <w:t>Piece by piece.</w:t>
      </w:r>
    </w:p>
    <w:p w14:paraId="59B578EA" w14:textId="77777777" w:rsidR="001D0045" w:rsidRPr="001D0045" w:rsidRDefault="001D0045" w:rsidP="001D0045">
      <w:r w:rsidRPr="001D0045">
        <w:t>Session by session.</w:t>
      </w:r>
    </w:p>
    <w:p w14:paraId="21EC7F1A" w14:textId="77777777" w:rsidR="001D0045" w:rsidRPr="001D0045" w:rsidRDefault="001D0045" w:rsidP="001D0045">
      <w:r w:rsidRPr="001D0045">
        <w:t>Observation by observation.</w:t>
      </w:r>
    </w:p>
    <w:p w14:paraId="08D4D6F9" w14:textId="77777777" w:rsidR="001D0045" w:rsidRPr="001D0045" w:rsidRDefault="00000000" w:rsidP="001D0045">
      <w:r>
        <w:lastRenderedPageBreak/>
        <w:pict w14:anchorId="08A9A8B8">
          <v:rect id="_x0000_i1074" style="width:0;height:1.5pt" o:hralign="center" o:hrstd="t" o:hr="t" fillcolor="#a0a0a0" stroked="f"/>
        </w:pict>
      </w:r>
    </w:p>
    <w:p w14:paraId="6847CFB8" w14:textId="77777777" w:rsidR="001D0045" w:rsidRPr="001D0045" w:rsidRDefault="001D0045" w:rsidP="001D0045">
      <w:pPr>
        <w:rPr>
          <w:b/>
          <w:bCs/>
        </w:rPr>
      </w:pPr>
      <w:r w:rsidRPr="001D0045">
        <w:rPr>
          <w:b/>
          <w:bCs/>
        </w:rPr>
        <w:t>Trust Changes Everything</w:t>
      </w:r>
    </w:p>
    <w:p w14:paraId="25F8A7B4" w14:textId="77777777" w:rsidR="001D0045" w:rsidRPr="001D0045" w:rsidRDefault="001D0045" w:rsidP="001D0045">
      <w:r w:rsidRPr="001D0045">
        <w:t>An important reality of our work is that participants rarely show their full selves during the first session.</w:t>
      </w:r>
    </w:p>
    <w:p w14:paraId="4F466068" w14:textId="77777777" w:rsidR="001D0045" w:rsidRPr="001D0045" w:rsidRDefault="001D0045" w:rsidP="001D0045">
      <w:r w:rsidRPr="001D0045">
        <w:t>Many arrive guarded.</w:t>
      </w:r>
    </w:p>
    <w:p w14:paraId="59ED6293" w14:textId="77777777" w:rsidR="001D0045" w:rsidRPr="001D0045" w:rsidRDefault="001D0045" w:rsidP="001D0045">
      <w:r w:rsidRPr="001D0045">
        <w:t>Professional.</w:t>
      </w:r>
    </w:p>
    <w:p w14:paraId="02EB97B8" w14:textId="77777777" w:rsidR="001D0045" w:rsidRPr="001D0045" w:rsidRDefault="001D0045" w:rsidP="001D0045">
      <w:r w:rsidRPr="001D0045">
        <w:t>Careful.</w:t>
      </w:r>
    </w:p>
    <w:p w14:paraId="23281A0E" w14:textId="77777777" w:rsidR="001D0045" w:rsidRPr="001D0045" w:rsidRDefault="001D0045" w:rsidP="001D0045">
      <w:r w:rsidRPr="001D0045">
        <w:t>Polished.</w:t>
      </w:r>
    </w:p>
    <w:p w14:paraId="547C4502" w14:textId="77777777" w:rsidR="001D0045" w:rsidRPr="001D0045" w:rsidRDefault="001D0045" w:rsidP="001D0045">
      <w:r w:rsidRPr="001D0045">
        <w:t>This is normal.</w:t>
      </w:r>
    </w:p>
    <w:p w14:paraId="3E7037DE" w14:textId="77777777" w:rsidR="001D0045" w:rsidRPr="001D0045" w:rsidRDefault="001D0045" w:rsidP="001D0045">
      <w:r w:rsidRPr="001D0045">
        <w:t>As trust develops, participants often become more candid.</w:t>
      </w:r>
    </w:p>
    <w:p w14:paraId="721C06D4" w14:textId="77777777" w:rsidR="001D0045" w:rsidRPr="001D0045" w:rsidRDefault="001D0045" w:rsidP="001D0045">
      <w:r w:rsidRPr="001D0045">
        <w:t>More honest.</w:t>
      </w:r>
    </w:p>
    <w:p w14:paraId="383EE249" w14:textId="77777777" w:rsidR="001D0045" w:rsidRPr="001D0045" w:rsidRDefault="001D0045" w:rsidP="001D0045">
      <w:r w:rsidRPr="001D0045">
        <w:t>More reflective.</w:t>
      </w:r>
    </w:p>
    <w:p w14:paraId="5F7BDA51" w14:textId="77777777" w:rsidR="001D0045" w:rsidRPr="001D0045" w:rsidRDefault="001D0045" w:rsidP="001D0045">
      <w:r w:rsidRPr="001D0045">
        <w:t>This is why facilitators should avoid rushing to conclusions.</w:t>
      </w:r>
    </w:p>
    <w:p w14:paraId="2D73406D" w14:textId="77777777" w:rsidR="001D0045" w:rsidRPr="001D0045" w:rsidRDefault="001D0045" w:rsidP="001D0045">
      <w:r w:rsidRPr="001D0045">
        <w:t>The information available during Session One is rarely the information available during Session Seven.</w:t>
      </w:r>
    </w:p>
    <w:p w14:paraId="397B57C3" w14:textId="77777777" w:rsidR="001D0045" w:rsidRPr="001D0045" w:rsidRDefault="001D0045" w:rsidP="001D0045">
      <w:r w:rsidRPr="001D0045">
        <w:t>Diagnosis improves as trust deepens.</w:t>
      </w:r>
    </w:p>
    <w:p w14:paraId="4BE2963A" w14:textId="77777777" w:rsidR="001D0045" w:rsidRPr="001D0045" w:rsidRDefault="001D0045" w:rsidP="001D0045">
      <w:r w:rsidRPr="001D0045">
        <w:t>And trust deepens through Humane Connection™.</w:t>
      </w:r>
    </w:p>
    <w:p w14:paraId="4EAA065C" w14:textId="77777777" w:rsidR="001D0045" w:rsidRPr="001D0045" w:rsidRDefault="00000000" w:rsidP="001D0045">
      <w:r>
        <w:pict w14:anchorId="6FBA4F97">
          <v:rect id="_x0000_i1075" style="width:0;height:1.5pt" o:hralign="center" o:hrstd="t" o:hr="t" fillcolor="#a0a0a0" stroked="f"/>
        </w:pict>
      </w:r>
    </w:p>
    <w:p w14:paraId="6BC2E8B6" w14:textId="77777777" w:rsidR="001D0045" w:rsidRPr="001D0045" w:rsidRDefault="001D0045" w:rsidP="001D0045">
      <w:pPr>
        <w:rPr>
          <w:b/>
          <w:bCs/>
        </w:rPr>
      </w:pPr>
      <w:r w:rsidRPr="001D0045">
        <w:rPr>
          <w:b/>
          <w:bCs/>
        </w:rPr>
        <w:t>Building a Body of Evidence</w:t>
      </w:r>
    </w:p>
    <w:p w14:paraId="2F668089" w14:textId="77777777" w:rsidR="001D0045" w:rsidRPr="001D0045" w:rsidRDefault="001D0045" w:rsidP="001D0045">
      <w:r w:rsidRPr="001D0045">
        <w:t>Facilitators should never make major conclusions based on a single observation.</w:t>
      </w:r>
    </w:p>
    <w:p w14:paraId="0A5DC956" w14:textId="77777777" w:rsidR="001D0045" w:rsidRPr="001D0045" w:rsidRDefault="001D0045" w:rsidP="001D0045">
      <w:r w:rsidRPr="001D0045">
        <w:t>Instead, build a body of evidence.</w:t>
      </w:r>
    </w:p>
    <w:p w14:paraId="4B01993F" w14:textId="77777777" w:rsidR="001D0045" w:rsidRPr="001D0045" w:rsidRDefault="001D0045" w:rsidP="001D0045">
      <w:r w:rsidRPr="001D0045">
        <w:t>Look for:</w:t>
      </w:r>
    </w:p>
    <w:p w14:paraId="1760D7C9" w14:textId="77777777" w:rsidR="001D0045" w:rsidRPr="001D0045" w:rsidRDefault="001D0045" w:rsidP="001D0045">
      <w:r w:rsidRPr="001D0045">
        <w:t>Repeated behaviors.</w:t>
      </w:r>
    </w:p>
    <w:p w14:paraId="794301F3" w14:textId="77777777" w:rsidR="001D0045" w:rsidRPr="001D0045" w:rsidRDefault="001D0045" w:rsidP="001D0045">
      <w:r w:rsidRPr="001D0045">
        <w:t>Repeated statements.</w:t>
      </w:r>
    </w:p>
    <w:p w14:paraId="1AAEAF81" w14:textId="77777777" w:rsidR="001D0045" w:rsidRPr="001D0045" w:rsidRDefault="001D0045" w:rsidP="001D0045">
      <w:r w:rsidRPr="001D0045">
        <w:t>Repeated frustrations.</w:t>
      </w:r>
    </w:p>
    <w:p w14:paraId="3A8FB4D1" w14:textId="77777777" w:rsidR="001D0045" w:rsidRPr="001D0045" w:rsidRDefault="001D0045" w:rsidP="001D0045">
      <w:r w:rsidRPr="001D0045">
        <w:t>Repeated strengths.</w:t>
      </w:r>
    </w:p>
    <w:p w14:paraId="36187E4F" w14:textId="77777777" w:rsidR="001D0045" w:rsidRPr="001D0045" w:rsidRDefault="001D0045" w:rsidP="001D0045">
      <w:r w:rsidRPr="001D0045">
        <w:lastRenderedPageBreak/>
        <w:t>Repeated challenges.</w:t>
      </w:r>
    </w:p>
    <w:p w14:paraId="64B26202" w14:textId="77777777" w:rsidR="001D0045" w:rsidRPr="001D0045" w:rsidRDefault="001D0045" w:rsidP="001D0045">
      <w:r w:rsidRPr="001D0045">
        <w:t>Patterns create credibility.</w:t>
      </w:r>
    </w:p>
    <w:p w14:paraId="2A66C13E" w14:textId="77777777" w:rsidR="001D0045" w:rsidRPr="001D0045" w:rsidRDefault="001D0045" w:rsidP="001D0045">
      <w:r w:rsidRPr="001D0045">
        <w:t>Patterns create confidence.</w:t>
      </w:r>
    </w:p>
    <w:p w14:paraId="43102B2F" w14:textId="77777777" w:rsidR="001D0045" w:rsidRPr="001D0045" w:rsidRDefault="001D0045" w:rsidP="001D0045">
      <w:r w:rsidRPr="001D0045">
        <w:t>Patterns create accuracy.</w:t>
      </w:r>
    </w:p>
    <w:p w14:paraId="5E5584BC" w14:textId="77777777" w:rsidR="001D0045" w:rsidRPr="001D0045" w:rsidRDefault="001D0045" w:rsidP="001D0045">
      <w:r w:rsidRPr="001D0045">
        <w:t>This is why note-taking is essential.</w:t>
      </w:r>
    </w:p>
    <w:p w14:paraId="11D21843" w14:textId="77777777" w:rsidR="001D0045" w:rsidRPr="001D0045" w:rsidRDefault="001D0045" w:rsidP="001D0045">
      <w:r w:rsidRPr="001D0045">
        <w:t>You are building evidence over time.</w:t>
      </w:r>
    </w:p>
    <w:p w14:paraId="43F96E66" w14:textId="77777777" w:rsidR="001D0045" w:rsidRPr="001D0045" w:rsidRDefault="001D0045" w:rsidP="001D0045">
      <w:r w:rsidRPr="001D0045">
        <w:t>Not collecting isolated moments.</w:t>
      </w:r>
    </w:p>
    <w:p w14:paraId="530D1166" w14:textId="77777777" w:rsidR="001D0045" w:rsidRPr="001D0045" w:rsidRDefault="00000000" w:rsidP="001D0045">
      <w:r>
        <w:pict w14:anchorId="598C4F43">
          <v:rect id="_x0000_i1076" style="width:0;height:1.5pt" o:hralign="center" o:hrstd="t" o:hr="t" fillcolor="#a0a0a0" stroked="f"/>
        </w:pict>
      </w:r>
    </w:p>
    <w:p w14:paraId="376167CC" w14:textId="77777777" w:rsidR="001D0045" w:rsidRPr="001D0045" w:rsidRDefault="001D0045" w:rsidP="001D0045">
      <w:pPr>
        <w:rPr>
          <w:b/>
          <w:bCs/>
        </w:rPr>
      </w:pPr>
      <w:r w:rsidRPr="001D0045">
        <w:rPr>
          <w:b/>
          <w:bCs/>
        </w:rPr>
        <w:t>The Diagnostic Sequence</w:t>
      </w:r>
    </w:p>
    <w:p w14:paraId="2ED7CC9C" w14:textId="77777777" w:rsidR="001D0045" w:rsidRPr="001D0045" w:rsidRDefault="001D0045" w:rsidP="001D0045">
      <w:r w:rsidRPr="001D0045">
        <w:t>Every Humane Connection™ facilitator should eventually internalize the following sequence:</w:t>
      </w:r>
    </w:p>
    <w:p w14:paraId="27D14BCC" w14:textId="77777777" w:rsidR="001D0045" w:rsidRPr="001D0045" w:rsidRDefault="001D0045" w:rsidP="001D0045">
      <w:r w:rsidRPr="001D0045">
        <w:t>Role Function</w:t>
      </w:r>
    </w:p>
    <w:p w14:paraId="2355A3C2" w14:textId="77777777" w:rsidR="001D0045" w:rsidRPr="001D0045" w:rsidRDefault="001D0045" w:rsidP="001D0045">
      <w:r w:rsidRPr="001D0045">
        <w:rPr>
          <w:rFonts w:ascii="Times New Roman" w:hAnsi="Times New Roman" w:cs="Times New Roman"/>
        </w:rPr>
        <w:t>→</w:t>
      </w:r>
      <w:r w:rsidRPr="001D0045">
        <w:t xml:space="preserve"> Capability</w:t>
      </w:r>
    </w:p>
    <w:p w14:paraId="27780A5E" w14:textId="77777777" w:rsidR="001D0045" w:rsidRPr="001D0045" w:rsidRDefault="001D0045" w:rsidP="001D0045">
      <w:r w:rsidRPr="001D0045">
        <w:rPr>
          <w:rFonts w:ascii="Times New Roman" w:hAnsi="Times New Roman" w:cs="Times New Roman"/>
        </w:rPr>
        <w:t>→</w:t>
      </w:r>
      <w:r w:rsidRPr="001D0045">
        <w:t xml:space="preserve"> Observable Behavior</w:t>
      </w:r>
    </w:p>
    <w:p w14:paraId="4332772A" w14:textId="77777777" w:rsidR="001D0045" w:rsidRPr="001D0045" w:rsidRDefault="001D0045" w:rsidP="001D0045">
      <w:r w:rsidRPr="001D0045">
        <w:rPr>
          <w:rFonts w:ascii="Times New Roman" w:hAnsi="Times New Roman" w:cs="Times New Roman"/>
        </w:rPr>
        <w:t>→</w:t>
      </w:r>
      <w:r w:rsidRPr="001D0045">
        <w:t xml:space="preserve"> Pattern</w:t>
      </w:r>
    </w:p>
    <w:p w14:paraId="021256E2" w14:textId="77777777" w:rsidR="001D0045" w:rsidRPr="001D0045" w:rsidRDefault="001D0045" w:rsidP="001D0045">
      <w:r w:rsidRPr="001D0045">
        <w:rPr>
          <w:rFonts w:ascii="Times New Roman" w:hAnsi="Times New Roman" w:cs="Times New Roman"/>
        </w:rPr>
        <w:t>→</w:t>
      </w:r>
      <w:r w:rsidRPr="001D0045">
        <w:t xml:space="preserve"> Root Cause</w:t>
      </w:r>
    </w:p>
    <w:p w14:paraId="149BE0AA" w14:textId="77777777" w:rsidR="001D0045" w:rsidRPr="001D0045" w:rsidRDefault="001D0045" w:rsidP="001D0045">
      <w:r w:rsidRPr="001D0045">
        <w:rPr>
          <w:rFonts w:ascii="Times New Roman" w:hAnsi="Times New Roman" w:cs="Times New Roman"/>
        </w:rPr>
        <w:t>→</w:t>
      </w:r>
      <w:r w:rsidRPr="001D0045">
        <w:t xml:space="preserve"> Diagnosis</w:t>
      </w:r>
    </w:p>
    <w:p w14:paraId="3B0694F4" w14:textId="77777777" w:rsidR="001D0045" w:rsidRPr="001D0045" w:rsidRDefault="001D0045" w:rsidP="001D0045">
      <w:r w:rsidRPr="001D0045">
        <w:rPr>
          <w:rFonts w:ascii="Times New Roman" w:hAnsi="Times New Roman" w:cs="Times New Roman"/>
        </w:rPr>
        <w:t>→</w:t>
      </w:r>
      <w:r w:rsidRPr="001D0045">
        <w:t xml:space="preserve"> Recommendation</w:t>
      </w:r>
    </w:p>
    <w:p w14:paraId="068D3228" w14:textId="77777777" w:rsidR="001D0045" w:rsidRPr="001D0045" w:rsidRDefault="001D0045" w:rsidP="001D0045">
      <w:r w:rsidRPr="001D0045">
        <w:t>This sequence creates consistency.</w:t>
      </w:r>
    </w:p>
    <w:p w14:paraId="71C9D004" w14:textId="77777777" w:rsidR="001D0045" w:rsidRPr="001D0045" w:rsidRDefault="001D0045" w:rsidP="001D0045">
      <w:r w:rsidRPr="001D0045">
        <w:t>It creates rigor.</w:t>
      </w:r>
    </w:p>
    <w:p w14:paraId="663E1F17" w14:textId="77777777" w:rsidR="001D0045" w:rsidRPr="001D0045" w:rsidRDefault="001D0045" w:rsidP="001D0045">
      <w:r w:rsidRPr="001D0045">
        <w:t>And it creates recommendations organizations can actually use.</w:t>
      </w:r>
    </w:p>
    <w:p w14:paraId="783B9616" w14:textId="77777777" w:rsidR="001D0045" w:rsidRPr="001D0045" w:rsidRDefault="00000000" w:rsidP="001D0045">
      <w:r>
        <w:pict w14:anchorId="76C99D78">
          <v:rect id="_x0000_i1077" style="width:0;height:1.5pt" o:hralign="center" o:hrstd="t" o:hr="t" fillcolor="#a0a0a0" stroked="f"/>
        </w:pict>
      </w:r>
    </w:p>
    <w:p w14:paraId="20F9B6F1" w14:textId="77777777" w:rsidR="001D0045" w:rsidRPr="001D0045" w:rsidRDefault="001D0045" w:rsidP="001D0045">
      <w:pPr>
        <w:rPr>
          <w:b/>
          <w:bCs/>
        </w:rPr>
      </w:pPr>
      <w:r w:rsidRPr="001D0045">
        <w:rPr>
          <w:b/>
          <w:bCs/>
        </w:rPr>
        <w:t>Closing Part 3</w:t>
      </w:r>
    </w:p>
    <w:p w14:paraId="26EBF339" w14:textId="77777777" w:rsidR="001D0045" w:rsidRPr="001D0045" w:rsidRDefault="001D0045" w:rsidP="001D0045">
      <w:r w:rsidRPr="001D0045">
        <w:t>At this point, you understand:</w:t>
      </w:r>
    </w:p>
    <w:p w14:paraId="44DEA9F9" w14:textId="77777777" w:rsidR="001D0045" w:rsidRPr="001D0045" w:rsidRDefault="001D0045" w:rsidP="003309E7">
      <w:pPr>
        <w:numPr>
          <w:ilvl w:val="0"/>
          <w:numId w:val="35"/>
        </w:numPr>
      </w:pPr>
      <w:r w:rsidRPr="001D0045">
        <w:t>The Four-Level Diagnostic Model</w:t>
      </w:r>
    </w:p>
    <w:p w14:paraId="2D2B8E40" w14:textId="77777777" w:rsidR="001D0045" w:rsidRPr="001D0045" w:rsidRDefault="001D0045" w:rsidP="003309E7">
      <w:pPr>
        <w:numPr>
          <w:ilvl w:val="0"/>
          <w:numId w:val="35"/>
        </w:numPr>
      </w:pPr>
      <w:r w:rsidRPr="001D0045">
        <w:t>Knowledge Gaps</w:t>
      </w:r>
    </w:p>
    <w:p w14:paraId="7AFCEA17" w14:textId="77777777" w:rsidR="001D0045" w:rsidRPr="001D0045" w:rsidRDefault="001D0045" w:rsidP="003309E7">
      <w:pPr>
        <w:numPr>
          <w:ilvl w:val="0"/>
          <w:numId w:val="35"/>
        </w:numPr>
      </w:pPr>
      <w:r w:rsidRPr="001D0045">
        <w:lastRenderedPageBreak/>
        <w:t>Skill Gaps</w:t>
      </w:r>
    </w:p>
    <w:p w14:paraId="53AD6113" w14:textId="77777777" w:rsidR="001D0045" w:rsidRPr="001D0045" w:rsidRDefault="001D0045" w:rsidP="003309E7">
      <w:pPr>
        <w:numPr>
          <w:ilvl w:val="0"/>
          <w:numId w:val="35"/>
        </w:numPr>
      </w:pPr>
      <w:r w:rsidRPr="001D0045">
        <w:t>Performance Gaps</w:t>
      </w:r>
    </w:p>
    <w:p w14:paraId="3D720552" w14:textId="77777777" w:rsidR="001D0045" w:rsidRPr="001D0045" w:rsidRDefault="001D0045" w:rsidP="003309E7">
      <w:pPr>
        <w:numPr>
          <w:ilvl w:val="0"/>
          <w:numId w:val="35"/>
        </w:numPr>
      </w:pPr>
      <w:r w:rsidRPr="001D0045">
        <w:t>System Gaps</w:t>
      </w:r>
    </w:p>
    <w:p w14:paraId="5A42F873" w14:textId="77777777" w:rsidR="001D0045" w:rsidRPr="001D0045" w:rsidRDefault="001D0045" w:rsidP="003309E7">
      <w:pPr>
        <w:numPr>
          <w:ilvl w:val="0"/>
          <w:numId w:val="35"/>
        </w:numPr>
      </w:pPr>
      <w:r w:rsidRPr="001D0045">
        <w:t>Capability Domains</w:t>
      </w:r>
    </w:p>
    <w:p w14:paraId="56422F90" w14:textId="77777777" w:rsidR="001D0045" w:rsidRPr="001D0045" w:rsidRDefault="001D0045" w:rsidP="003309E7">
      <w:pPr>
        <w:numPr>
          <w:ilvl w:val="0"/>
          <w:numId w:val="35"/>
        </w:numPr>
      </w:pPr>
      <w:r w:rsidRPr="001D0045">
        <w:t>Role Function Mapping</w:t>
      </w:r>
    </w:p>
    <w:p w14:paraId="442794B5" w14:textId="77777777" w:rsidR="001D0045" w:rsidRPr="001D0045" w:rsidRDefault="001D0045" w:rsidP="003309E7">
      <w:pPr>
        <w:numPr>
          <w:ilvl w:val="0"/>
          <w:numId w:val="35"/>
        </w:numPr>
      </w:pPr>
      <w:r w:rsidRPr="001D0045">
        <w:t>Pattern Recognition</w:t>
      </w:r>
    </w:p>
    <w:p w14:paraId="3D80C516" w14:textId="77777777" w:rsidR="001D0045" w:rsidRPr="001D0045" w:rsidRDefault="001D0045" w:rsidP="003309E7">
      <w:pPr>
        <w:numPr>
          <w:ilvl w:val="0"/>
          <w:numId w:val="35"/>
        </w:numPr>
      </w:pPr>
      <w:r w:rsidRPr="001D0045">
        <w:t>Root Cause Analysis</w:t>
      </w:r>
    </w:p>
    <w:p w14:paraId="1015B4F6" w14:textId="77777777" w:rsidR="001D0045" w:rsidRPr="001D0045" w:rsidRDefault="001D0045" w:rsidP="001D0045">
      <w:r w:rsidRPr="001D0045">
        <w:t>You now have the tools to move from observation to diagnosis.</w:t>
      </w:r>
    </w:p>
    <w:p w14:paraId="2BCBFE49" w14:textId="77777777" w:rsidR="001D0045" w:rsidRPr="001D0045" w:rsidRDefault="001D0045" w:rsidP="001D0045">
      <w:r w:rsidRPr="001D0045">
        <w:t>In Part 4, we will examine:</w:t>
      </w:r>
    </w:p>
    <w:p w14:paraId="4BE703D8" w14:textId="77777777" w:rsidR="001D0045" w:rsidRPr="001D0045" w:rsidRDefault="001D0045" w:rsidP="003309E7">
      <w:pPr>
        <w:numPr>
          <w:ilvl w:val="0"/>
          <w:numId w:val="36"/>
        </w:numPr>
      </w:pPr>
      <w:r w:rsidRPr="001D0045">
        <w:t>Manager Accountability</w:t>
      </w:r>
    </w:p>
    <w:p w14:paraId="788B60B0" w14:textId="77777777" w:rsidR="001D0045" w:rsidRPr="001D0045" w:rsidRDefault="001D0045" w:rsidP="003309E7">
      <w:pPr>
        <w:numPr>
          <w:ilvl w:val="0"/>
          <w:numId w:val="36"/>
        </w:numPr>
      </w:pPr>
      <w:r w:rsidRPr="001D0045">
        <w:t>System Accountability</w:t>
      </w:r>
    </w:p>
    <w:p w14:paraId="16093D5F" w14:textId="77777777" w:rsidR="001D0045" w:rsidRPr="001D0045" w:rsidRDefault="001D0045" w:rsidP="003309E7">
      <w:pPr>
        <w:numPr>
          <w:ilvl w:val="0"/>
          <w:numId w:val="36"/>
        </w:numPr>
      </w:pPr>
      <w:r w:rsidRPr="001D0045">
        <w:t>Performance Habit Development</w:t>
      </w:r>
    </w:p>
    <w:p w14:paraId="7B841BAE" w14:textId="77777777" w:rsidR="001D0045" w:rsidRPr="001D0045" w:rsidRDefault="001D0045" w:rsidP="003309E7">
      <w:pPr>
        <w:numPr>
          <w:ilvl w:val="0"/>
          <w:numId w:val="36"/>
        </w:numPr>
      </w:pPr>
      <w:r w:rsidRPr="001D0045">
        <w:t>Identity-Aligned Performance Habits</w:t>
      </w:r>
    </w:p>
    <w:p w14:paraId="1626EEEE" w14:textId="77777777" w:rsidR="001D0045" w:rsidRPr="001D0045" w:rsidRDefault="001D0045" w:rsidP="003309E7">
      <w:pPr>
        <w:numPr>
          <w:ilvl w:val="0"/>
          <w:numId w:val="36"/>
        </w:numPr>
      </w:pPr>
      <w:r w:rsidRPr="001D0045">
        <w:t>Simulation and Observation Rubrics</w:t>
      </w:r>
    </w:p>
    <w:p w14:paraId="6EA8D8BB" w14:textId="77777777" w:rsidR="001D0045" w:rsidRPr="001D0045" w:rsidRDefault="001D0045" w:rsidP="003309E7">
      <w:pPr>
        <w:numPr>
          <w:ilvl w:val="0"/>
          <w:numId w:val="36"/>
        </w:numPr>
      </w:pPr>
      <w:r w:rsidRPr="001D0045">
        <w:t>How facilitators measure growth throughout an engagement</w:t>
      </w:r>
    </w:p>
    <w:p w14:paraId="5E8F6795" w14:textId="77777777" w:rsidR="001D0045" w:rsidRPr="001D0045" w:rsidRDefault="001D0045" w:rsidP="001D0045">
      <w:r w:rsidRPr="001D0045">
        <w:t>This is where diagnosis begins turning into development.</w:t>
      </w:r>
    </w:p>
    <w:p w14:paraId="548289D3" w14:textId="77777777" w:rsidR="00E436BE" w:rsidRPr="00E436BE" w:rsidRDefault="00E436BE" w:rsidP="00E436BE">
      <w:pPr>
        <w:rPr>
          <w:b/>
          <w:bCs/>
        </w:rPr>
      </w:pPr>
      <w:r w:rsidRPr="00E436BE">
        <w:rPr>
          <w:b/>
          <w:bCs/>
        </w:rPr>
        <w:t>Humane Connection™ Facilitator Certification</w:t>
      </w:r>
    </w:p>
    <w:p w14:paraId="2EEE35A0" w14:textId="77777777" w:rsidR="00E436BE" w:rsidRPr="00E436BE" w:rsidRDefault="00E436BE" w:rsidP="00E436BE">
      <w:pPr>
        <w:rPr>
          <w:b/>
          <w:bCs/>
        </w:rPr>
      </w:pPr>
      <w:r w:rsidRPr="00E436BE">
        <w:rPr>
          <w:b/>
          <w:bCs/>
        </w:rPr>
        <w:t>Video 4 – Part 4</w:t>
      </w:r>
    </w:p>
    <w:p w14:paraId="038C0A07" w14:textId="77777777" w:rsidR="00E436BE" w:rsidRPr="00E436BE" w:rsidRDefault="00E436BE" w:rsidP="00E436BE">
      <w:pPr>
        <w:rPr>
          <w:b/>
          <w:bCs/>
        </w:rPr>
      </w:pPr>
      <w:r w:rsidRPr="00E436BE">
        <w:rPr>
          <w:b/>
          <w:bCs/>
        </w:rPr>
        <w:t>Diagnosis, Assessment, and Performance Habit Development</w:t>
      </w:r>
    </w:p>
    <w:p w14:paraId="2E696C49" w14:textId="77777777" w:rsidR="00E436BE" w:rsidRPr="00E436BE" w:rsidRDefault="00000000" w:rsidP="00E436BE">
      <w:r>
        <w:pict w14:anchorId="02129D77">
          <v:rect id="_x0000_i1078" style="width:0;height:1.5pt" o:hralign="center" o:hrstd="t" o:hr="t" fillcolor="#a0a0a0" stroked="f"/>
        </w:pict>
      </w:r>
    </w:p>
    <w:p w14:paraId="1D6BF9C6" w14:textId="77777777" w:rsidR="00E436BE" w:rsidRPr="00E436BE" w:rsidRDefault="00E436BE" w:rsidP="00E436BE">
      <w:pPr>
        <w:rPr>
          <w:b/>
          <w:bCs/>
        </w:rPr>
      </w:pPr>
      <w:r w:rsidRPr="00E436BE">
        <w:rPr>
          <w:b/>
          <w:bCs/>
        </w:rPr>
        <w:t>Section XII: Manager Accountability and System Accountability</w:t>
      </w:r>
    </w:p>
    <w:p w14:paraId="5259DED2" w14:textId="77777777" w:rsidR="00E436BE" w:rsidRPr="00E436BE" w:rsidRDefault="00E436BE" w:rsidP="00E436BE">
      <w:r w:rsidRPr="00E436BE">
        <w:t>One of the most important principles within Humane Connection™ is this:</w:t>
      </w:r>
    </w:p>
    <w:p w14:paraId="5CC5F97A" w14:textId="77777777" w:rsidR="00E436BE" w:rsidRPr="00E436BE" w:rsidRDefault="00E436BE" w:rsidP="00E436BE">
      <w:r w:rsidRPr="00E436BE">
        <w:t>Managers are not automatically right.</w:t>
      </w:r>
    </w:p>
    <w:p w14:paraId="32009955" w14:textId="77777777" w:rsidR="00E436BE" w:rsidRPr="00E436BE" w:rsidRDefault="00E436BE" w:rsidP="00E436BE">
      <w:r w:rsidRPr="00E436BE">
        <w:t>Employees are not automatically wrong.</w:t>
      </w:r>
    </w:p>
    <w:p w14:paraId="5C072DD1" w14:textId="77777777" w:rsidR="00E436BE" w:rsidRPr="00E436BE" w:rsidRDefault="00E436BE" w:rsidP="00E436BE">
      <w:r w:rsidRPr="00E436BE">
        <w:t>Organizations are systems.</w:t>
      </w:r>
    </w:p>
    <w:p w14:paraId="1A757FE6" w14:textId="77777777" w:rsidR="00E436BE" w:rsidRPr="00E436BE" w:rsidRDefault="00E436BE" w:rsidP="00E436BE">
      <w:r w:rsidRPr="00E436BE">
        <w:t>And systems influence performance.</w:t>
      </w:r>
    </w:p>
    <w:p w14:paraId="28B84D48" w14:textId="77777777" w:rsidR="00E436BE" w:rsidRPr="00E436BE" w:rsidRDefault="00E436BE" w:rsidP="00E436BE">
      <w:r w:rsidRPr="00E436BE">
        <w:lastRenderedPageBreak/>
        <w:t>As facilitators, our responsibility is not to determine who is at fault.</w:t>
      </w:r>
    </w:p>
    <w:p w14:paraId="41799BDF" w14:textId="77777777" w:rsidR="00E436BE" w:rsidRPr="00E436BE" w:rsidRDefault="00E436BE" w:rsidP="00E436BE">
      <w:r w:rsidRPr="00E436BE">
        <w:t>Our responsibility is to determine what is true.</w:t>
      </w:r>
    </w:p>
    <w:p w14:paraId="715D963F" w14:textId="77777777" w:rsidR="00E436BE" w:rsidRPr="00E436BE" w:rsidRDefault="00E436BE" w:rsidP="00E436BE">
      <w:r w:rsidRPr="00E436BE">
        <w:t>This distinction matters.</w:t>
      </w:r>
    </w:p>
    <w:p w14:paraId="2E59DFBB" w14:textId="77777777" w:rsidR="00E436BE" w:rsidRPr="00E436BE" w:rsidRDefault="00E436BE" w:rsidP="00E436BE">
      <w:r w:rsidRPr="00E436BE">
        <w:t>Because many organizations enter development engagements assuming the employee is the problem.</w:t>
      </w:r>
    </w:p>
    <w:p w14:paraId="48E8D1B0" w14:textId="77777777" w:rsidR="00E436BE" w:rsidRPr="00E436BE" w:rsidRDefault="00E436BE" w:rsidP="00E436BE">
      <w:r w:rsidRPr="00E436BE">
        <w:t>Sometimes that assumption is correct.</w:t>
      </w:r>
    </w:p>
    <w:p w14:paraId="26C13517" w14:textId="77777777" w:rsidR="00E436BE" w:rsidRPr="00E436BE" w:rsidRDefault="00E436BE" w:rsidP="00E436BE">
      <w:r w:rsidRPr="00E436BE">
        <w:t>Sometimes it is partially correct.</w:t>
      </w:r>
    </w:p>
    <w:p w14:paraId="5D1E7943" w14:textId="77777777" w:rsidR="00E436BE" w:rsidRPr="00E436BE" w:rsidRDefault="00E436BE" w:rsidP="00E436BE">
      <w:r w:rsidRPr="00E436BE">
        <w:t>And sometimes it is completely incorrect.</w:t>
      </w:r>
    </w:p>
    <w:p w14:paraId="751EEB3C" w14:textId="77777777" w:rsidR="00E436BE" w:rsidRPr="00E436BE" w:rsidRDefault="00E436BE" w:rsidP="00E436BE">
      <w:r w:rsidRPr="00E436BE">
        <w:t>Our responsibility is to remain objective.</w:t>
      </w:r>
    </w:p>
    <w:p w14:paraId="3E334C37" w14:textId="77777777" w:rsidR="00E436BE" w:rsidRPr="00E436BE" w:rsidRDefault="00E436BE" w:rsidP="00E436BE">
      <w:r w:rsidRPr="00E436BE">
        <w:t>Humane Connection™ facilitators do not advocate for managers.</w:t>
      </w:r>
    </w:p>
    <w:p w14:paraId="50FFB7B7" w14:textId="77777777" w:rsidR="00E436BE" w:rsidRPr="00E436BE" w:rsidRDefault="00E436BE" w:rsidP="00E436BE">
      <w:r w:rsidRPr="00E436BE">
        <w:t>Humane Connection™ facilitators do not advocate for employees.</w:t>
      </w:r>
    </w:p>
    <w:p w14:paraId="7D37CA3C" w14:textId="77777777" w:rsidR="00E436BE" w:rsidRPr="00E436BE" w:rsidRDefault="00E436BE" w:rsidP="00E436BE">
      <w:r w:rsidRPr="00E436BE">
        <w:t>Humane Connection™ facilitators advocate for clarity.</w:t>
      </w:r>
    </w:p>
    <w:p w14:paraId="60564912" w14:textId="77777777" w:rsidR="00E436BE" w:rsidRPr="00E436BE" w:rsidRDefault="00E436BE" w:rsidP="00E436BE">
      <w:r w:rsidRPr="00E436BE">
        <w:t>Because clarity allows everyone to improve.</w:t>
      </w:r>
    </w:p>
    <w:p w14:paraId="693E1951" w14:textId="77777777" w:rsidR="00E436BE" w:rsidRPr="00E436BE" w:rsidRDefault="00000000" w:rsidP="00E436BE">
      <w:r>
        <w:pict w14:anchorId="1F2F9A07">
          <v:rect id="_x0000_i1079" style="width:0;height:1.5pt" o:hralign="center" o:hrstd="t" o:hr="t" fillcolor="#a0a0a0" stroked="f"/>
        </w:pict>
      </w:r>
    </w:p>
    <w:p w14:paraId="0E5E3A34" w14:textId="77777777" w:rsidR="00E436BE" w:rsidRPr="00E436BE" w:rsidRDefault="00E436BE" w:rsidP="00E436BE">
      <w:pPr>
        <w:rPr>
          <w:b/>
          <w:bCs/>
        </w:rPr>
      </w:pPr>
      <w:r w:rsidRPr="00E436BE">
        <w:rPr>
          <w:b/>
          <w:bCs/>
        </w:rPr>
        <w:t>Looking Beyond the Stated Problem</w:t>
      </w:r>
    </w:p>
    <w:p w14:paraId="4FEBA772" w14:textId="77777777" w:rsidR="00E436BE" w:rsidRPr="00E436BE" w:rsidRDefault="00E436BE" w:rsidP="00E436BE">
      <w:r w:rsidRPr="00E436BE">
        <w:t>A manager may say:</w:t>
      </w:r>
    </w:p>
    <w:p w14:paraId="1E838FFE" w14:textId="77777777" w:rsidR="00E436BE" w:rsidRPr="00E436BE" w:rsidRDefault="00E436BE" w:rsidP="00E436BE">
      <w:r w:rsidRPr="00E436BE">
        <w:t>"This employee lacks initiative."</w:t>
      </w:r>
    </w:p>
    <w:p w14:paraId="3837B301" w14:textId="77777777" w:rsidR="00E436BE" w:rsidRPr="00E436BE" w:rsidRDefault="00E436BE" w:rsidP="00E436BE">
      <w:r w:rsidRPr="00E436BE">
        <w:t>But after several sessions, you may discover:</w:t>
      </w:r>
    </w:p>
    <w:p w14:paraId="4BDAFBE3" w14:textId="77777777" w:rsidR="00E436BE" w:rsidRPr="00E436BE" w:rsidRDefault="00E436BE" w:rsidP="003309E7">
      <w:pPr>
        <w:numPr>
          <w:ilvl w:val="0"/>
          <w:numId w:val="37"/>
        </w:numPr>
      </w:pPr>
      <w:r w:rsidRPr="00E436BE">
        <w:t>Expectations were never clearly communicated.</w:t>
      </w:r>
    </w:p>
    <w:p w14:paraId="2AFE1B18" w14:textId="77777777" w:rsidR="00E436BE" w:rsidRPr="00E436BE" w:rsidRDefault="00E436BE" w:rsidP="003309E7">
      <w:pPr>
        <w:numPr>
          <w:ilvl w:val="0"/>
          <w:numId w:val="37"/>
        </w:numPr>
      </w:pPr>
      <w:r w:rsidRPr="00E436BE">
        <w:t>The employee has never been taught how to prioritize.</w:t>
      </w:r>
    </w:p>
    <w:p w14:paraId="71622336" w14:textId="77777777" w:rsidR="00E436BE" w:rsidRPr="00E436BE" w:rsidRDefault="00E436BE" w:rsidP="003309E7">
      <w:pPr>
        <w:numPr>
          <w:ilvl w:val="0"/>
          <w:numId w:val="37"/>
        </w:numPr>
      </w:pPr>
      <w:r w:rsidRPr="00E436BE">
        <w:t>The manager unintentionally discourages questions.</w:t>
      </w:r>
    </w:p>
    <w:p w14:paraId="5CEDB0FF" w14:textId="77777777" w:rsidR="00E436BE" w:rsidRPr="00E436BE" w:rsidRDefault="00E436BE" w:rsidP="003309E7">
      <w:pPr>
        <w:numPr>
          <w:ilvl w:val="0"/>
          <w:numId w:val="37"/>
        </w:numPr>
      </w:pPr>
      <w:r w:rsidRPr="00E436BE">
        <w:t>Decision-making authority is unclear.</w:t>
      </w:r>
    </w:p>
    <w:p w14:paraId="25AC1382" w14:textId="77777777" w:rsidR="00E436BE" w:rsidRPr="00E436BE" w:rsidRDefault="00E436BE" w:rsidP="003309E7">
      <w:pPr>
        <w:numPr>
          <w:ilvl w:val="0"/>
          <w:numId w:val="37"/>
        </w:numPr>
      </w:pPr>
      <w:r w:rsidRPr="00E436BE">
        <w:t>The employee fears making mistakes.</w:t>
      </w:r>
    </w:p>
    <w:p w14:paraId="55753924" w14:textId="77777777" w:rsidR="00E436BE" w:rsidRPr="00E436BE" w:rsidRDefault="00E436BE" w:rsidP="00E436BE">
      <w:r w:rsidRPr="00E436BE">
        <w:t>Now the issue looks very different.</w:t>
      </w:r>
    </w:p>
    <w:p w14:paraId="0D1E0EE5" w14:textId="77777777" w:rsidR="00E436BE" w:rsidRPr="00E436BE" w:rsidRDefault="00E436BE" w:rsidP="00E436BE">
      <w:r w:rsidRPr="00E436BE">
        <w:t>The original concern may still be valid.</w:t>
      </w:r>
    </w:p>
    <w:p w14:paraId="552E217C" w14:textId="77777777" w:rsidR="00E436BE" w:rsidRPr="00E436BE" w:rsidRDefault="00E436BE" w:rsidP="00E436BE">
      <w:r w:rsidRPr="00E436BE">
        <w:t>The employee may still need development.</w:t>
      </w:r>
    </w:p>
    <w:p w14:paraId="65C77806" w14:textId="77777777" w:rsidR="00E436BE" w:rsidRPr="00E436BE" w:rsidRDefault="00E436BE" w:rsidP="00E436BE">
      <w:r w:rsidRPr="00E436BE">
        <w:lastRenderedPageBreak/>
        <w:t>But the organizational context must also be considered.</w:t>
      </w:r>
    </w:p>
    <w:p w14:paraId="30546030" w14:textId="77777777" w:rsidR="00E436BE" w:rsidRPr="00E436BE" w:rsidRDefault="00E436BE" w:rsidP="00E436BE">
      <w:r w:rsidRPr="00E436BE">
        <w:t>This is why diagnosis requires multiple perspectives.</w:t>
      </w:r>
    </w:p>
    <w:p w14:paraId="2FFADB65" w14:textId="77777777" w:rsidR="00E436BE" w:rsidRPr="00E436BE" w:rsidRDefault="00E436BE" w:rsidP="00E436BE">
      <w:r w:rsidRPr="00E436BE">
        <w:t>We gather information from:</w:t>
      </w:r>
    </w:p>
    <w:p w14:paraId="45BF6FE2" w14:textId="77777777" w:rsidR="00E436BE" w:rsidRPr="00E436BE" w:rsidRDefault="00E436BE" w:rsidP="003309E7">
      <w:pPr>
        <w:numPr>
          <w:ilvl w:val="0"/>
          <w:numId w:val="38"/>
        </w:numPr>
      </w:pPr>
      <w:r w:rsidRPr="00E436BE">
        <w:t>Intake conversations</w:t>
      </w:r>
    </w:p>
    <w:p w14:paraId="5C3401CC" w14:textId="77777777" w:rsidR="00E436BE" w:rsidRPr="00E436BE" w:rsidRDefault="00E436BE" w:rsidP="003309E7">
      <w:pPr>
        <w:numPr>
          <w:ilvl w:val="0"/>
          <w:numId w:val="38"/>
        </w:numPr>
      </w:pPr>
      <w:r w:rsidRPr="00E436BE">
        <w:t>Job descriptions</w:t>
      </w:r>
    </w:p>
    <w:p w14:paraId="5235E100" w14:textId="77777777" w:rsidR="00E436BE" w:rsidRPr="00E436BE" w:rsidRDefault="00E436BE" w:rsidP="003309E7">
      <w:pPr>
        <w:numPr>
          <w:ilvl w:val="0"/>
          <w:numId w:val="38"/>
        </w:numPr>
      </w:pPr>
      <w:r w:rsidRPr="00E436BE">
        <w:t>Manager observations</w:t>
      </w:r>
    </w:p>
    <w:p w14:paraId="78059A6F" w14:textId="77777777" w:rsidR="00E436BE" w:rsidRPr="00E436BE" w:rsidRDefault="00E436BE" w:rsidP="003309E7">
      <w:pPr>
        <w:numPr>
          <w:ilvl w:val="0"/>
          <w:numId w:val="38"/>
        </w:numPr>
      </w:pPr>
      <w:r w:rsidRPr="00E436BE">
        <w:t>Participant observations</w:t>
      </w:r>
    </w:p>
    <w:p w14:paraId="0A028193" w14:textId="77777777" w:rsidR="00E436BE" w:rsidRPr="00E436BE" w:rsidRDefault="00E436BE" w:rsidP="003309E7">
      <w:pPr>
        <w:numPr>
          <w:ilvl w:val="0"/>
          <w:numId w:val="38"/>
        </w:numPr>
      </w:pPr>
      <w:r w:rsidRPr="00E436BE">
        <w:t>Facilitator observations</w:t>
      </w:r>
    </w:p>
    <w:p w14:paraId="1D319196" w14:textId="77777777" w:rsidR="00E436BE" w:rsidRPr="00E436BE" w:rsidRDefault="00E436BE" w:rsidP="003309E7">
      <w:pPr>
        <w:numPr>
          <w:ilvl w:val="0"/>
          <w:numId w:val="38"/>
        </w:numPr>
      </w:pPr>
      <w:r w:rsidRPr="00E436BE">
        <w:t>Assessments</w:t>
      </w:r>
    </w:p>
    <w:p w14:paraId="11AAEF47" w14:textId="77777777" w:rsidR="00E436BE" w:rsidRPr="00E436BE" w:rsidRDefault="00E436BE" w:rsidP="003309E7">
      <w:pPr>
        <w:numPr>
          <w:ilvl w:val="0"/>
          <w:numId w:val="38"/>
        </w:numPr>
      </w:pPr>
      <w:r w:rsidRPr="00E436BE">
        <w:t>Exercises</w:t>
      </w:r>
    </w:p>
    <w:p w14:paraId="65AA2AB7" w14:textId="77777777" w:rsidR="00E436BE" w:rsidRPr="00E436BE" w:rsidRDefault="00E436BE" w:rsidP="003309E7">
      <w:pPr>
        <w:numPr>
          <w:ilvl w:val="0"/>
          <w:numId w:val="38"/>
        </w:numPr>
      </w:pPr>
      <w:r w:rsidRPr="00E436BE">
        <w:t>TOCs</w:t>
      </w:r>
    </w:p>
    <w:p w14:paraId="4C35A9F6" w14:textId="77777777" w:rsidR="00E436BE" w:rsidRPr="00E436BE" w:rsidRDefault="00E436BE" w:rsidP="003309E7">
      <w:pPr>
        <w:numPr>
          <w:ilvl w:val="0"/>
          <w:numId w:val="38"/>
        </w:numPr>
      </w:pPr>
      <w:r w:rsidRPr="00E436BE">
        <w:t>Reflection prompts</w:t>
      </w:r>
    </w:p>
    <w:p w14:paraId="41C62965" w14:textId="77777777" w:rsidR="00E436BE" w:rsidRPr="00E436BE" w:rsidRDefault="00E436BE" w:rsidP="00E436BE">
      <w:r w:rsidRPr="00E436BE">
        <w:t>No single source tells the entire story.</w:t>
      </w:r>
    </w:p>
    <w:p w14:paraId="6A2ED82A" w14:textId="77777777" w:rsidR="00E436BE" w:rsidRPr="00E436BE" w:rsidRDefault="00000000" w:rsidP="00E436BE">
      <w:r>
        <w:pict w14:anchorId="0034B014">
          <v:rect id="_x0000_i1080" style="width:0;height:1.5pt" o:hralign="center" o:hrstd="t" o:hr="t" fillcolor="#a0a0a0" stroked="f"/>
        </w:pict>
      </w:r>
    </w:p>
    <w:p w14:paraId="2227A03F" w14:textId="77777777" w:rsidR="00E436BE" w:rsidRPr="00E436BE" w:rsidRDefault="00E436BE" w:rsidP="00E436BE">
      <w:pPr>
        <w:rPr>
          <w:b/>
          <w:bCs/>
        </w:rPr>
      </w:pPr>
      <w:r w:rsidRPr="00E436BE">
        <w:rPr>
          <w:b/>
          <w:bCs/>
        </w:rPr>
        <w:t>The Internship Example</w:t>
      </w:r>
    </w:p>
    <w:p w14:paraId="653B5452" w14:textId="77777777" w:rsidR="00E436BE" w:rsidRPr="00E436BE" w:rsidRDefault="00E436BE" w:rsidP="00E436BE">
      <w:r w:rsidRPr="00E436BE">
        <w:t>Let me share an example.</w:t>
      </w:r>
    </w:p>
    <w:p w14:paraId="301EB9E9" w14:textId="77777777" w:rsidR="00E436BE" w:rsidRPr="00E436BE" w:rsidRDefault="00E436BE" w:rsidP="00E436BE">
      <w:r w:rsidRPr="00E436BE">
        <w:t>In one engagement, a participant consistently demonstrated behaviors that were contributing to underperformance.</w:t>
      </w:r>
    </w:p>
    <w:p w14:paraId="25CEFD9B" w14:textId="77777777" w:rsidR="00E436BE" w:rsidRPr="00E436BE" w:rsidRDefault="00E436BE" w:rsidP="00E436BE">
      <w:r w:rsidRPr="00E436BE">
        <w:t>Over time, clear patterns emerged.</w:t>
      </w:r>
    </w:p>
    <w:p w14:paraId="10E3F49C" w14:textId="77777777" w:rsidR="00E436BE" w:rsidRPr="00E436BE" w:rsidRDefault="00E436BE" w:rsidP="00E436BE">
      <w:r w:rsidRPr="00E436BE">
        <w:t>The participant:</w:t>
      </w:r>
    </w:p>
    <w:p w14:paraId="142BBB39" w14:textId="77777777" w:rsidR="00E436BE" w:rsidRPr="00E436BE" w:rsidRDefault="00E436BE" w:rsidP="003309E7">
      <w:pPr>
        <w:numPr>
          <w:ilvl w:val="0"/>
          <w:numId w:val="39"/>
        </w:numPr>
      </w:pPr>
      <w:r w:rsidRPr="00E436BE">
        <w:t>Avoided asking questions.</w:t>
      </w:r>
    </w:p>
    <w:p w14:paraId="6CBA362C" w14:textId="77777777" w:rsidR="00E436BE" w:rsidRPr="00E436BE" w:rsidRDefault="00E436BE" w:rsidP="003309E7">
      <w:pPr>
        <w:numPr>
          <w:ilvl w:val="0"/>
          <w:numId w:val="39"/>
        </w:numPr>
      </w:pPr>
      <w:r w:rsidRPr="00E436BE">
        <w:t>Struggled with ownership.</w:t>
      </w:r>
    </w:p>
    <w:p w14:paraId="3EBD263A" w14:textId="77777777" w:rsidR="00E436BE" w:rsidRPr="00E436BE" w:rsidRDefault="00E436BE" w:rsidP="003309E7">
      <w:pPr>
        <w:numPr>
          <w:ilvl w:val="0"/>
          <w:numId w:val="39"/>
        </w:numPr>
      </w:pPr>
      <w:r w:rsidRPr="00E436BE">
        <w:t>Demonstrated inconsistent execution.</w:t>
      </w:r>
    </w:p>
    <w:p w14:paraId="79705CCD" w14:textId="77777777" w:rsidR="00E436BE" w:rsidRPr="00E436BE" w:rsidRDefault="00E436BE" w:rsidP="003309E7">
      <w:pPr>
        <w:numPr>
          <w:ilvl w:val="0"/>
          <w:numId w:val="39"/>
        </w:numPr>
      </w:pPr>
      <w:r w:rsidRPr="00E436BE">
        <w:t>Frequently operated from assumptions.</w:t>
      </w:r>
    </w:p>
    <w:p w14:paraId="66A52D97" w14:textId="77777777" w:rsidR="00E436BE" w:rsidRPr="00E436BE" w:rsidRDefault="00E436BE" w:rsidP="00E436BE">
      <w:r w:rsidRPr="00E436BE">
        <w:t>During training, it was casually mentioned that the participant had previously been an intern before being hired into the role.</w:t>
      </w:r>
    </w:p>
    <w:p w14:paraId="69D2E347" w14:textId="77777777" w:rsidR="00E436BE" w:rsidRPr="00E436BE" w:rsidRDefault="00E436BE" w:rsidP="00E436BE">
      <w:r w:rsidRPr="00E436BE">
        <w:lastRenderedPageBreak/>
        <w:t>That information immediately became relevant.</w:t>
      </w:r>
    </w:p>
    <w:p w14:paraId="5A660A6F" w14:textId="77777777" w:rsidR="00E436BE" w:rsidRPr="00E436BE" w:rsidRDefault="00E436BE" w:rsidP="00E436BE">
      <w:r w:rsidRPr="00E436BE">
        <w:t>Later, during a manager conversation, the facilitator asked:</w:t>
      </w:r>
    </w:p>
    <w:p w14:paraId="17AB36E4" w14:textId="77777777" w:rsidR="00E436BE" w:rsidRPr="00E436BE" w:rsidRDefault="00E436BE" w:rsidP="00E436BE">
      <w:r w:rsidRPr="00E436BE">
        <w:t>"Did you observe any of these same behaviors during the internship?"</w:t>
      </w:r>
    </w:p>
    <w:p w14:paraId="1E659841" w14:textId="77777777" w:rsidR="00E436BE" w:rsidRPr="00E436BE" w:rsidRDefault="00E436BE" w:rsidP="00E436BE">
      <w:r w:rsidRPr="00E436BE">
        <w:t>The manager paused.</w:t>
      </w:r>
    </w:p>
    <w:p w14:paraId="3A8EBDC5" w14:textId="77777777" w:rsidR="00E436BE" w:rsidRPr="00E436BE" w:rsidRDefault="00E436BE" w:rsidP="00E436BE">
      <w:r w:rsidRPr="00E436BE">
        <w:t>Then acknowledged that many of the same behaviors had, in fact, been present.</w:t>
      </w:r>
    </w:p>
    <w:p w14:paraId="11130556" w14:textId="77777777" w:rsidR="00E436BE" w:rsidRPr="00E436BE" w:rsidRDefault="00E436BE" w:rsidP="00E436BE">
      <w:r w:rsidRPr="00E436BE">
        <w:t>This realization changed the conversation.</w:t>
      </w:r>
    </w:p>
    <w:p w14:paraId="21C074C2" w14:textId="77777777" w:rsidR="00E436BE" w:rsidRPr="00E436BE" w:rsidRDefault="00E436BE" w:rsidP="00E436BE">
      <w:r w:rsidRPr="00E436BE">
        <w:t>The issue was no longer:</w:t>
      </w:r>
    </w:p>
    <w:p w14:paraId="6F4BF903" w14:textId="77777777" w:rsidR="00E436BE" w:rsidRPr="00E436BE" w:rsidRDefault="00E436BE" w:rsidP="00E436BE">
      <w:r w:rsidRPr="00E436BE">
        <w:t>"Why is this suddenly happening?"</w:t>
      </w:r>
    </w:p>
    <w:p w14:paraId="509CCD51" w14:textId="77777777" w:rsidR="00E436BE" w:rsidRPr="00E436BE" w:rsidRDefault="00E436BE" w:rsidP="00E436BE">
      <w:r w:rsidRPr="00E436BE">
        <w:t>The issue became:</w:t>
      </w:r>
    </w:p>
    <w:p w14:paraId="2A7D858D" w14:textId="77777777" w:rsidR="00E436BE" w:rsidRPr="00E436BE" w:rsidRDefault="00E436BE" w:rsidP="00E436BE">
      <w:r w:rsidRPr="00E436BE">
        <w:t>"Why was this behavior overlooked during the hiring process?"</w:t>
      </w:r>
    </w:p>
    <w:p w14:paraId="2C7945FE" w14:textId="77777777" w:rsidR="00E436BE" w:rsidRPr="00E436BE" w:rsidRDefault="00E436BE" w:rsidP="00E436BE">
      <w:r w:rsidRPr="00E436BE">
        <w:t>Notice what happened.</w:t>
      </w:r>
    </w:p>
    <w:p w14:paraId="437EFDF6" w14:textId="77777777" w:rsidR="00E436BE" w:rsidRPr="00E436BE" w:rsidRDefault="00E436BE" w:rsidP="00E436BE">
      <w:r w:rsidRPr="00E436BE">
        <w:t>The employee still had development needs.</w:t>
      </w:r>
    </w:p>
    <w:p w14:paraId="79E1944A" w14:textId="77777777" w:rsidR="00E436BE" w:rsidRPr="00E436BE" w:rsidRDefault="00E436BE" w:rsidP="00E436BE">
      <w:r w:rsidRPr="00E436BE">
        <w:t>But the organization also had learning to do.</w:t>
      </w:r>
    </w:p>
    <w:p w14:paraId="5E02D77D" w14:textId="77777777" w:rsidR="00E436BE" w:rsidRPr="00E436BE" w:rsidRDefault="00E436BE" w:rsidP="00E436BE">
      <w:r w:rsidRPr="00E436BE">
        <w:t>Both realities were true simultaneously.</w:t>
      </w:r>
    </w:p>
    <w:p w14:paraId="2E11B2F3" w14:textId="77777777" w:rsidR="00E436BE" w:rsidRPr="00E436BE" w:rsidRDefault="00E436BE" w:rsidP="00E436BE">
      <w:r w:rsidRPr="00E436BE">
        <w:t>This is the kind of clarity that diagnosis creates.</w:t>
      </w:r>
    </w:p>
    <w:p w14:paraId="780AD443" w14:textId="77777777" w:rsidR="00E436BE" w:rsidRPr="00E436BE" w:rsidRDefault="00000000" w:rsidP="00E436BE">
      <w:r>
        <w:pict w14:anchorId="005395DC">
          <v:rect id="_x0000_i1081" style="width:0;height:1.5pt" o:hralign="center" o:hrstd="t" o:hr="t" fillcolor="#a0a0a0" stroked="f"/>
        </w:pict>
      </w:r>
    </w:p>
    <w:p w14:paraId="527E1330" w14:textId="77777777" w:rsidR="00E436BE" w:rsidRPr="00E436BE" w:rsidRDefault="00E436BE" w:rsidP="00E436BE">
      <w:pPr>
        <w:rPr>
          <w:b/>
          <w:bCs/>
        </w:rPr>
      </w:pPr>
      <w:r w:rsidRPr="00E436BE">
        <w:rPr>
          <w:b/>
          <w:bCs/>
        </w:rPr>
        <w:t>System Gaps Often Hide in Plain Sight</w:t>
      </w:r>
    </w:p>
    <w:p w14:paraId="49B2F439" w14:textId="77777777" w:rsidR="00E436BE" w:rsidRPr="00E436BE" w:rsidRDefault="00E436BE" w:rsidP="00E436BE">
      <w:r w:rsidRPr="00E436BE">
        <w:t>Many organizational problems become normalized.</w:t>
      </w:r>
    </w:p>
    <w:p w14:paraId="71501C1A" w14:textId="77777777" w:rsidR="00E436BE" w:rsidRPr="00E436BE" w:rsidRDefault="00E436BE" w:rsidP="00E436BE">
      <w:r w:rsidRPr="00E436BE">
        <w:t>People stop noticing them.</w:t>
      </w:r>
    </w:p>
    <w:p w14:paraId="2952F2C7" w14:textId="77777777" w:rsidR="00E436BE" w:rsidRPr="00E436BE" w:rsidRDefault="00E436BE" w:rsidP="00E436BE">
      <w:r w:rsidRPr="00E436BE">
        <w:t>Managers adapt.</w:t>
      </w:r>
    </w:p>
    <w:p w14:paraId="6E389455" w14:textId="77777777" w:rsidR="00E436BE" w:rsidRPr="00E436BE" w:rsidRDefault="00E436BE" w:rsidP="00E436BE">
      <w:r w:rsidRPr="00E436BE">
        <w:t>Employees adapt.</w:t>
      </w:r>
    </w:p>
    <w:p w14:paraId="0B9F6B21" w14:textId="77777777" w:rsidR="00E436BE" w:rsidRPr="00E436BE" w:rsidRDefault="00E436BE" w:rsidP="00E436BE">
      <w:r w:rsidRPr="00E436BE">
        <w:t>Entire teams adapt.</w:t>
      </w:r>
    </w:p>
    <w:p w14:paraId="7DDD9A57" w14:textId="77777777" w:rsidR="00E436BE" w:rsidRPr="00E436BE" w:rsidRDefault="00E436BE" w:rsidP="00E436BE">
      <w:r w:rsidRPr="00E436BE">
        <w:t>The dysfunction becomes familiar.</w:t>
      </w:r>
    </w:p>
    <w:p w14:paraId="3976F524" w14:textId="77777777" w:rsidR="00E436BE" w:rsidRPr="00E436BE" w:rsidRDefault="00E436BE" w:rsidP="00E436BE">
      <w:r w:rsidRPr="00E436BE">
        <w:t>As facilitators, we have the advantage of fresh eyes.</w:t>
      </w:r>
    </w:p>
    <w:p w14:paraId="23A73188" w14:textId="77777777" w:rsidR="00E436BE" w:rsidRPr="00E436BE" w:rsidRDefault="00E436BE" w:rsidP="00E436BE">
      <w:r w:rsidRPr="00E436BE">
        <w:t>We are often able to identify issues that insiders no longer see.</w:t>
      </w:r>
    </w:p>
    <w:p w14:paraId="602404DF" w14:textId="77777777" w:rsidR="00E436BE" w:rsidRPr="00E436BE" w:rsidRDefault="00E436BE" w:rsidP="00E436BE">
      <w:r w:rsidRPr="00E436BE">
        <w:t>Examples include:</w:t>
      </w:r>
    </w:p>
    <w:p w14:paraId="60DBD060" w14:textId="77777777" w:rsidR="00E436BE" w:rsidRPr="00E436BE" w:rsidRDefault="00E436BE" w:rsidP="003309E7">
      <w:pPr>
        <w:numPr>
          <w:ilvl w:val="0"/>
          <w:numId w:val="40"/>
        </w:numPr>
      </w:pPr>
      <w:r w:rsidRPr="00E436BE">
        <w:lastRenderedPageBreak/>
        <w:t>Chronic ambiguity</w:t>
      </w:r>
    </w:p>
    <w:p w14:paraId="6BD5EC42" w14:textId="77777777" w:rsidR="00E436BE" w:rsidRPr="00E436BE" w:rsidRDefault="00E436BE" w:rsidP="003309E7">
      <w:pPr>
        <w:numPr>
          <w:ilvl w:val="0"/>
          <w:numId w:val="40"/>
        </w:numPr>
      </w:pPr>
      <w:r w:rsidRPr="00E436BE">
        <w:t>Unclear accountability</w:t>
      </w:r>
    </w:p>
    <w:p w14:paraId="08D583B6" w14:textId="77777777" w:rsidR="00E436BE" w:rsidRPr="00E436BE" w:rsidRDefault="00E436BE" w:rsidP="003309E7">
      <w:pPr>
        <w:numPr>
          <w:ilvl w:val="0"/>
          <w:numId w:val="40"/>
        </w:numPr>
      </w:pPr>
      <w:r w:rsidRPr="00E436BE">
        <w:t>Poor role definition</w:t>
      </w:r>
    </w:p>
    <w:p w14:paraId="022A879B" w14:textId="77777777" w:rsidR="00E436BE" w:rsidRPr="00E436BE" w:rsidRDefault="00E436BE" w:rsidP="003309E7">
      <w:pPr>
        <w:numPr>
          <w:ilvl w:val="0"/>
          <w:numId w:val="40"/>
        </w:numPr>
      </w:pPr>
      <w:r w:rsidRPr="00E436BE">
        <w:t>Inconsistent feedback</w:t>
      </w:r>
    </w:p>
    <w:p w14:paraId="34A0F869" w14:textId="77777777" w:rsidR="00E436BE" w:rsidRPr="00E436BE" w:rsidRDefault="00E436BE" w:rsidP="003309E7">
      <w:pPr>
        <w:numPr>
          <w:ilvl w:val="0"/>
          <w:numId w:val="40"/>
        </w:numPr>
      </w:pPr>
      <w:r w:rsidRPr="00E436BE">
        <w:t>Communication bottlenecks</w:t>
      </w:r>
    </w:p>
    <w:p w14:paraId="1E66A958" w14:textId="77777777" w:rsidR="00E436BE" w:rsidRPr="00E436BE" w:rsidRDefault="00E436BE" w:rsidP="003309E7">
      <w:pPr>
        <w:numPr>
          <w:ilvl w:val="0"/>
          <w:numId w:val="40"/>
        </w:numPr>
      </w:pPr>
      <w:r w:rsidRPr="00E436BE">
        <w:t>Boundary issues</w:t>
      </w:r>
    </w:p>
    <w:p w14:paraId="637B4D3D" w14:textId="77777777" w:rsidR="00E436BE" w:rsidRPr="00E436BE" w:rsidRDefault="00E436BE" w:rsidP="003309E7">
      <w:pPr>
        <w:numPr>
          <w:ilvl w:val="0"/>
          <w:numId w:val="40"/>
        </w:numPr>
      </w:pPr>
      <w:r w:rsidRPr="00E436BE">
        <w:t>Decision-making confusion</w:t>
      </w:r>
    </w:p>
    <w:p w14:paraId="0C4F06D0" w14:textId="77777777" w:rsidR="00E436BE" w:rsidRPr="00E436BE" w:rsidRDefault="00E436BE" w:rsidP="00E436BE">
      <w:r w:rsidRPr="00E436BE">
        <w:t>These issues often reveal themselves through participant stories.</w:t>
      </w:r>
    </w:p>
    <w:p w14:paraId="4EC51162" w14:textId="77777777" w:rsidR="00E436BE" w:rsidRPr="00E436BE" w:rsidRDefault="00E436BE" w:rsidP="00E436BE">
      <w:r w:rsidRPr="00E436BE">
        <w:t>Not because participants are trying to diagnose the organization.</w:t>
      </w:r>
    </w:p>
    <w:p w14:paraId="7938C2CD" w14:textId="77777777" w:rsidR="00E436BE" w:rsidRPr="00E436BE" w:rsidRDefault="00E436BE" w:rsidP="00E436BE">
      <w:r w:rsidRPr="00E436BE">
        <w:t>But because they are simply describing their experience.</w:t>
      </w:r>
    </w:p>
    <w:p w14:paraId="11962963" w14:textId="77777777" w:rsidR="00E436BE" w:rsidRPr="00E436BE" w:rsidRDefault="00E436BE" w:rsidP="00E436BE">
      <w:r w:rsidRPr="00E436BE">
        <w:t>Your job is to listen carefully.</w:t>
      </w:r>
    </w:p>
    <w:p w14:paraId="48BE78A1" w14:textId="77777777" w:rsidR="00E436BE" w:rsidRPr="00E436BE" w:rsidRDefault="00000000" w:rsidP="00E436BE">
      <w:r>
        <w:pict w14:anchorId="21A8BAF1">
          <v:rect id="_x0000_i1082" style="width:0;height:1.5pt" o:hralign="center" o:hrstd="t" o:hr="t" fillcolor="#a0a0a0" stroked="f"/>
        </w:pict>
      </w:r>
    </w:p>
    <w:p w14:paraId="4E26A522" w14:textId="77777777" w:rsidR="00E436BE" w:rsidRPr="00E436BE" w:rsidRDefault="00E436BE" w:rsidP="00E436BE">
      <w:pPr>
        <w:rPr>
          <w:b/>
          <w:bCs/>
        </w:rPr>
      </w:pPr>
      <w:r w:rsidRPr="00E436BE">
        <w:rPr>
          <w:b/>
          <w:bCs/>
        </w:rPr>
        <w:t>Confidentiality and Trust</w:t>
      </w:r>
    </w:p>
    <w:p w14:paraId="3B99F1BA" w14:textId="77777777" w:rsidR="00E436BE" w:rsidRPr="00E436BE" w:rsidRDefault="00E436BE" w:rsidP="00E436BE">
      <w:r w:rsidRPr="00E436BE">
        <w:t>As a facilitator, you will learn things.</w:t>
      </w:r>
    </w:p>
    <w:p w14:paraId="1BDB4763" w14:textId="77777777" w:rsidR="00E436BE" w:rsidRPr="00E436BE" w:rsidRDefault="00E436BE" w:rsidP="00E436BE">
      <w:r w:rsidRPr="00E436BE">
        <w:t>Some of those things are important.</w:t>
      </w:r>
    </w:p>
    <w:p w14:paraId="464E5A23" w14:textId="77777777" w:rsidR="00E436BE" w:rsidRPr="00E436BE" w:rsidRDefault="00E436BE" w:rsidP="00E436BE">
      <w:r w:rsidRPr="00E436BE">
        <w:t>Some of those things are sensitive.</w:t>
      </w:r>
    </w:p>
    <w:p w14:paraId="46E4BAE5" w14:textId="77777777" w:rsidR="00E436BE" w:rsidRPr="00E436BE" w:rsidRDefault="00E436BE" w:rsidP="00E436BE">
      <w:r w:rsidRPr="00E436BE">
        <w:t>Participants must trust that the learning environment is safe.</w:t>
      </w:r>
    </w:p>
    <w:p w14:paraId="4FE2B649" w14:textId="77777777" w:rsidR="00E436BE" w:rsidRPr="00E436BE" w:rsidRDefault="00E436BE" w:rsidP="00E436BE">
      <w:r w:rsidRPr="00E436BE">
        <w:t>This is why confidentiality is discussed during orientation.</w:t>
      </w:r>
    </w:p>
    <w:p w14:paraId="4777F938" w14:textId="77777777" w:rsidR="00E436BE" w:rsidRPr="00E436BE" w:rsidRDefault="00E436BE" w:rsidP="00E436BE">
      <w:r w:rsidRPr="00E436BE">
        <w:t>Participants are informed that:</w:t>
      </w:r>
    </w:p>
    <w:p w14:paraId="60A0A5FE" w14:textId="77777777" w:rsidR="00E436BE" w:rsidRPr="00E436BE" w:rsidRDefault="00E436BE" w:rsidP="00E436BE">
      <w:r w:rsidRPr="00E436BE">
        <w:t>The sessions are confidential.</w:t>
      </w:r>
    </w:p>
    <w:p w14:paraId="0E0CFA83" w14:textId="77777777" w:rsidR="00E436BE" w:rsidRPr="00E436BE" w:rsidRDefault="00E436BE" w:rsidP="00E436BE">
      <w:r w:rsidRPr="00E436BE">
        <w:t>Personal conversations remain private.</w:t>
      </w:r>
    </w:p>
    <w:p w14:paraId="22F32306" w14:textId="77777777" w:rsidR="00E436BE" w:rsidRPr="00E436BE" w:rsidRDefault="00E436BE" w:rsidP="00E436BE">
      <w:r w:rsidRPr="00E436BE">
        <w:t>The facilitator is taking notes.</w:t>
      </w:r>
    </w:p>
    <w:p w14:paraId="64934FD4" w14:textId="77777777" w:rsidR="00E436BE" w:rsidRPr="00E436BE" w:rsidRDefault="00E436BE" w:rsidP="00E436BE">
      <w:r w:rsidRPr="00E436BE">
        <w:t>Not all notes will be shared.</w:t>
      </w:r>
    </w:p>
    <w:p w14:paraId="026A7021" w14:textId="77777777" w:rsidR="00E436BE" w:rsidRPr="00E436BE" w:rsidRDefault="00E436BE" w:rsidP="00E436BE">
      <w:r w:rsidRPr="00E436BE">
        <w:t>However:</w:t>
      </w:r>
    </w:p>
    <w:p w14:paraId="485C5BFC" w14:textId="77777777" w:rsidR="00E436BE" w:rsidRPr="00E436BE" w:rsidRDefault="00E436BE" w:rsidP="00E436BE">
      <w:r w:rsidRPr="00E436BE">
        <w:t>Certain observations related to performance, role clarity, development opportunities, and organizational effectiveness may be shared in an appropriate and professional manner.</w:t>
      </w:r>
    </w:p>
    <w:p w14:paraId="1A419CA8" w14:textId="77777777" w:rsidR="00E436BE" w:rsidRPr="00E436BE" w:rsidRDefault="00E436BE" w:rsidP="00E436BE">
      <w:r w:rsidRPr="00E436BE">
        <w:lastRenderedPageBreak/>
        <w:t>This balance is critical.</w:t>
      </w:r>
    </w:p>
    <w:p w14:paraId="622395CC" w14:textId="77777777" w:rsidR="00E436BE" w:rsidRPr="00E436BE" w:rsidRDefault="00E436BE" w:rsidP="00E436BE">
      <w:r w:rsidRPr="00E436BE">
        <w:t>Without trust, participants will not share honestly.</w:t>
      </w:r>
    </w:p>
    <w:p w14:paraId="0A3698DE" w14:textId="77777777" w:rsidR="00E436BE" w:rsidRPr="00E436BE" w:rsidRDefault="00E436BE" w:rsidP="00E436BE">
      <w:r w:rsidRPr="00E436BE">
        <w:t>Without honesty, diagnosis becomes difficult.</w:t>
      </w:r>
    </w:p>
    <w:p w14:paraId="6B932362" w14:textId="77777777" w:rsidR="00E436BE" w:rsidRPr="00E436BE" w:rsidRDefault="00000000" w:rsidP="00E436BE">
      <w:r>
        <w:pict w14:anchorId="6118833B">
          <v:rect id="_x0000_i1083" style="width:0;height:1.5pt" o:hralign="center" o:hrstd="t" o:hr="t" fillcolor="#a0a0a0" stroked="f"/>
        </w:pict>
      </w:r>
    </w:p>
    <w:p w14:paraId="06C16349" w14:textId="77777777" w:rsidR="00E436BE" w:rsidRPr="00E436BE" w:rsidRDefault="00E436BE" w:rsidP="00E436BE">
      <w:pPr>
        <w:rPr>
          <w:b/>
          <w:bCs/>
        </w:rPr>
      </w:pPr>
      <w:r w:rsidRPr="00E436BE">
        <w:rPr>
          <w:b/>
          <w:bCs/>
        </w:rPr>
        <w:t>Discussing Difficult Topics Without Breaking Trust</w:t>
      </w:r>
    </w:p>
    <w:p w14:paraId="440AA496" w14:textId="77777777" w:rsidR="00E436BE" w:rsidRPr="00E436BE" w:rsidRDefault="00E436BE" w:rsidP="00E436BE">
      <w:r w:rsidRPr="00E436BE">
        <w:t>Occasionally, participants will describe manager behaviors that concern the facilitator.</w:t>
      </w:r>
    </w:p>
    <w:p w14:paraId="6758E9C1" w14:textId="77777777" w:rsidR="00E436BE" w:rsidRPr="00E436BE" w:rsidRDefault="00E436BE" w:rsidP="00E436BE">
      <w:r w:rsidRPr="00E436BE">
        <w:t>This requires judgment.</w:t>
      </w:r>
    </w:p>
    <w:p w14:paraId="590C7418" w14:textId="77777777" w:rsidR="00E436BE" w:rsidRPr="00E436BE" w:rsidRDefault="00E436BE" w:rsidP="00E436BE">
      <w:r w:rsidRPr="00E436BE">
        <w:t>For example:</w:t>
      </w:r>
    </w:p>
    <w:p w14:paraId="4DCE9489" w14:textId="77777777" w:rsidR="00E436BE" w:rsidRPr="00E436BE" w:rsidRDefault="00E436BE" w:rsidP="00E436BE">
      <w:r w:rsidRPr="00E436BE">
        <w:t>A participant may describe repeated boundary violations.</w:t>
      </w:r>
    </w:p>
    <w:p w14:paraId="0925211E" w14:textId="77777777" w:rsidR="00E436BE" w:rsidRPr="00E436BE" w:rsidRDefault="00E436BE" w:rsidP="00E436BE">
      <w:r w:rsidRPr="00E436BE">
        <w:t>A participant may describe communication that undermines confidence.</w:t>
      </w:r>
    </w:p>
    <w:p w14:paraId="70742B1A" w14:textId="77777777" w:rsidR="00E436BE" w:rsidRPr="00E436BE" w:rsidRDefault="00E436BE" w:rsidP="00E436BE">
      <w:r w:rsidRPr="00E436BE">
        <w:t>A participant may describe patterns that create unnecessary stress.</w:t>
      </w:r>
    </w:p>
    <w:p w14:paraId="33A66EEB" w14:textId="77777777" w:rsidR="00E436BE" w:rsidRPr="00E436BE" w:rsidRDefault="00E436BE" w:rsidP="00E436BE">
      <w:r w:rsidRPr="00E436BE">
        <w:t>The facilitator should not immediately assume malicious intent.</w:t>
      </w:r>
    </w:p>
    <w:p w14:paraId="12FA0B8F" w14:textId="77777777" w:rsidR="00E436BE" w:rsidRPr="00E436BE" w:rsidRDefault="00E436BE" w:rsidP="00E436BE">
      <w:r w:rsidRPr="00E436BE">
        <w:t>Nor should the facilitator immediately ignore the information.</w:t>
      </w:r>
    </w:p>
    <w:p w14:paraId="1D9A2CCA" w14:textId="77777777" w:rsidR="00E436BE" w:rsidRPr="00E436BE" w:rsidRDefault="00E436BE" w:rsidP="00E436BE">
      <w:r w:rsidRPr="00E436BE">
        <w:t>Instead, facilitators should gather context.</w:t>
      </w:r>
    </w:p>
    <w:p w14:paraId="3EB511EE" w14:textId="77777777" w:rsidR="00E436BE" w:rsidRPr="00E436BE" w:rsidRDefault="00E436BE" w:rsidP="00E436BE">
      <w:r w:rsidRPr="00E436BE">
        <w:t>Ask questions.</w:t>
      </w:r>
    </w:p>
    <w:p w14:paraId="437DBB6A" w14:textId="77777777" w:rsidR="00E436BE" w:rsidRPr="00E436BE" w:rsidRDefault="00E436BE" w:rsidP="00E436BE">
      <w:r w:rsidRPr="00E436BE">
        <w:t>Observe patterns.</w:t>
      </w:r>
    </w:p>
    <w:p w14:paraId="498BB72F" w14:textId="77777777" w:rsidR="00E436BE" w:rsidRPr="00E436BE" w:rsidRDefault="00E436BE" w:rsidP="00E436BE">
      <w:r w:rsidRPr="00E436BE">
        <w:t>Look for consistency.</w:t>
      </w:r>
    </w:p>
    <w:p w14:paraId="0FFF7293" w14:textId="77777777" w:rsidR="00E436BE" w:rsidRPr="00E436BE" w:rsidRDefault="00E436BE" w:rsidP="00E436BE">
      <w:r w:rsidRPr="00E436BE">
        <w:t>Then determine whether the issue reflects:</w:t>
      </w:r>
    </w:p>
    <w:p w14:paraId="55DB257A" w14:textId="77777777" w:rsidR="00E436BE" w:rsidRPr="00E436BE" w:rsidRDefault="00E436BE" w:rsidP="003309E7">
      <w:pPr>
        <w:numPr>
          <w:ilvl w:val="0"/>
          <w:numId w:val="41"/>
        </w:numPr>
      </w:pPr>
      <w:r w:rsidRPr="00E436BE">
        <w:t>A misunderstanding</w:t>
      </w:r>
    </w:p>
    <w:p w14:paraId="53399C60" w14:textId="77777777" w:rsidR="00E436BE" w:rsidRPr="00E436BE" w:rsidRDefault="00E436BE" w:rsidP="003309E7">
      <w:pPr>
        <w:numPr>
          <w:ilvl w:val="0"/>
          <w:numId w:val="41"/>
        </w:numPr>
      </w:pPr>
      <w:r w:rsidRPr="00E436BE">
        <w:t>A communication issue</w:t>
      </w:r>
    </w:p>
    <w:p w14:paraId="6430EDA8" w14:textId="77777777" w:rsidR="00E436BE" w:rsidRPr="00E436BE" w:rsidRDefault="00E436BE" w:rsidP="003309E7">
      <w:pPr>
        <w:numPr>
          <w:ilvl w:val="0"/>
          <w:numId w:val="41"/>
        </w:numPr>
      </w:pPr>
      <w:r w:rsidRPr="00E436BE">
        <w:t>A management issue</w:t>
      </w:r>
    </w:p>
    <w:p w14:paraId="441A3D9E" w14:textId="77777777" w:rsidR="00E436BE" w:rsidRPr="00E436BE" w:rsidRDefault="00E436BE" w:rsidP="003309E7">
      <w:pPr>
        <w:numPr>
          <w:ilvl w:val="0"/>
          <w:numId w:val="41"/>
        </w:numPr>
      </w:pPr>
      <w:r w:rsidRPr="00E436BE">
        <w:t>A system issue</w:t>
      </w:r>
    </w:p>
    <w:p w14:paraId="3DBAAC57" w14:textId="77777777" w:rsidR="00E436BE" w:rsidRPr="00E436BE" w:rsidRDefault="00E436BE" w:rsidP="003309E7">
      <w:pPr>
        <w:numPr>
          <w:ilvl w:val="0"/>
          <w:numId w:val="41"/>
        </w:numPr>
      </w:pPr>
      <w:r w:rsidRPr="00E436BE">
        <w:t>A policy issue</w:t>
      </w:r>
    </w:p>
    <w:p w14:paraId="3D726C8F" w14:textId="77777777" w:rsidR="00E436BE" w:rsidRPr="00E436BE" w:rsidRDefault="00E436BE" w:rsidP="00E436BE">
      <w:r w:rsidRPr="00E436BE">
        <w:t>When appropriate, facilitators may address broader themes with managers without disclosing confidential participant information.</w:t>
      </w:r>
    </w:p>
    <w:p w14:paraId="69BB7374" w14:textId="77777777" w:rsidR="00E436BE" w:rsidRPr="00E436BE" w:rsidRDefault="00E436BE" w:rsidP="00E436BE">
      <w:r w:rsidRPr="00E436BE">
        <w:t>This allows organizational learning without violating trust.</w:t>
      </w:r>
    </w:p>
    <w:p w14:paraId="57490A3F" w14:textId="77777777" w:rsidR="00E436BE" w:rsidRPr="00E436BE" w:rsidRDefault="00000000" w:rsidP="00E436BE">
      <w:r>
        <w:lastRenderedPageBreak/>
        <w:pict w14:anchorId="046F64DD">
          <v:rect id="_x0000_i1084" style="width:0;height:1.5pt" o:hralign="center" o:hrstd="t" o:hr="t" fillcolor="#a0a0a0" stroked="f"/>
        </w:pict>
      </w:r>
    </w:p>
    <w:p w14:paraId="281AFC50" w14:textId="77777777" w:rsidR="00E436BE" w:rsidRPr="00E436BE" w:rsidRDefault="00E436BE" w:rsidP="00E436BE">
      <w:pPr>
        <w:rPr>
          <w:b/>
          <w:bCs/>
        </w:rPr>
      </w:pPr>
      <w:r w:rsidRPr="00E436BE">
        <w:rPr>
          <w:b/>
          <w:bCs/>
        </w:rPr>
        <w:t>Section XIII: Performance Habit Development</w:t>
      </w:r>
    </w:p>
    <w:p w14:paraId="2E4E5258" w14:textId="77777777" w:rsidR="00E436BE" w:rsidRPr="00E436BE" w:rsidRDefault="00E436BE" w:rsidP="00E436BE">
      <w:r w:rsidRPr="00E436BE">
        <w:t>Now we arrive at one of the most important concepts in the Humane Connection™ methodology.</w:t>
      </w:r>
    </w:p>
    <w:p w14:paraId="0DB9C62D" w14:textId="77777777" w:rsidR="00E436BE" w:rsidRPr="00E436BE" w:rsidRDefault="00E436BE" w:rsidP="00E436BE">
      <w:r w:rsidRPr="00E436BE">
        <w:t>Performance habits.</w:t>
      </w:r>
    </w:p>
    <w:p w14:paraId="2AF45569" w14:textId="77777777" w:rsidR="00E436BE" w:rsidRPr="00E436BE" w:rsidRDefault="00E436BE" w:rsidP="00E436BE">
      <w:r w:rsidRPr="00E436BE">
        <w:t>Many organizations believe performance improves when people gain knowledge.</w:t>
      </w:r>
    </w:p>
    <w:p w14:paraId="7A7D654C" w14:textId="77777777" w:rsidR="00E436BE" w:rsidRPr="00E436BE" w:rsidRDefault="00E436BE" w:rsidP="00E436BE">
      <w:r w:rsidRPr="00E436BE">
        <w:t>Knowledge helps.</w:t>
      </w:r>
    </w:p>
    <w:p w14:paraId="37A411BE" w14:textId="77777777" w:rsidR="00E436BE" w:rsidRPr="00E436BE" w:rsidRDefault="00E436BE" w:rsidP="00E436BE">
      <w:r w:rsidRPr="00E436BE">
        <w:t>Knowledge alone is insufficient.</w:t>
      </w:r>
    </w:p>
    <w:p w14:paraId="2C4966B0" w14:textId="77777777" w:rsidR="00E436BE" w:rsidRPr="00E436BE" w:rsidRDefault="00E436BE" w:rsidP="00E436BE">
      <w:r w:rsidRPr="00E436BE">
        <w:t>Many organizations believe performance improves when people become motivated.</w:t>
      </w:r>
    </w:p>
    <w:p w14:paraId="16F53E6A" w14:textId="77777777" w:rsidR="00E436BE" w:rsidRPr="00E436BE" w:rsidRDefault="00E436BE" w:rsidP="00E436BE">
      <w:r w:rsidRPr="00E436BE">
        <w:t>Motivation helps.</w:t>
      </w:r>
    </w:p>
    <w:p w14:paraId="59681F21" w14:textId="77777777" w:rsidR="00E436BE" w:rsidRPr="00E436BE" w:rsidRDefault="00E436BE" w:rsidP="00E436BE">
      <w:r w:rsidRPr="00E436BE">
        <w:t>Motivation alone is insufficient.</w:t>
      </w:r>
    </w:p>
    <w:p w14:paraId="0A7F1ECA" w14:textId="77777777" w:rsidR="00E436BE" w:rsidRPr="00E436BE" w:rsidRDefault="00E436BE" w:rsidP="00E436BE">
      <w:r w:rsidRPr="00E436BE">
        <w:t>Many organizations believe performance improves when people attend training.</w:t>
      </w:r>
    </w:p>
    <w:p w14:paraId="49CCF124" w14:textId="77777777" w:rsidR="00E436BE" w:rsidRPr="00E436BE" w:rsidRDefault="00E436BE" w:rsidP="00E436BE">
      <w:r w:rsidRPr="00E436BE">
        <w:t>Training helps.</w:t>
      </w:r>
    </w:p>
    <w:p w14:paraId="564BD00A" w14:textId="77777777" w:rsidR="00E436BE" w:rsidRPr="00E436BE" w:rsidRDefault="00E436BE" w:rsidP="00E436BE">
      <w:r w:rsidRPr="00E436BE">
        <w:t>Training alone is insufficient.</w:t>
      </w:r>
    </w:p>
    <w:p w14:paraId="3578E0EE" w14:textId="77777777" w:rsidR="00E436BE" w:rsidRPr="00E436BE" w:rsidRDefault="00E436BE" w:rsidP="00E436BE">
      <w:r w:rsidRPr="00E436BE">
        <w:t>Performance stabilizes when productive behaviors become habits.</w:t>
      </w:r>
    </w:p>
    <w:p w14:paraId="7959E75E" w14:textId="77777777" w:rsidR="00E436BE" w:rsidRPr="00E436BE" w:rsidRDefault="00E436BE" w:rsidP="00E436BE">
      <w:r w:rsidRPr="00E436BE">
        <w:t>This is why Humane Connection™ focuses heavily on performance habit development.</w:t>
      </w:r>
    </w:p>
    <w:p w14:paraId="090E0A59" w14:textId="77777777" w:rsidR="00E436BE" w:rsidRPr="00E436BE" w:rsidRDefault="00000000" w:rsidP="00E436BE">
      <w:r>
        <w:pict w14:anchorId="407D15CD">
          <v:rect id="_x0000_i1085" style="width:0;height:1.5pt" o:hralign="center" o:hrstd="t" o:hr="t" fillcolor="#a0a0a0" stroked="f"/>
        </w:pict>
      </w:r>
    </w:p>
    <w:p w14:paraId="7AAF9BEB" w14:textId="77777777" w:rsidR="00E436BE" w:rsidRPr="00E436BE" w:rsidRDefault="00E436BE" w:rsidP="00E436BE">
      <w:pPr>
        <w:rPr>
          <w:b/>
          <w:bCs/>
        </w:rPr>
      </w:pPr>
      <w:r w:rsidRPr="00E436BE">
        <w:rPr>
          <w:b/>
          <w:bCs/>
        </w:rPr>
        <w:t>The Difference Between Insight and Habit</w:t>
      </w:r>
    </w:p>
    <w:p w14:paraId="3DFD914A" w14:textId="77777777" w:rsidR="00E436BE" w:rsidRPr="00E436BE" w:rsidRDefault="00E436BE" w:rsidP="00E436BE">
      <w:r w:rsidRPr="00E436BE">
        <w:t>Participants often leave a session energized.</w:t>
      </w:r>
    </w:p>
    <w:p w14:paraId="43BB94BB" w14:textId="77777777" w:rsidR="00E436BE" w:rsidRPr="00E436BE" w:rsidRDefault="00E436BE" w:rsidP="00E436BE">
      <w:r w:rsidRPr="00E436BE">
        <w:t>Inspired.</w:t>
      </w:r>
    </w:p>
    <w:p w14:paraId="0E45A367" w14:textId="77777777" w:rsidR="00E436BE" w:rsidRPr="00E436BE" w:rsidRDefault="00E436BE" w:rsidP="00E436BE">
      <w:r w:rsidRPr="00E436BE">
        <w:t>Motivated.</w:t>
      </w:r>
    </w:p>
    <w:p w14:paraId="209A5540" w14:textId="77777777" w:rsidR="00E436BE" w:rsidRPr="00E436BE" w:rsidRDefault="00E436BE" w:rsidP="00E436BE">
      <w:r w:rsidRPr="00E436BE">
        <w:t>Clear.</w:t>
      </w:r>
    </w:p>
    <w:p w14:paraId="5BC53FE1" w14:textId="77777777" w:rsidR="00E436BE" w:rsidRPr="00E436BE" w:rsidRDefault="00E436BE" w:rsidP="00E436BE">
      <w:r w:rsidRPr="00E436BE">
        <w:t>That is valuable.</w:t>
      </w:r>
    </w:p>
    <w:p w14:paraId="39308D74" w14:textId="77777777" w:rsidR="00E436BE" w:rsidRPr="00E436BE" w:rsidRDefault="00E436BE" w:rsidP="00E436BE">
      <w:r w:rsidRPr="00E436BE">
        <w:t>But motivation fades.</w:t>
      </w:r>
    </w:p>
    <w:p w14:paraId="16AF7881" w14:textId="77777777" w:rsidR="00E436BE" w:rsidRPr="00E436BE" w:rsidRDefault="00E436BE" w:rsidP="00E436BE">
      <w:r w:rsidRPr="00E436BE">
        <w:t>Emotion fades.</w:t>
      </w:r>
    </w:p>
    <w:p w14:paraId="64AEACC6" w14:textId="77777777" w:rsidR="00E436BE" w:rsidRPr="00E436BE" w:rsidRDefault="00E436BE" w:rsidP="00E436BE">
      <w:r w:rsidRPr="00E436BE">
        <w:t>Memory fades.</w:t>
      </w:r>
    </w:p>
    <w:p w14:paraId="1C2725D0" w14:textId="77777777" w:rsidR="00E436BE" w:rsidRPr="00E436BE" w:rsidRDefault="00E436BE" w:rsidP="00E436BE">
      <w:r w:rsidRPr="00E436BE">
        <w:lastRenderedPageBreak/>
        <w:t>Habits remain.</w:t>
      </w:r>
    </w:p>
    <w:p w14:paraId="24E25609" w14:textId="77777777" w:rsidR="00E436BE" w:rsidRPr="00E436BE" w:rsidRDefault="00E436BE" w:rsidP="00E436BE">
      <w:r w:rsidRPr="00E436BE">
        <w:t>A participant who consistently asks clarifying questions will outperform a participant who merely understands the importance of clarifying questions.</w:t>
      </w:r>
    </w:p>
    <w:p w14:paraId="1A0B56F6" w14:textId="77777777" w:rsidR="00E436BE" w:rsidRPr="00E436BE" w:rsidRDefault="00E436BE" w:rsidP="00E436BE">
      <w:r w:rsidRPr="00E436BE">
        <w:t>A participant who consistently structures updates using PREP will outperform a participant who simply remembers the PREP framework.</w:t>
      </w:r>
    </w:p>
    <w:p w14:paraId="4013DDFB" w14:textId="77777777" w:rsidR="00E436BE" w:rsidRPr="00E436BE" w:rsidRDefault="00E436BE" w:rsidP="00E436BE">
      <w:r w:rsidRPr="00E436BE">
        <w:t>Execution is built through repetition.</w:t>
      </w:r>
    </w:p>
    <w:p w14:paraId="5537AC04" w14:textId="77777777" w:rsidR="00E436BE" w:rsidRPr="00E436BE" w:rsidRDefault="00E436BE" w:rsidP="00E436BE">
      <w:r w:rsidRPr="00E436BE">
        <w:t>Not awareness alone.</w:t>
      </w:r>
    </w:p>
    <w:p w14:paraId="53CEFA61" w14:textId="77777777" w:rsidR="00E436BE" w:rsidRPr="00E436BE" w:rsidRDefault="00000000" w:rsidP="00E436BE">
      <w:r>
        <w:pict w14:anchorId="19BA3710">
          <v:rect id="_x0000_i1086" style="width:0;height:1.5pt" o:hralign="center" o:hrstd="t" o:hr="t" fillcolor="#a0a0a0" stroked="f"/>
        </w:pict>
      </w:r>
    </w:p>
    <w:p w14:paraId="46684EC7" w14:textId="77777777" w:rsidR="00E436BE" w:rsidRPr="00E436BE" w:rsidRDefault="00E436BE" w:rsidP="00E436BE">
      <w:pPr>
        <w:rPr>
          <w:b/>
          <w:bCs/>
        </w:rPr>
      </w:pPr>
      <w:r w:rsidRPr="00E436BE">
        <w:rPr>
          <w:b/>
          <w:bCs/>
        </w:rPr>
        <w:t>Identity-Aligned Performance Habits</w:t>
      </w:r>
    </w:p>
    <w:p w14:paraId="2AA30595" w14:textId="77777777" w:rsidR="00E436BE" w:rsidRPr="00E436BE" w:rsidRDefault="00E436BE" w:rsidP="00E436BE">
      <w:r w:rsidRPr="00E436BE">
        <w:t>One of the most important discoveries in behavioral science is that sustainable behavior is closely connected to identity.</w:t>
      </w:r>
    </w:p>
    <w:p w14:paraId="4B19DE13" w14:textId="77777777" w:rsidR="00E436BE" w:rsidRPr="00E436BE" w:rsidRDefault="00E436BE" w:rsidP="00E436BE">
      <w:r w:rsidRPr="00E436BE">
        <w:t>People are more likely to sustain behaviors that align with how they see themselves—or how they wish to see themselves.</w:t>
      </w:r>
    </w:p>
    <w:p w14:paraId="3A695A8A" w14:textId="77777777" w:rsidR="00E436BE" w:rsidRPr="00E436BE" w:rsidRDefault="00E436BE" w:rsidP="00E436BE">
      <w:r w:rsidRPr="00E436BE">
        <w:t>This is why Humane Connection™ frequently explores:</w:t>
      </w:r>
    </w:p>
    <w:p w14:paraId="76C33F97" w14:textId="77777777" w:rsidR="00E436BE" w:rsidRPr="00E436BE" w:rsidRDefault="00E436BE" w:rsidP="003309E7">
      <w:pPr>
        <w:numPr>
          <w:ilvl w:val="0"/>
          <w:numId w:val="42"/>
        </w:numPr>
      </w:pPr>
      <w:r w:rsidRPr="00E436BE">
        <w:t>Values</w:t>
      </w:r>
    </w:p>
    <w:p w14:paraId="3B6B6D6E" w14:textId="77777777" w:rsidR="00E436BE" w:rsidRPr="00E436BE" w:rsidRDefault="00E436BE" w:rsidP="003309E7">
      <w:pPr>
        <w:numPr>
          <w:ilvl w:val="0"/>
          <w:numId w:val="42"/>
        </w:numPr>
      </w:pPr>
      <w:r w:rsidRPr="00E436BE">
        <w:t>Motivation</w:t>
      </w:r>
    </w:p>
    <w:p w14:paraId="2351EC41" w14:textId="77777777" w:rsidR="00E436BE" w:rsidRPr="00E436BE" w:rsidRDefault="00E436BE" w:rsidP="003309E7">
      <w:pPr>
        <w:numPr>
          <w:ilvl w:val="0"/>
          <w:numId w:val="42"/>
        </w:numPr>
      </w:pPr>
      <w:r w:rsidRPr="00E436BE">
        <w:t>Aspirations</w:t>
      </w:r>
    </w:p>
    <w:p w14:paraId="18E1448B" w14:textId="77777777" w:rsidR="00E436BE" w:rsidRPr="00E436BE" w:rsidRDefault="00E436BE" w:rsidP="003309E7">
      <w:pPr>
        <w:numPr>
          <w:ilvl w:val="0"/>
          <w:numId w:val="42"/>
        </w:numPr>
      </w:pPr>
      <w:r w:rsidRPr="00E436BE">
        <w:t>Leadership identity</w:t>
      </w:r>
    </w:p>
    <w:p w14:paraId="150F548D" w14:textId="77777777" w:rsidR="00E436BE" w:rsidRPr="00E436BE" w:rsidRDefault="00E436BE" w:rsidP="003309E7">
      <w:pPr>
        <w:numPr>
          <w:ilvl w:val="0"/>
          <w:numId w:val="42"/>
        </w:numPr>
      </w:pPr>
      <w:r w:rsidRPr="00E436BE">
        <w:t>Professional identity</w:t>
      </w:r>
    </w:p>
    <w:p w14:paraId="082B66B7" w14:textId="77777777" w:rsidR="00E436BE" w:rsidRPr="00E436BE" w:rsidRDefault="00E436BE" w:rsidP="00E436BE">
      <w:r w:rsidRPr="00E436BE">
        <w:t>We are helping participants build toward their future professional self.</w:t>
      </w:r>
    </w:p>
    <w:p w14:paraId="04102485" w14:textId="77777777" w:rsidR="00E436BE" w:rsidRPr="00E436BE" w:rsidRDefault="00E436BE" w:rsidP="00E436BE">
      <w:r w:rsidRPr="00E436BE">
        <w:t>Not simply complete assignments.</w:t>
      </w:r>
    </w:p>
    <w:p w14:paraId="7A55B1F8" w14:textId="77777777" w:rsidR="00E436BE" w:rsidRPr="00E436BE" w:rsidRDefault="00E436BE" w:rsidP="00E436BE">
      <w:r w:rsidRPr="00E436BE">
        <w:t>For example:</w:t>
      </w:r>
    </w:p>
    <w:p w14:paraId="44996503" w14:textId="77777777" w:rsidR="00E436BE" w:rsidRPr="00E436BE" w:rsidRDefault="00E436BE" w:rsidP="00E436BE">
      <w:r w:rsidRPr="00E436BE">
        <w:t>A participant may say:</w:t>
      </w:r>
    </w:p>
    <w:p w14:paraId="4BC50FE9" w14:textId="77777777" w:rsidR="00E436BE" w:rsidRPr="00E436BE" w:rsidRDefault="00E436BE" w:rsidP="00E436BE">
      <w:r w:rsidRPr="00E436BE">
        <w:t>"I want to become a trusted advisor."</w:t>
      </w:r>
    </w:p>
    <w:p w14:paraId="62004618" w14:textId="77777777" w:rsidR="00E436BE" w:rsidRPr="00E436BE" w:rsidRDefault="00E436BE" w:rsidP="00E436BE">
      <w:r w:rsidRPr="00E436BE">
        <w:t>That identity creates opportunities for development.</w:t>
      </w:r>
    </w:p>
    <w:p w14:paraId="3F8DE880" w14:textId="77777777" w:rsidR="00E436BE" w:rsidRPr="00E436BE" w:rsidRDefault="00E436BE" w:rsidP="00E436BE">
      <w:r w:rsidRPr="00E436BE">
        <w:t>Now behaviors can be connected to that aspiration.</w:t>
      </w:r>
    </w:p>
    <w:p w14:paraId="421D51EA" w14:textId="77777777" w:rsidR="00E436BE" w:rsidRPr="00E436BE" w:rsidRDefault="00E436BE" w:rsidP="00E436BE">
      <w:r w:rsidRPr="00E436BE">
        <w:t>Trusted advisors:</w:t>
      </w:r>
    </w:p>
    <w:p w14:paraId="79DC488F" w14:textId="77777777" w:rsidR="00E436BE" w:rsidRPr="00E436BE" w:rsidRDefault="00E436BE" w:rsidP="003309E7">
      <w:pPr>
        <w:numPr>
          <w:ilvl w:val="0"/>
          <w:numId w:val="43"/>
        </w:numPr>
      </w:pPr>
      <w:r w:rsidRPr="00E436BE">
        <w:lastRenderedPageBreak/>
        <w:t>Ask thoughtful questions.</w:t>
      </w:r>
    </w:p>
    <w:p w14:paraId="12D88BE4" w14:textId="77777777" w:rsidR="00E436BE" w:rsidRPr="00E436BE" w:rsidRDefault="00E436BE" w:rsidP="003309E7">
      <w:pPr>
        <w:numPr>
          <w:ilvl w:val="0"/>
          <w:numId w:val="43"/>
        </w:numPr>
      </w:pPr>
      <w:r w:rsidRPr="00E436BE">
        <w:t>Clarify expectations.</w:t>
      </w:r>
    </w:p>
    <w:p w14:paraId="187B59B6" w14:textId="77777777" w:rsidR="00E436BE" w:rsidRPr="00E436BE" w:rsidRDefault="00E436BE" w:rsidP="003309E7">
      <w:pPr>
        <w:numPr>
          <w:ilvl w:val="0"/>
          <w:numId w:val="43"/>
        </w:numPr>
      </w:pPr>
      <w:r w:rsidRPr="00E436BE">
        <w:t>Communicate proactively.</w:t>
      </w:r>
    </w:p>
    <w:p w14:paraId="4F2D5137" w14:textId="77777777" w:rsidR="00E436BE" w:rsidRPr="00E436BE" w:rsidRDefault="00E436BE" w:rsidP="003309E7">
      <w:pPr>
        <w:numPr>
          <w:ilvl w:val="0"/>
          <w:numId w:val="43"/>
        </w:numPr>
      </w:pPr>
      <w:r w:rsidRPr="00E436BE">
        <w:t>Build relationships.</w:t>
      </w:r>
    </w:p>
    <w:p w14:paraId="18918A5E" w14:textId="77777777" w:rsidR="00E436BE" w:rsidRPr="00E436BE" w:rsidRDefault="00E436BE" w:rsidP="003309E7">
      <w:pPr>
        <w:numPr>
          <w:ilvl w:val="0"/>
          <w:numId w:val="43"/>
        </w:numPr>
      </w:pPr>
      <w:r w:rsidRPr="00E436BE">
        <w:t>Follow through consistently.</w:t>
      </w:r>
    </w:p>
    <w:p w14:paraId="2275F465" w14:textId="77777777" w:rsidR="00E436BE" w:rsidRPr="00E436BE" w:rsidRDefault="00E436BE" w:rsidP="00E436BE">
      <w:r w:rsidRPr="00E436BE">
        <w:t>The behavior now has meaning.</w:t>
      </w:r>
    </w:p>
    <w:p w14:paraId="222D7BAB" w14:textId="77777777" w:rsidR="00E436BE" w:rsidRPr="00E436BE" w:rsidRDefault="00E436BE" w:rsidP="00E436BE">
      <w:r w:rsidRPr="00E436BE">
        <w:t>It is no longer simply a task.</w:t>
      </w:r>
    </w:p>
    <w:p w14:paraId="45EE12B5" w14:textId="77777777" w:rsidR="00E436BE" w:rsidRPr="00E436BE" w:rsidRDefault="00E436BE" w:rsidP="00E436BE">
      <w:r w:rsidRPr="00E436BE">
        <w:t>It is part of becoming who they wish to become.</w:t>
      </w:r>
    </w:p>
    <w:p w14:paraId="59507D73" w14:textId="77777777" w:rsidR="00E436BE" w:rsidRPr="00E436BE" w:rsidRDefault="00000000" w:rsidP="00E436BE">
      <w:r>
        <w:pict w14:anchorId="17DF0F45">
          <v:rect id="_x0000_i1087" style="width:0;height:1.5pt" o:hralign="center" o:hrstd="t" o:hr="t" fillcolor="#a0a0a0" stroked="f"/>
        </w:pict>
      </w:r>
    </w:p>
    <w:p w14:paraId="7FE97A7E" w14:textId="77777777" w:rsidR="00E436BE" w:rsidRPr="00E436BE" w:rsidRDefault="00E436BE" w:rsidP="00E436BE">
      <w:pPr>
        <w:rPr>
          <w:b/>
          <w:bCs/>
        </w:rPr>
      </w:pPr>
      <w:r w:rsidRPr="00E436BE">
        <w:rPr>
          <w:b/>
          <w:bCs/>
        </w:rPr>
        <w:t>The Invisible Motivation Layer</w:t>
      </w:r>
    </w:p>
    <w:p w14:paraId="3B0D2C2F" w14:textId="77777777" w:rsidR="00E436BE" w:rsidRPr="00E436BE" w:rsidRDefault="00E436BE" w:rsidP="00E436BE">
      <w:r w:rsidRPr="00E436BE">
        <w:t>This is particularly important in leadership development.</w:t>
      </w:r>
    </w:p>
    <w:p w14:paraId="0364DD05" w14:textId="77777777" w:rsidR="00E436BE" w:rsidRPr="00E436BE" w:rsidRDefault="00E436BE" w:rsidP="00E436BE">
      <w:r w:rsidRPr="00E436BE">
        <w:t>Humane Connection™ absolutely seeks to inspire participants.</w:t>
      </w:r>
    </w:p>
    <w:p w14:paraId="4F7FC967" w14:textId="77777777" w:rsidR="00E436BE" w:rsidRPr="00E436BE" w:rsidRDefault="00E436BE" w:rsidP="00E436BE">
      <w:r w:rsidRPr="00E436BE">
        <w:t>But inspiration is not the end goal.</w:t>
      </w:r>
    </w:p>
    <w:p w14:paraId="745E6448" w14:textId="77777777" w:rsidR="00E436BE" w:rsidRPr="00E436BE" w:rsidRDefault="00E436BE" w:rsidP="00E436BE">
      <w:r w:rsidRPr="00E436BE">
        <w:t>Inspiration is connected to identity.</w:t>
      </w:r>
    </w:p>
    <w:p w14:paraId="643A25A0" w14:textId="77777777" w:rsidR="00E436BE" w:rsidRPr="00E436BE" w:rsidRDefault="00E436BE" w:rsidP="00E436BE">
      <w:r w:rsidRPr="00E436BE">
        <w:t>We help participants see a more capable version of themselves.</w:t>
      </w:r>
    </w:p>
    <w:p w14:paraId="25C2548D" w14:textId="77777777" w:rsidR="00E436BE" w:rsidRPr="00E436BE" w:rsidRDefault="00E436BE" w:rsidP="00E436BE">
      <w:r w:rsidRPr="00E436BE">
        <w:t>Then we help them build habits that support that version.</w:t>
      </w:r>
    </w:p>
    <w:p w14:paraId="2B326E81" w14:textId="77777777" w:rsidR="00E436BE" w:rsidRPr="00E436BE" w:rsidRDefault="00E436BE" w:rsidP="00E436BE">
      <w:r w:rsidRPr="00E436BE">
        <w:t>That is where sustainable development occurs.</w:t>
      </w:r>
    </w:p>
    <w:p w14:paraId="48C61711" w14:textId="77777777" w:rsidR="00E436BE" w:rsidRPr="00E436BE" w:rsidRDefault="00000000" w:rsidP="00E436BE">
      <w:r>
        <w:pict w14:anchorId="63599538">
          <v:rect id="_x0000_i1088" style="width:0;height:1.5pt" o:hralign="center" o:hrstd="t" o:hr="t" fillcolor="#a0a0a0" stroked="f"/>
        </w:pict>
      </w:r>
    </w:p>
    <w:p w14:paraId="726FB699" w14:textId="77777777" w:rsidR="00E436BE" w:rsidRPr="00E436BE" w:rsidRDefault="00E436BE" w:rsidP="00E436BE">
      <w:pPr>
        <w:rPr>
          <w:b/>
          <w:bCs/>
        </w:rPr>
      </w:pPr>
      <w:r w:rsidRPr="00E436BE">
        <w:rPr>
          <w:b/>
          <w:bCs/>
        </w:rPr>
        <w:t>Assigned Performance Habits</w:t>
      </w:r>
    </w:p>
    <w:p w14:paraId="42BCFA1A" w14:textId="77777777" w:rsidR="00E436BE" w:rsidRPr="00E436BE" w:rsidRDefault="00E436BE" w:rsidP="00E436BE">
      <w:r w:rsidRPr="00E436BE">
        <w:t>Every session concludes with a behavioral commitment.</w:t>
      </w:r>
    </w:p>
    <w:p w14:paraId="66D38E49" w14:textId="77777777" w:rsidR="00E436BE" w:rsidRPr="00E436BE" w:rsidRDefault="00E436BE" w:rsidP="00E436BE">
      <w:r w:rsidRPr="00E436BE">
        <w:t>These commitments are assigned intentionally.</w:t>
      </w:r>
    </w:p>
    <w:p w14:paraId="5D06745D" w14:textId="77777777" w:rsidR="00E436BE" w:rsidRPr="00E436BE" w:rsidRDefault="00E436BE" w:rsidP="00E436BE">
      <w:r w:rsidRPr="00E436BE">
        <w:t>They are not random.</w:t>
      </w:r>
    </w:p>
    <w:p w14:paraId="5BAAF890" w14:textId="77777777" w:rsidR="00E436BE" w:rsidRPr="00E436BE" w:rsidRDefault="00E436BE" w:rsidP="00E436BE">
      <w:r w:rsidRPr="00E436BE">
        <w:t>They are not optional.</w:t>
      </w:r>
    </w:p>
    <w:p w14:paraId="490E91EA" w14:textId="77777777" w:rsidR="00E436BE" w:rsidRPr="00E436BE" w:rsidRDefault="00E436BE" w:rsidP="00E436BE">
      <w:r w:rsidRPr="00E436BE">
        <w:t>They are selected based on the participant's development needs and the session objectives.</w:t>
      </w:r>
    </w:p>
    <w:p w14:paraId="4F00A389" w14:textId="77777777" w:rsidR="00E436BE" w:rsidRPr="00E436BE" w:rsidRDefault="00E436BE" w:rsidP="00E436BE">
      <w:r w:rsidRPr="00E436BE">
        <w:t>For example:</w:t>
      </w:r>
    </w:p>
    <w:p w14:paraId="668E9D54" w14:textId="77777777" w:rsidR="00E436BE" w:rsidRPr="00E436BE" w:rsidRDefault="00E436BE" w:rsidP="00E436BE">
      <w:r w:rsidRPr="00E436BE">
        <w:lastRenderedPageBreak/>
        <w:t>After Effective Communication:</w:t>
      </w:r>
    </w:p>
    <w:p w14:paraId="08368233" w14:textId="77777777" w:rsidR="00E436BE" w:rsidRPr="00E436BE" w:rsidRDefault="00E436BE" w:rsidP="00E436BE">
      <w:r w:rsidRPr="00E436BE">
        <w:t>Practice the PREP Method.</w:t>
      </w:r>
    </w:p>
    <w:p w14:paraId="2E2D9A79" w14:textId="77777777" w:rsidR="00E436BE" w:rsidRPr="00E436BE" w:rsidRDefault="00E436BE" w:rsidP="00E436BE">
      <w:r w:rsidRPr="00E436BE">
        <w:t>After Role Mastery:</w:t>
      </w:r>
    </w:p>
    <w:p w14:paraId="268BD36C" w14:textId="77777777" w:rsidR="00E436BE" w:rsidRPr="00E436BE" w:rsidRDefault="00E436BE" w:rsidP="00E436BE">
      <w:r w:rsidRPr="00E436BE">
        <w:t>Ask clarifying questions consistently.</w:t>
      </w:r>
    </w:p>
    <w:p w14:paraId="5D3AAA4D" w14:textId="77777777" w:rsidR="00E436BE" w:rsidRPr="00E436BE" w:rsidRDefault="00E436BE" w:rsidP="00E436BE">
      <w:r w:rsidRPr="00E436BE">
        <w:t>After Leadership Confidence:</w:t>
      </w:r>
    </w:p>
    <w:p w14:paraId="2EA44489" w14:textId="77777777" w:rsidR="00E436BE" w:rsidRPr="00E436BE" w:rsidRDefault="00E436BE" w:rsidP="00E436BE">
      <w:r w:rsidRPr="00E436BE">
        <w:t>Initiate a stakeholder conversation.</w:t>
      </w:r>
    </w:p>
    <w:p w14:paraId="6EE5F935" w14:textId="77777777" w:rsidR="00E436BE" w:rsidRPr="00E436BE" w:rsidRDefault="00E436BE" w:rsidP="00E436BE">
      <w:r w:rsidRPr="00E436BE">
        <w:t>After Project Management:</w:t>
      </w:r>
    </w:p>
    <w:p w14:paraId="0796645D" w14:textId="77777777" w:rsidR="00E436BE" w:rsidRPr="00E436BE" w:rsidRDefault="00E436BE" w:rsidP="00E436BE">
      <w:r w:rsidRPr="00E436BE">
        <w:t>Use a planning framework before beginning work.</w:t>
      </w:r>
    </w:p>
    <w:p w14:paraId="2F94EBE0" w14:textId="77777777" w:rsidR="00E436BE" w:rsidRPr="00E436BE" w:rsidRDefault="00E436BE" w:rsidP="00E436BE">
      <w:r w:rsidRPr="00E436BE">
        <w:t>The objective is not completion.</w:t>
      </w:r>
    </w:p>
    <w:p w14:paraId="7F29AAAA" w14:textId="77777777" w:rsidR="00E436BE" w:rsidRPr="00E436BE" w:rsidRDefault="00E436BE" w:rsidP="00E436BE">
      <w:r w:rsidRPr="00E436BE">
        <w:t>The objective is repetition.</w:t>
      </w:r>
    </w:p>
    <w:p w14:paraId="7C854818" w14:textId="77777777" w:rsidR="00E436BE" w:rsidRPr="00E436BE" w:rsidRDefault="00E436BE" w:rsidP="00E436BE">
      <w:r w:rsidRPr="00E436BE">
        <w:t>Because repetition creates habits.</w:t>
      </w:r>
    </w:p>
    <w:p w14:paraId="202BC92A" w14:textId="77777777" w:rsidR="00E436BE" w:rsidRPr="00E436BE" w:rsidRDefault="00E436BE" w:rsidP="00E436BE">
      <w:r w:rsidRPr="00E436BE">
        <w:t>And habits create performance.</w:t>
      </w:r>
    </w:p>
    <w:p w14:paraId="4AD12141" w14:textId="77777777" w:rsidR="00E436BE" w:rsidRPr="00E436BE" w:rsidRDefault="00000000" w:rsidP="00E436BE">
      <w:r>
        <w:pict w14:anchorId="7EBE664C">
          <v:rect id="_x0000_i1089" style="width:0;height:1.5pt" o:hralign="center" o:hrstd="t" o:hr="t" fillcolor="#a0a0a0" stroked="f"/>
        </w:pict>
      </w:r>
    </w:p>
    <w:p w14:paraId="53F5A203" w14:textId="77777777" w:rsidR="00E436BE" w:rsidRPr="00E436BE" w:rsidRDefault="00E436BE" w:rsidP="00E436BE">
      <w:pPr>
        <w:rPr>
          <w:b/>
          <w:bCs/>
        </w:rPr>
      </w:pPr>
      <w:r w:rsidRPr="00E436BE">
        <w:rPr>
          <w:b/>
          <w:bCs/>
        </w:rPr>
        <w:t>Section XIV: Simulation and Observation Rubrics</w:t>
      </w:r>
    </w:p>
    <w:p w14:paraId="11554068" w14:textId="77777777" w:rsidR="00E436BE" w:rsidRPr="00E436BE" w:rsidRDefault="00E436BE" w:rsidP="00E436BE">
      <w:r w:rsidRPr="00E436BE">
        <w:t>A common mistake in development programs is relying exclusively on participant self-assessment.</w:t>
      </w:r>
    </w:p>
    <w:p w14:paraId="0E949E2A" w14:textId="77777777" w:rsidR="00E436BE" w:rsidRPr="00E436BE" w:rsidRDefault="00E436BE" w:rsidP="00E436BE">
      <w:r w:rsidRPr="00E436BE">
        <w:t>Self-awareness matters.</w:t>
      </w:r>
    </w:p>
    <w:p w14:paraId="76847690" w14:textId="77777777" w:rsidR="00E436BE" w:rsidRPr="00E436BE" w:rsidRDefault="00E436BE" w:rsidP="00E436BE">
      <w:r w:rsidRPr="00E436BE">
        <w:t>But observation matters too.</w:t>
      </w:r>
    </w:p>
    <w:p w14:paraId="52C57330" w14:textId="77777777" w:rsidR="00E436BE" w:rsidRPr="00E436BE" w:rsidRDefault="00E436BE" w:rsidP="00E436BE">
      <w:r w:rsidRPr="00E436BE">
        <w:t>This is why Humane Connection™ incorporates simulations, roleplays, exercises, and observation rubrics.</w:t>
      </w:r>
    </w:p>
    <w:p w14:paraId="7BE0E275" w14:textId="77777777" w:rsidR="00E436BE" w:rsidRPr="00E436BE" w:rsidRDefault="00E436BE" w:rsidP="00E436BE">
      <w:r w:rsidRPr="00E436BE">
        <w:t>These tools allow facilitators to assess observable behavior.</w:t>
      </w:r>
    </w:p>
    <w:p w14:paraId="7D5CA387" w14:textId="77777777" w:rsidR="00E436BE" w:rsidRPr="00E436BE" w:rsidRDefault="00E436BE" w:rsidP="00E436BE">
      <w:r w:rsidRPr="00E436BE">
        <w:t>Not intentions.</w:t>
      </w:r>
    </w:p>
    <w:p w14:paraId="65FA6A27" w14:textId="77777777" w:rsidR="00E436BE" w:rsidRPr="00E436BE" w:rsidRDefault="00E436BE" w:rsidP="00E436BE">
      <w:r w:rsidRPr="00E436BE">
        <w:t>Not perceptions.</w:t>
      </w:r>
    </w:p>
    <w:p w14:paraId="52C73A9A" w14:textId="77777777" w:rsidR="00E436BE" w:rsidRPr="00E436BE" w:rsidRDefault="00E436BE" w:rsidP="00E436BE">
      <w:r w:rsidRPr="00E436BE">
        <w:t>Behavior.</w:t>
      </w:r>
    </w:p>
    <w:p w14:paraId="401FF705" w14:textId="77777777" w:rsidR="00E436BE" w:rsidRPr="00E436BE" w:rsidRDefault="00000000" w:rsidP="00E436BE">
      <w:r>
        <w:pict w14:anchorId="69677375">
          <v:rect id="_x0000_i1090" style="width:0;height:1.5pt" o:hralign="center" o:hrstd="t" o:hr="t" fillcolor="#a0a0a0" stroked="f"/>
        </w:pict>
      </w:r>
    </w:p>
    <w:p w14:paraId="255442D3" w14:textId="77777777" w:rsidR="00E436BE" w:rsidRPr="00E436BE" w:rsidRDefault="00E436BE" w:rsidP="00E436BE">
      <w:pPr>
        <w:rPr>
          <w:b/>
          <w:bCs/>
        </w:rPr>
      </w:pPr>
      <w:r w:rsidRPr="00E436BE">
        <w:rPr>
          <w:b/>
          <w:bCs/>
        </w:rPr>
        <w:t>Why Simulations Matter</w:t>
      </w:r>
    </w:p>
    <w:p w14:paraId="2C94617C" w14:textId="77777777" w:rsidR="00E436BE" w:rsidRPr="00E436BE" w:rsidRDefault="00E436BE" w:rsidP="00E436BE">
      <w:r w:rsidRPr="00E436BE">
        <w:lastRenderedPageBreak/>
        <w:t>Simulations create opportunities to observe participants under controlled conditions.</w:t>
      </w:r>
    </w:p>
    <w:p w14:paraId="536C9ACD" w14:textId="77777777" w:rsidR="00E436BE" w:rsidRPr="00E436BE" w:rsidRDefault="00E436BE" w:rsidP="00E436BE">
      <w:r w:rsidRPr="00E436BE">
        <w:t>Facilitators can evaluate:</w:t>
      </w:r>
    </w:p>
    <w:p w14:paraId="087B92A0" w14:textId="77777777" w:rsidR="00E436BE" w:rsidRPr="00E436BE" w:rsidRDefault="00E436BE" w:rsidP="003309E7">
      <w:pPr>
        <w:numPr>
          <w:ilvl w:val="0"/>
          <w:numId w:val="44"/>
        </w:numPr>
      </w:pPr>
      <w:r w:rsidRPr="00E436BE">
        <w:t>Communication</w:t>
      </w:r>
    </w:p>
    <w:p w14:paraId="07B4CA09" w14:textId="77777777" w:rsidR="00E436BE" w:rsidRPr="00E436BE" w:rsidRDefault="00E436BE" w:rsidP="003309E7">
      <w:pPr>
        <w:numPr>
          <w:ilvl w:val="0"/>
          <w:numId w:val="44"/>
        </w:numPr>
      </w:pPr>
      <w:r w:rsidRPr="00E436BE">
        <w:t>Decision-making</w:t>
      </w:r>
    </w:p>
    <w:p w14:paraId="3DB780CE" w14:textId="77777777" w:rsidR="00E436BE" w:rsidRPr="00E436BE" w:rsidRDefault="00E436BE" w:rsidP="003309E7">
      <w:pPr>
        <w:numPr>
          <w:ilvl w:val="0"/>
          <w:numId w:val="44"/>
        </w:numPr>
      </w:pPr>
      <w:r w:rsidRPr="00E436BE">
        <w:t>Leadership presence</w:t>
      </w:r>
    </w:p>
    <w:p w14:paraId="43D527E4" w14:textId="77777777" w:rsidR="00E436BE" w:rsidRPr="00E436BE" w:rsidRDefault="00E436BE" w:rsidP="003309E7">
      <w:pPr>
        <w:numPr>
          <w:ilvl w:val="0"/>
          <w:numId w:val="44"/>
        </w:numPr>
      </w:pPr>
      <w:r w:rsidRPr="00E436BE">
        <w:t>Accountability</w:t>
      </w:r>
    </w:p>
    <w:p w14:paraId="6368337D" w14:textId="77777777" w:rsidR="00E436BE" w:rsidRPr="00E436BE" w:rsidRDefault="00E436BE" w:rsidP="003309E7">
      <w:pPr>
        <w:numPr>
          <w:ilvl w:val="0"/>
          <w:numId w:val="44"/>
        </w:numPr>
      </w:pPr>
      <w:r w:rsidRPr="00E436BE">
        <w:t>Adaptability</w:t>
      </w:r>
    </w:p>
    <w:p w14:paraId="2F8C1E33" w14:textId="77777777" w:rsidR="00E436BE" w:rsidRPr="00E436BE" w:rsidRDefault="00E436BE" w:rsidP="003309E7">
      <w:pPr>
        <w:numPr>
          <w:ilvl w:val="0"/>
          <w:numId w:val="44"/>
        </w:numPr>
      </w:pPr>
      <w:r w:rsidRPr="00E436BE">
        <w:t>Conflict navigation</w:t>
      </w:r>
    </w:p>
    <w:p w14:paraId="2D6F5190" w14:textId="77777777" w:rsidR="00E436BE" w:rsidRPr="00E436BE" w:rsidRDefault="00E436BE" w:rsidP="00E436BE">
      <w:r w:rsidRPr="00E436BE">
        <w:t>Simulations often reveal behaviors that do not appear during discussion alone.</w:t>
      </w:r>
    </w:p>
    <w:p w14:paraId="2298BC48" w14:textId="77777777" w:rsidR="00E436BE" w:rsidRPr="00E436BE" w:rsidRDefault="00E436BE" w:rsidP="00E436BE">
      <w:r w:rsidRPr="00E436BE">
        <w:t>A participant may understand a concept perfectly.</w:t>
      </w:r>
    </w:p>
    <w:p w14:paraId="587BEE1F" w14:textId="77777777" w:rsidR="00E436BE" w:rsidRPr="00E436BE" w:rsidRDefault="00E436BE" w:rsidP="00E436BE">
      <w:r w:rsidRPr="00E436BE">
        <w:t>Then struggle to execute it during a simulation.</w:t>
      </w:r>
    </w:p>
    <w:p w14:paraId="256AFE8B" w14:textId="77777777" w:rsidR="00E436BE" w:rsidRPr="00E436BE" w:rsidRDefault="00E436BE" w:rsidP="00E436BE">
      <w:r w:rsidRPr="00E436BE">
        <w:t>That information is valuable.</w:t>
      </w:r>
    </w:p>
    <w:p w14:paraId="14B3E7D3" w14:textId="77777777" w:rsidR="00E436BE" w:rsidRPr="00E436BE" w:rsidRDefault="00E436BE" w:rsidP="00E436BE">
      <w:r w:rsidRPr="00E436BE">
        <w:t>Because performance—not knowledge—is what ultimately matters.</w:t>
      </w:r>
    </w:p>
    <w:p w14:paraId="54D14E83" w14:textId="77777777" w:rsidR="00E436BE" w:rsidRPr="00E436BE" w:rsidRDefault="00000000" w:rsidP="00E436BE">
      <w:r>
        <w:pict w14:anchorId="40C54777">
          <v:rect id="_x0000_i1091" style="width:0;height:1.5pt" o:hralign="center" o:hrstd="t" o:hr="t" fillcolor="#a0a0a0" stroked="f"/>
        </w:pict>
      </w:r>
    </w:p>
    <w:p w14:paraId="7CBDCEA7" w14:textId="77777777" w:rsidR="00E436BE" w:rsidRPr="00E436BE" w:rsidRDefault="00E436BE" w:rsidP="00E436BE">
      <w:pPr>
        <w:rPr>
          <w:b/>
          <w:bCs/>
        </w:rPr>
      </w:pPr>
      <w:r w:rsidRPr="00E436BE">
        <w:rPr>
          <w:b/>
          <w:bCs/>
        </w:rPr>
        <w:t>Humane Connection™ Observation Rubric</w:t>
      </w:r>
    </w:p>
    <w:p w14:paraId="18ADDF6C" w14:textId="77777777" w:rsidR="00E436BE" w:rsidRPr="00E436BE" w:rsidRDefault="00E436BE" w:rsidP="00E436BE">
      <w:r w:rsidRPr="00E436BE">
        <w:t>During simulations and applied exercises, facilitators should assess the following dimensions:</w:t>
      </w:r>
    </w:p>
    <w:p w14:paraId="6160E45C" w14:textId="77777777" w:rsidR="00E436BE" w:rsidRPr="00E436BE" w:rsidRDefault="00E436BE" w:rsidP="00E436BE">
      <w:pPr>
        <w:rPr>
          <w:b/>
          <w:bCs/>
        </w:rPr>
      </w:pPr>
      <w:r w:rsidRPr="00E436BE">
        <w:rPr>
          <w:b/>
          <w:bCs/>
        </w:rPr>
        <w:t>Communication Clarity</w:t>
      </w:r>
    </w:p>
    <w:p w14:paraId="5D258B1E" w14:textId="77777777" w:rsidR="00E436BE" w:rsidRPr="00E436BE" w:rsidRDefault="00E436BE" w:rsidP="00E436BE">
      <w:r w:rsidRPr="00E436BE">
        <w:t>Can the participant communicate ideas clearly?</w:t>
      </w:r>
    </w:p>
    <w:p w14:paraId="0456D4BF" w14:textId="77777777" w:rsidR="00E436BE" w:rsidRPr="00E436BE" w:rsidRDefault="00E436BE" w:rsidP="00E436BE">
      <w:r w:rsidRPr="00E436BE">
        <w:t>Can they organize information effectively?</w:t>
      </w:r>
    </w:p>
    <w:p w14:paraId="122C4482" w14:textId="77777777" w:rsidR="00E436BE" w:rsidRPr="00E436BE" w:rsidRDefault="00E436BE" w:rsidP="00E436BE">
      <w:r w:rsidRPr="00E436BE">
        <w:t>Can they explain their thinking?</w:t>
      </w:r>
    </w:p>
    <w:p w14:paraId="474CEDA4" w14:textId="77777777" w:rsidR="00E436BE" w:rsidRPr="00E436BE" w:rsidRDefault="00E436BE" w:rsidP="00E436BE">
      <w:pPr>
        <w:rPr>
          <w:b/>
          <w:bCs/>
        </w:rPr>
      </w:pPr>
      <w:r w:rsidRPr="00E436BE">
        <w:rPr>
          <w:b/>
          <w:bCs/>
        </w:rPr>
        <w:t>Presence</w:t>
      </w:r>
    </w:p>
    <w:p w14:paraId="6D45922E" w14:textId="77777777" w:rsidR="00E436BE" w:rsidRPr="00E436BE" w:rsidRDefault="00E436BE" w:rsidP="00E436BE">
      <w:r w:rsidRPr="00E436BE">
        <w:t>Are they engaged?</w:t>
      </w:r>
    </w:p>
    <w:p w14:paraId="2105D43E" w14:textId="77777777" w:rsidR="00E436BE" w:rsidRPr="00E436BE" w:rsidRDefault="00E436BE" w:rsidP="00E436BE">
      <w:r w:rsidRPr="00E436BE">
        <w:t>Focused?</w:t>
      </w:r>
    </w:p>
    <w:p w14:paraId="77AC06CB" w14:textId="77777777" w:rsidR="00E436BE" w:rsidRPr="00E436BE" w:rsidRDefault="00E436BE" w:rsidP="00E436BE">
      <w:r w:rsidRPr="00E436BE">
        <w:t>Attentive?</w:t>
      </w:r>
    </w:p>
    <w:p w14:paraId="1D8D8366" w14:textId="77777777" w:rsidR="00E436BE" w:rsidRPr="00E436BE" w:rsidRDefault="00E436BE" w:rsidP="00E436BE">
      <w:r w:rsidRPr="00E436BE">
        <w:t>Do they listen actively?</w:t>
      </w:r>
    </w:p>
    <w:p w14:paraId="58F69806" w14:textId="77777777" w:rsidR="00E436BE" w:rsidRPr="00E436BE" w:rsidRDefault="00E436BE" w:rsidP="00E436BE">
      <w:pPr>
        <w:rPr>
          <w:b/>
          <w:bCs/>
        </w:rPr>
      </w:pPr>
      <w:r w:rsidRPr="00E436BE">
        <w:rPr>
          <w:b/>
          <w:bCs/>
        </w:rPr>
        <w:lastRenderedPageBreak/>
        <w:t>Adaptability</w:t>
      </w:r>
    </w:p>
    <w:p w14:paraId="07331253" w14:textId="77777777" w:rsidR="00E436BE" w:rsidRPr="00E436BE" w:rsidRDefault="00E436BE" w:rsidP="00E436BE">
      <w:r w:rsidRPr="00E436BE">
        <w:t>Can they adjust to changing information?</w:t>
      </w:r>
    </w:p>
    <w:p w14:paraId="4D529C18" w14:textId="77777777" w:rsidR="00E436BE" w:rsidRPr="00E436BE" w:rsidRDefault="00E436BE" w:rsidP="00E436BE">
      <w:r w:rsidRPr="00E436BE">
        <w:t>Can they respond to different perspectives?</w:t>
      </w:r>
    </w:p>
    <w:p w14:paraId="753B296B" w14:textId="77777777" w:rsidR="00E436BE" w:rsidRPr="00E436BE" w:rsidRDefault="00E436BE" w:rsidP="00E436BE">
      <w:r w:rsidRPr="00E436BE">
        <w:t>Can they adapt communication to audience needs?</w:t>
      </w:r>
    </w:p>
    <w:p w14:paraId="79B0F2DE" w14:textId="77777777" w:rsidR="00E436BE" w:rsidRPr="00E436BE" w:rsidRDefault="00E436BE" w:rsidP="00E436BE">
      <w:pPr>
        <w:rPr>
          <w:b/>
          <w:bCs/>
        </w:rPr>
      </w:pPr>
      <w:r w:rsidRPr="00E436BE">
        <w:rPr>
          <w:b/>
          <w:bCs/>
        </w:rPr>
        <w:t>Accountability</w:t>
      </w:r>
    </w:p>
    <w:p w14:paraId="14621860" w14:textId="77777777" w:rsidR="00E436BE" w:rsidRPr="00E436BE" w:rsidRDefault="00E436BE" w:rsidP="00E436BE">
      <w:r w:rsidRPr="00E436BE">
        <w:t>Do they own mistakes?</w:t>
      </w:r>
    </w:p>
    <w:p w14:paraId="124DD9BE" w14:textId="77777777" w:rsidR="00E436BE" w:rsidRPr="00E436BE" w:rsidRDefault="00E436BE" w:rsidP="00E436BE">
      <w:r w:rsidRPr="00E436BE">
        <w:t>Do they accept responsibility?</w:t>
      </w:r>
    </w:p>
    <w:p w14:paraId="4FA710B6" w14:textId="77777777" w:rsidR="00E436BE" w:rsidRPr="00E436BE" w:rsidRDefault="00E436BE" w:rsidP="00E436BE">
      <w:r w:rsidRPr="00E436BE">
        <w:t>Do they follow through?</w:t>
      </w:r>
    </w:p>
    <w:p w14:paraId="5738E2EB" w14:textId="77777777" w:rsidR="00E436BE" w:rsidRPr="00E436BE" w:rsidRDefault="00E436BE" w:rsidP="00E436BE">
      <w:pPr>
        <w:rPr>
          <w:b/>
          <w:bCs/>
        </w:rPr>
      </w:pPr>
      <w:r w:rsidRPr="00E436BE">
        <w:rPr>
          <w:b/>
          <w:bCs/>
        </w:rPr>
        <w:t>Conflict Navigation</w:t>
      </w:r>
    </w:p>
    <w:p w14:paraId="3C66322E" w14:textId="77777777" w:rsidR="00E436BE" w:rsidRPr="00E436BE" w:rsidRDefault="00E436BE" w:rsidP="00E436BE">
      <w:r w:rsidRPr="00E436BE">
        <w:t>Can they engage disagreement respectfully?</w:t>
      </w:r>
    </w:p>
    <w:p w14:paraId="379FDC43" w14:textId="77777777" w:rsidR="00E436BE" w:rsidRPr="00E436BE" w:rsidRDefault="00E436BE" w:rsidP="00E436BE">
      <w:r w:rsidRPr="00E436BE">
        <w:t>Can they maintain composure?</w:t>
      </w:r>
    </w:p>
    <w:p w14:paraId="0AD1D01C" w14:textId="77777777" w:rsidR="00E436BE" w:rsidRPr="00E436BE" w:rsidRDefault="00E436BE" w:rsidP="00E436BE">
      <w:r w:rsidRPr="00E436BE">
        <w:t>Can they preserve dignity while addressing tension?</w:t>
      </w:r>
    </w:p>
    <w:p w14:paraId="2E296683" w14:textId="77777777" w:rsidR="00E436BE" w:rsidRPr="00E436BE" w:rsidRDefault="00E436BE" w:rsidP="00E436BE">
      <w:pPr>
        <w:rPr>
          <w:b/>
          <w:bCs/>
        </w:rPr>
      </w:pPr>
      <w:r w:rsidRPr="00E436BE">
        <w:rPr>
          <w:b/>
          <w:bCs/>
        </w:rPr>
        <w:t>Recognition of Humanity</w:t>
      </w:r>
    </w:p>
    <w:p w14:paraId="054E8D1B" w14:textId="77777777" w:rsidR="00E436BE" w:rsidRPr="00E436BE" w:rsidRDefault="00E436BE" w:rsidP="00E436BE">
      <w:r w:rsidRPr="00E436BE">
        <w:t>Do they acknowledge others?</w:t>
      </w:r>
    </w:p>
    <w:p w14:paraId="3187EC4C" w14:textId="77777777" w:rsidR="00E436BE" w:rsidRPr="00E436BE" w:rsidRDefault="00E436BE" w:rsidP="00E436BE">
      <w:r w:rsidRPr="00E436BE">
        <w:t>Do they demonstrate respect?</w:t>
      </w:r>
    </w:p>
    <w:p w14:paraId="4680EEE2" w14:textId="77777777" w:rsidR="00E436BE" w:rsidRPr="00E436BE" w:rsidRDefault="00E436BE" w:rsidP="00E436BE">
      <w:r w:rsidRPr="00E436BE">
        <w:t>Do they create space for different perspectives?</w:t>
      </w:r>
    </w:p>
    <w:p w14:paraId="5B5934AF" w14:textId="77777777" w:rsidR="00E436BE" w:rsidRPr="00E436BE" w:rsidRDefault="00E436BE" w:rsidP="00E436BE">
      <w:pPr>
        <w:rPr>
          <w:b/>
          <w:bCs/>
        </w:rPr>
      </w:pPr>
      <w:r w:rsidRPr="00E436BE">
        <w:rPr>
          <w:b/>
          <w:bCs/>
        </w:rPr>
        <w:t>Decision-Making</w:t>
      </w:r>
    </w:p>
    <w:p w14:paraId="0846FC96" w14:textId="77777777" w:rsidR="00E436BE" w:rsidRPr="00E436BE" w:rsidRDefault="00E436BE" w:rsidP="00E436BE">
      <w:r w:rsidRPr="00E436BE">
        <w:t>Can they make decisions with available information?</w:t>
      </w:r>
    </w:p>
    <w:p w14:paraId="2654C642" w14:textId="77777777" w:rsidR="00E436BE" w:rsidRPr="00E436BE" w:rsidRDefault="00E436BE" w:rsidP="00E436BE">
      <w:r w:rsidRPr="00E436BE">
        <w:t>Can they move forward without excessive hesitation?</w:t>
      </w:r>
    </w:p>
    <w:p w14:paraId="1D469B8F" w14:textId="77777777" w:rsidR="00E436BE" w:rsidRPr="00E436BE" w:rsidRDefault="00E436BE" w:rsidP="00E436BE">
      <w:r w:rsidRPr="00E436BE">
        <w:t>Can they balance speed and quality?</w:t>
      </w:r>
    </w:p>
    <w:p w14:paraId="38CA7EA9" w14:textId="77777777" w:rsidR="00E436BE" w:rsidRPr="00E436BE" w:rsidRDefault="00000000" w:rsidP="00E436BE">
      <w:r>
        <w:pict w14:anchorId="6B5372A6">
          <v:rect id="_x0000_i1092" style="width:0;height:1.5pt" o:hralign="center" o:hrstd="t" o:hr="t" fillcolor="#a0a0a0" stroked="f"/>
        </w:pict>
      </w:r>
    </w:p>
    <w:p w14:paraId="4B69FEB2" w14:textId="77777777" w:rsidR="00E436BE" w:rsidRPr="00E436BE" w:rsidRDefault="00E436BE" w:rsidP="00E436BE">
      <w:pPr>
        <w:rPr>
          <w:b/>
          <w:bCs/>
        </w:rPr>
      </w:pPr>
      <w:r w:rsidRPr="00E436BE">
        <w:rPr>
          <w:b/>
          <w:bCs/>
        </w:rPr>
        <w:t>Scoring Framework</w:t>
      </w:r>
    </w:p>
    <w:p w14:paraId="3C5CE2AF" w14:textId="77777777" w:rsidR="00E436BE" w:rsidRPr="00E436BE" w:rsidRDefault="00E436BE" w:rsidP="00E436BE">
      <w:r w:rsidRPr="00E436BE">
        <w:t>Facilitators may use a five-level scale:</w:t>
      </w:r>
    </w:p>
    <w:p w14:paraId="52711C41" w14:textId="77777777" w:rsidR="00E436BE" w:rsidRPr="00E436BE" w:rsidRDefault="00E436BE" w:rsidP="00E436BE">
      <w:r w:rsidRPr="00E436BE">
        <w:t>1 — Emerging</w:t>
      </w:r>
    </w:p>
    <w:p w14:paraId="5855CACB" w14:textId="77777777" w:rsidR="00E436BE" w:rsidRPr="00E436BE" w:rsidRDefault="00E436BE" w:rsidP="00E436BE">
      <w:r w:rsidRPr="00E436BE">
        <w:t>2 — Developing</w:t>
      </w:r>
    </w:p>
    <w:p w14:paraId="6E51BE23" w14:textId="77777777" w:rsidR="00E436BE" w:rsidRPr="00E436BE" w:rsidRDefault="00E436BE" w:rsidP="00E436BE">
      <w:r w:rsidRPr="00E436BE">
        <w:t>3 — Proficient</w:t>
      </w:r>
    </w:p>
    <w:p w14:paraId="50F8303C" w14:textId="77777777" w:rsidR="00E436BE" w:rsidRPr="00E436BE" w:rsidRDefault="00E436BE" w:rsidP="00E436BE">
      <w:r w:rsidRPr="00E436BE">
        <w:lastRenderedPageBreak/>
        <w:t>4 — Advanced</w:t>
      </w:r>
    </w:p>
    <w:p w14:paraId="5C5F60CF" w14:textId="77777777" w:rsidR="00E436BE" w:rsidRPr="00E436BE" w:rsidRDefault="00E436BE" w:rsidP="00E436BE">
      <w:r w:rsidRPr="00E436BE">
        <w:t>5 — Exemplary</w:t>
      </w:r>
    </w:p>
    <w:p w14:paraId="5211DE6F" w14:textId="77777777" w:rsidR="00E436BE" w:rsidRPr="00E436BE" w:rsidRDefault="00E436BE" w:rsidP="00E436BE">
      <w:r w:rsidRPr="00E436BE">
        <w:t>The purpose is not ranking.</w:t>
      </w:r>
    </w:p>
    <w:p w14:paraId="128F1E1F" w14:textId="77777777" w:rsidR="00E436BE" w:rsidRPr="00E436BE" w:rsidRDefault="00E436BE" w:rsidP="00E436BE">
      <w:r w:rsidRPr="00E436BE">
        <w:t>The purpose is identifying developmental priorities.</w:t>
      </w:r>
    </w:p>
    <w:p w14:paraId="17833DEB" w14:textId="77777777" w:rsidR="00E436BE" w:rsidRPr="00E436BE" w:rsidRDefault="00E436BE" w:rsidP="00E436BE">
      <w:r w:rsidRPr="00E436BE">
        <w:t>Scores should always be accompanied by observations and examples.</w:t>
      </w:r>
    </w:p>
    <w:p w14:paraId="20EB0BC2" w14:textId="77777777" w:rsidR="00E436BE" w:rsidRPr="00E436BE" w:rsidRDefault="00E436BE" w:rsidP="00E436BE">
      <w:r w:rsidRPr="00E436BE">
        <w:t>Context matters.</w:t>
      </w:r>
    </w:p>
    <w:p w14:paraId="742ECB78" w14:textId="77777777" w:rsidR="00E436BE" w:rsidRPr="00E436BE" w:rsidRDefault="00E436BE" w:rsidP="00E436BE">
      <w:r w:rsidRPr="00E436BE">
        <w:t>Patterns matter.</w:t>
      </w:r>
    </w:p>
    <w:p w14:paraId="4240AB10" w14:textId="77777777" w:rsidR="00E436BE" w:rsidRPr="00E436BE" w:rsidRDefault="00E436BE" w:rsidP="00E436BE">
      <w:r w:rsidRPr="00E436BE">
        <w:t>Evidence matters.</w:t>
      </w:r>
    </w:p>
    <w:p w14:paraId="45EF5104" w14:textId="77777777" w:rsidR="00E436BE" w:rsidRPr="00E436BE" w:rsidRDefault="00000000" w:rsidP="00E436BE">
      <w:r>
        <w:pict w14:anchorId="7B624303">
          <v:rect id="_x0000_i1093" style="width:0;height:1.5pt" o:hralign="center" o:hrstd="t" o:hr="t" fillcolor="#a0a0a0" stroked="f"/>
        </w:pict>
      </w:r>
    </w:p>
    <w:p w14:paraId="0903D5E1" w14:textId="77777777" w:rsidR="00E436BE" w:rsidRPr="00E436BE" w:rsidRDefault="00E436BE" w:rsidP="00E436BE">
      <w:pPr>
        <w:rPr>
          <w:b/>
          <w:bCs/>
        </w:rPr>
      </w:pPr>
      <w:r w:rsidRPr="00E436BE">
        <w:rPr>
          <w:b/>
          <w:bCs/>
        </w:rPr>
        <w:t xml:space="preserve">Observation </w:t>
      </w:r>
      <w:commentRangeStart w:id="0"/>
      <w:r w:rsidRPr="00E436BE">
        <w:rPr>
          <w:b/>
          <w:bCs/>
        </w:rPr>
        <w:t>Notes</w:t>
      </w:r>
      <w:commentRangeEnd w:id="0"/>
      <w:r w:rsidR="003270B1" w:rsidRPr="00E436BE">
        <w:rPr>
          <w:rStyle w:val="CommentReference"/>
          <w:b/>
          <w:bCs/>
          <w:sz w:val="22"/>
          <w:szCs w:val="22"/>
        </w:rPr>
        <w:commentReference w:id="0"/>
      </w:r>
    </w:p>
    <w:p w14:paraId="7330E0E4" w14:textId="77777777" w:rsidR="00E436BE" w:rsidRPr="00E436BE" w:rsidRDefault="00E436BE" w:rsidP="00E436BE">
      <w:r w:rsidRPr="00E436BE">
        <w:t>When documenting observations, facilitators should record:</w:t>
      </w:r>
    </w:p>
    <w:p w14:paraId="353087F6" w14:textId="77777777" w:rsidR="00E436BE" w:rsidRPr="00E436BE" w:rsidRDefault="00E436BE" w:rsidP="00E436BE">
      <w:r w:rsidRPr="00E436BE">
        <w:t>What happened.</w:t>
      </w:r>
    </w:p>
    <w:p w14:paraId="21DCA908" w14:textId="77777777" w:rsidR="00E436BE" w:rsidRPr="00E436BE" w:rsidRDefault="00E436BE" w:rsidP="00E436BE">
      <w:r w:rsidRPr="00E436BE">
        <w:t>Where it occurred.</w:t>
      </w:r>
    </w:p>
    <w:p w14:paraId="294D6862" w14:textId="77777777" w:rsidR="00E436BE" w:rsidRPr="00E436BE" w:rsidRDefault="00E436BE" w:rsidP="00E436BE">
      <w:r w:rsidRPr="00E436BE">
        <w:t>Why it may be occurring.</w:t>
      </w:r>
    </w:p>
    <w:p w14:paraId="19AA2E3A" w14:textId="77777777" w:rsidR="00E436BE" w:rsidRPr="00E436BE" w:rsidRDefault="00E436BE" w:rsidP="00E436BE">
      <w:r w:rsidRPr="00E436BE">
        <w:t>Potential capability domains involved.</w:t>
      </w:r>
    </w:p>
    <w:p w14:paraId="30BC2A82" w14:textId="77777777" w:rsidR="00E436BE" w:rsidRPr="00E436BE" w:rsidRDefault="00E436BE" w:rsidP="00E436BE">
      <w:r w:rsidRPr="00E436BE">
        <w:t>Potential role functions involved.</w:t>
      </w:r>
    </w:p>
    <w:p w14:paraId="3DB782FC" w14:textId="77777777" w:rsidR="00E436BE" w:rsidRPr="00E436BE" w:rsidRDefault="00E436BE" w:rsidP="00E436BE">
      <w:r w:rsidRPr="00E436BE">
        <w:t>Questions requiring additional exploration.</w:t>
      </w:r>
    </w:p>
    <w:p w14:paraId="4428DB82" w14:textId="77777777" w:rsidR="00E436BE" w:rsidRPr="00E436BE" w:rsidRDefault="00E436BE" w:rsidP="00E436BE">
      <w:r w:rsidRPr="00E436BE">
        <w:t>Observation notes are not conclusions.</w:t>
      </w:r>
    </w:p>
    <w:p w14:paraId="6E79DB85" w14:textId="77777777" w:rsidR="00E436BE" w:rsidRPr="00E436BE" w:rsidRDefault="00E436BE" w:rsidP="00E436BE">
      <w:r w:rsidRPr="00E436BE">
        <w:t>Observation notes are evidence.</w:t>
      </w:r>
    </w:p>
    <w:p w14:paraId="53E78097" w14:textId="77777777" w:rsidR="00E436BE" w:rsidRPr="00E436BE" w:rsidRDefault="00E436BE" w:rsidP="00E436BE">
      <w:r w:rsidRPr="00E436BE">
        <w:t>Diagnosis comes later.</w:t>
      </w:r>
    </w:p>
    <w:p w14:paraId="733D03AF" w14:textId="77777777" w:rsidR="00E436BE" w:rsidRPr="00E436BE" w:rsidRDefault="00000000" w:rsidP="00E436BE">
      <w:r>
        <w:pict w14:anchorId="03B1BBE9">
          <v:rect id="_x0000_i1094" style="width:0;height:1.5pt" o:hralign="center" o:hrstd="t" o:hr="t" fillcolor="#a0a0a0" stroked="f"/>
        </w:pict>
      </w:r>
    </w:p>
    <w:p w14:paraId="06C340D2" w14:textId="77777777" w:rsidR="00E436BE" w:rsidRPr="00E436BE" w:rsidRDefault="00E436BE" w:rsidP="00E436BE">
      <w:pPr>
        <w:rPr>
          <w:b/>
          <w:bCs/>
        </w:rPr>
      </w:pPr>
      <w:r w:rsidRPr="00E436BE">
        <w:rPr>
          <w:b/>
          <w:bCs/>
        </w:rPr>
        <w:t>Closing Part 4</w:t>
      </w:r>
    </w:p>
    <w:p w14:paraId="0B9A6FAA" w14:textId="77777777" w:rsidR="00E436BE" w:rsidRPr="00E436BE" w:rsidRDefault="00E436BE" w:rsidP="00E436BE">
      <w:r w:rsidRPr="00E436BE">
        <w:t>At this point, you understand:</w:t>
      </w:r>
    </w:p>
    <w:p w14:paraId="3EBA8927" w14:textId="77777777" w:rsidR="00E436BE" w:rsidRPr="00E436BE" w:rsidRDefault="00E436BE" w:rsidP="003309E7">
      <w:pPr>
        <w:numPr>
          <w:ilvl w:val="0"/>
          <w:numId w:val="45"/>
        </w:numPr>
      </w:pPr>
      <w:r w:rsidRPr="00E436BE">
        <w:t>Manager accountability</w:t>
      </w:r>
    </w:p>
    <w:p w14:paraId="152C6015" w14:textId="77777777" w:rsidR="00E436BE" w:rsidRPr="00E436BE" w:rsidRDefault="00E436BE" w:rsidP="003309E7">
      <w:pPr>
        <w:numPr>
          <w:ilvl w:val="0"/>
          <w:numId w:val="45"/>
        </w:numPr>
      </w:pPr>
      <w:r w:rsidRPr="00E436BE">
        <w:t>System accountability</w:t>
      </w:r>
    </w:p>
    <w:p w14:paraId="626EC0F8" w14:textId="77777777" w:rsidR="00E436BE" w:rsidRPr="00E436BE" w:rsidRDefault="00E436BE" w:rsidP="003309E7">
      <w:pPr>
        <w:numPr>
          <w:ilvl w:val="0"/>
          <w:numId w:val="45"/>
        </w:numPr>
      </w:pPr>
      <w:r w:rsidRPr="00E436BE">
        <w:t>Performance habit development</w:t>
      </w:r>
    </w:p>
    <w:p w14:paraId="4DEDE4E7" w14:textId="77777777" w:rsidR="00E436BE" w:rsidRPr="00E436BE" w:rsidRDefault="00E436BE" w:rsidP="003309E7">
      <w:pPr>
        <w:numPr>
          <w:ilvl w:val="0"/>
          <w:numId w:val="45"/>
        </w:numPr>
      </w:pPr>
      <w:r w:rsidRPr="00E436BE">
        <w:lastRenderedPageBreak/>
        <w:t>Identity-aligned performance habits</w:t>
      </w:r>
    </w:p>
    <w:p w14:paraId="3A734098" w14:textId="77777777" w:rsidR="00E436BE" w:rsidRPr="00E436BE" w:rsidRDefault="00E436BE" w:rsidP="003309E7">
      <w:pPr>
        <w:numPr>
          <w:ilvl w:val="0"/>
          <w:numId w:val="45"/>
        </w:numPr>
      </w:pPr>
      <w:r w:rsidRPr="00E436BE">
        <w:t>Behavioral commitments</w:t>
      </w:r>
    </w:p>
    <w:p w14:paraId="7281D66A" w14:textId="77777777" w:rsidR="00E436BE" w:rsidRPr="00E436BE" w:rsidRDefault="00E436BE" w:rsidP="003309E7">
      <w:pPr>
        <w:numPr>
          <w:ilvl w:val="0"/>
          <w:numId w:val="45"/>
        </w:numPr>
      </w:pPr>
      <w:r w:rsidRPr="00E436BE">
        <w:t>Simulation design</w:t>
      </w:r>
    </w:p>
    <w:p w14:paraId="7A0BA07B" w14:textId="77777777" w:rsidR="00E436BE" w:rsidRPr="00E436BE" w:rsidRDefault="00E436BE" w:rsidP="003309E7">
      <w:pPr>
        <w:numPr>
          <w:ilvl w:val="0"/>
          <w:numId w:val="45"/>
        </w:numPr>
      </w:pPr>
      <w:r w:rsidRPr="00E436BE">
        <w:t>Observation rubrics</w:t>
      </w:r>
    </w:p>
    <w:p w14:paraId="2B18982E" w14:textId="77777777" w:rsidR="00E436BE" w:rsidRPr="00E436BE" w:rsidRDefault="00E436BE" w:rsidP="003309E7">
      <w:pPr>
        <w:numPr>
          <w:ilvl w:val="0"/>
          <w:numId w:val="45"/>
        </w:numPr>
      </w:pPr>
      <w:r w:rsidRPr="00E436BE">
        <w:t>Evidence collection</w:t>
      </w:r>
    </w:p>
    <w:p w14:paraId="6992DC2C" w14:textId="77777777" w:rsidR="00E436BE" w:rsidRPr="00E436BE" w:rsidRDefault="00E436BE" w:rsidP="00E436BE">
      <w:r w:rsidRPr="00E436BE">
        <w:t>You now possess the tools required to gather information, identify patterns, classify performance issues, and support meaningful development.</w:t>
      </w:r>
    </w:p>
    <w:p w14:paraId="42157E6B" w14:textId="77777777" w:rsidR="00E436BE" w:rsidRPr="00E436BE" w:rsidRDefault="00E436BE" w:rsidP="00E436BE">
      <w:r w:rsidRPr="00E436BE">
        <w:t>In Part 5, we will bring everything together.</w:t>
      </w:r>
    </w:p>
    <w:p w14:paraId="4D9FA111" w14:textId="77777777" w:rsidR="00E436BE" w:rsidRPr="00E436BE" w:rsidRDefault="00E436BE" w:rsidP="00E436BE">
      <w:r w:rsidRPr="00E436BE">
        <w:t>We will discuss:</w:t>
      </w:r>
    </w:p>
    <w:p w14:paraId="7FF2ECFA" w14:textId="77777777" w:rsidR="00E436BE" w:rsidRPr="00E436BE" w:rsidRDefault="00E436BE" w:rsidP="003309E7">
      <w:pPr>
        <w:numPr>
          <w:ilvl w:val="0"/>
          <w:numId w:val="46"/>
        </w:numPr>
      </w:pPr>
      <w:r w:rsidRPr="00E436BE">
        <w:t>Communicating diagnosis</w:t>
      </w:r>
    </w:p>
    <w:p w14:paraId="257A30ED" w14:textId="77777777" w:rsidR="00E436BE" w:rsidRPr="00E436BE" w:rsidRDefault="00E436BE" w:rsidP="003309E7">
      <w:pPr>
        <w:numPr>
          <w:ilvl w:val="0"/>
          <w:numId w:val="46"/>
        </w:numPr>
      </w:pPr>
      <w:r w:rsidRPr="00E436BE">
        <w:t>Mid-training manager conversations</w:t>
      </w:r>
    </w:p>
    <w:p w14:paraId="5BB3C28C" w14:textId="77777777" w:rsidR="00E436BE" w:rsidRPr="00E436BE" w:rsidRDefault="00E436BE" w:rsidP="003309E7">
      <w:pPr>
        <w:numPr>
          <w:ilvl w:val="0"/>
          <w:numId w:val="46"/>
        </w:numPr>
      </w:pPr>
      <w:r w:rsidRPr="00E436BE">
        <w:t>Development recommendations</w:t>
      </w:r>
    </w:p>
    <w:p w14:paraId="1A3B5585" w14:textId="77777777" w:rsidR="00E436BE" w:rsidRPr="00E436BE" w:rsidRDefault="00E436BE" w:rsidP="003309E7">
      <w:pPr>
        <w:numPr>
          <w:ilvl w:val="0"/>
          <w:numId w:val="46"/>
        </w:numPr>
      </w:pPr>
      <w:r w:rsidRPr="00E436BE">
        <w:t>Growth plan construction</w:t>
      </w:r>
    </w:p>
    <w:p w14:paraId="714C8EEE" w14:textId="77777777" w:rsidR="00E436BE" w:rsidRPr="00E436BE" w:rsidRDefault="00E436BE" w:rsidP="003309E7">
      <w:pPr>
        <w:numPr>
          <w:ilvl w:val="0"/>
          <w:numId w:val="46"/>
        </w:numPr>
      </w:pPr>
      <w:r w:rsidRPr="00E436BE">
        <w:t>Performance habit design</w:t>
      </w:r>
    </w:p>
    <w:p w14:paraId="21142278" w14:textId="77777777" w:rsidR="00E436BE" w:rsidRPr="00E436BE" w:rsidRDefault="00E436BE" w:rsidP="003309E7">
      <w:pPr>
        <w:numPr>
          <w:ilvl w:val="0"/>
          <w:numId w:val="46"/>
        </w:numPr>
      </w:pPr>
      <w:r w:rsidRPr="00E436BE">
        <w:t>Final determination and reporting</w:t>
      </w:r>
    </w:p>
    <w:p w14:paraId="1C7B1F8D" w14:textId="77777777" w:rsidR="00E436BE" w:rsidRPr="00E436BE" w:rsidRDefault="00E436BE" w:rsidP="00E436BE">
      <w:r w:rsidRPr="00E436BE">
        <w:t>This is where diagnosis becomes action.</w:t>
      </w:r>
    </w:p>
    <w:p w14:paraId="4A82D1DB" w14:textId="77777777" w:rsidR="00244FD4" w:rsidRPr="00244FD4" w:rsidRDefault="00244FD4" w:rsidP="00244FD4">
      <w:pPr>
        <w:rPr>
          <w:b/>
          <w:bCs/>
        </w:rPr>
      </w:pPr>
      <w:r w:rsidRPr="00244FD4">
        <w:rPr>
          <w:b/>
          <w:bCs/>
        </w:rPr>
        <w:t>Humane Connection™ Facilitator Certification</w:t>
      </w:r>
    </w:p>
    <w:p w14:paraId="17B988F7" w14:textId="77777777" w:rsidR="00244FD4" w:rsidRPr="00244FD4" w:rsidRDefault="00244FD4" w:rsidP="00244FD4">
      <w:pPr>
        <w:rPr>
          <w:b/>
          <w:bCs/>
        </w:rPr>
      </w:pPr>
      <w:r w:rsidRPr="00244FD4">
        <w:rPr>
          <w:b/>
          <w:bCs/>
        </w:rPr>
        <w:t>Video 4 – Part 5</w:t>
      </w:r>
    </w:p>
    <w:p w14:paraId="43C82D5E" w14:textId="77777777" w:rsidR="00244FD4" w:rsidRPr="00244FD4" w:rsidRDefault="00244FD4" w:rsidP="00244FD4">
      <w:pPr>
        <w:rPr>
          <w:b/>
          <w:bCs/>
        </w:rPr>
      </w:pPr>
      <w:r w:rsidRPr="00244FD4">
        <w:rPr>
          <w:b/>
          <w:bCs/>
        </w:rPr>
        <w:t>Diagnosis, Assessment, and Performance Habit Development</w:t>
      </w:r>
    </w:p>
    <w:p w14:paraId="71814D7B" w14:textId="77777777" w:rsidR="00244FD4" w:rsidRPr="00244FD4" w:rsidRDefault="00000000" w:rsidP="00244FD4">
      <w:r>
        <w:pict w14:anchorId="030F96F3">
          <v:rect id="_x0000_i1095" style="width:0;height:1.5pt" o:hralign="center" o:hrstd="t" o:hr="t" fillcolor="#a0a0a0" stroked="f"/>
        </w:pict>
      </w:r>
    </w:p>
    <w:p w14:paraId="08865BD3" w14:textId="77777777" w:rsidR="00244FD4" w:rsidRPr="00244FD4" w:rsidRDefault="00244FD4" w:rsidP="00244FD4">
      <w:pPr>
        <w:rPr>
          <w:b/>
          <w:bCs/>
        </w:rPr>
      </w:pPr>
      <w:r w:rsidRPr="00244FD4">
        <w:rPr>
          <w:b/>
          <w:bCs/>
        </w:rPr>
        <w:t>Section XV: Communicating Diagnosis</w:t>
      </w:r>
    </w:p>
    <w:p w14:paraId="257D761C" w14:textId="77777777" w:rsidR="00244FD4" w:rsidRPr="00244FD4" w:rsidRDefault="00244FD4" w:rsidP="00244FD4">
      <w:r w:rsidRPr="00244FD4">
        <w:t>One of the most important responsibilities of a Humane Connection™ facilitator is not simply arriving at an accurate diagnosis.</w:t>
      </w:r>
    </w:p>
    <w:p w14:paraId="5928DC73" w14:textId="77777777" w:rsidR="00244FD4" w:rsidRPr="00244FD4" w:rsidRDefault="00244FD4" w:rsidP="00244FD4">
      <w:r w:rsidRPr="00244FD4">
        <w:t>It is communicating that diagnosis effectively.</w:t>
      </w:r>
    </w:p>
    <w:p w14:paraId="0F9DFE2C" w14:textId="77777777" w:rsidR="00244FD4" w:rsidRPr="00244FD4" w:rsidRDefault="00244FD4" w:rsidP="00244FD4">
      <w:r w:rsidRPr="00244FD4">
        <w:t>This distinction matters.</w:t>
      </w:r>
    </w:p>
    <w:p w14:paraId="3B2CA205" w14:textId="77777777" w:rsidR="00244FD4" w:rsidRPr="00244FD4" w:rsidRDefault="00244FD4" w:rsidP="00244FD4">
      <w:r w:rsidRPr="00244FD4">
        <w:t>Because a diagnosis that is accurate but poorly communicated may create defensiveness, embarrassment, confusion, or resistance.</w:t>
      </w:r>
    </w:p>
    <w:p w14:paraId="3A5070F5" w14:textId="77777777" w:rsidR="00244FD4" w:rsidRPr="00244FD4" w:rsidRDefault="00244FD4" w:rsidP="00244FD4">
      <w:r w:rsidRPr="00244FD4">
        <w:lastRenderedPageBreak/>
        <w:t>A diagnosis that is accurate and communicated with clarity, dignity, and precision creates awareness, ownership, and development.</w:t>
      </w:r>
    </w:p>
    <w:p w14:paraId="3B0A4A5C" w14:textId="77777777" w:rsidR="00244FD4" w:rsidRPr="00244FD4" w:rsidRDefault="00244FD4" w:rsidP="00244FD4">
      <w:r w:rsidRPr="00244FD4">
        <w:t>This is where Humane Connection™ becomes especially important.</w:t>
      </w:r>
    </w:p>
    <w:p w14:paraId="14D37FB8" w14:textId="77777777" w:rsidR="00244FD4" w:rsidRPr="00244FD4" w:rsidRDefault="00244FD4" w:rsidP="00244FD4">
      <w:r w:rsidRPr="00244FD4">
        <w:t>Because we are not interested in labeling people.</w:t>
      </w:r>
    </w:p>
    <w:p w14:paraId="10D77696" w14:textId="77777777" w:rsidR="00244FD4" w:rsidRPr="00244FD4" w:rsidRDefault="00244FD4" w:rsidP="00244FD4">
      <w:r w:rsidRPr="00244FD4">
        <w:t>We are interested in helping people understand performance.</w:t>
      </w:r>
    </w:p>
    <w:p w14:paraId="34ED0992" w14:textId="77777777" w:rsidR="00244FD4" w:rsidRPr="00244FD4" w:rsidRDefault="00244FD4" w:rsidP="00244FD4">
      <w:r w:rsidRPr="00244FD4">
        <w:t>There is a significant difference between:</w:t>
      </w:r>
    </w:p>
    <w:p w14:paraId="0494FEE8" w14:textId="77777777" w:rsidR="00244FD4" w:rsidRPr="00244FD4" w:rsidRDefault="00244FD4" w:rsidP="00244FD4">
      <w:r w:rsidRPr="00244FD4">
        <w:t>"You are bad at communication."</w:t>
      </w:r>
    </w:p>
    <w:p w14:paraId="6303CE17" w14:textId="77777777" w:rsidR="00244FD4" w:rsidRPr="00244FD4" w:rsidRDefault="00244FD4" w:rsidP="00244FD4">
      <w:r w:rsidRPr="00244FD4">
        <w:t>and</w:t>
      </w:r>
    </w:p>
    <w:p w14:paraId="240630F5" w14:textId="77777777" w:rsidR="00244FD4" w:rsidRPr="00244FD4" w:rsidRDefault="00244FD4" w:rsidP="00244FD4">
      <w:r w:rsidRPr="00244FD4">
        <w:t>"You demonstrate a capability gap in executive communication that appears to be affecting your ability to influence stakeholders."</w:t>
      </w:r>
    </w:p>
    <w:p w14:paraId="1C90F05C" w14:textId="77777777" w:rsidR="00244FD4" w:rsidRPr="00244FD4" w:rsidRDefault="00244FD4" w:rsidP="00244FD4">
      <w:r w:rsidRPr="00244FD4">
        <w:t>One statement attacks identity.</w:t>
      </w:r>
    </w:p>
    <w:p w14:paraId="7F61CC97" w14:textId="77777777" w:rsidR="00244FD4" w:rsidRPr="00244FD4" w:rsidRDefault="00244FD4" w:rsidP="00244FD4">
      <w:r w:rsidRPr="00244FD4">
        <w:t>The other identifies a development opportunity.</w:t>
      </w:r>
    </w:p>
    <w:p w14:paraId="65F2AE85" w14:textId="77777777" w:rsidR="00244FD4" w:rsidRPr="00244FD4" w:rsidRDefault="00244FD4" w:rsidP="00244FD4">
      <w:r w:rsidRPr="00244FD4">
        <w:t>Humane Connection™ facilitators never diagnose people.</w:t>
      </w:r>
    </w:p>
    <w:p w14:paraId="2A1E1349" w14:textId="77777777" w:rsidR="00244FD4" w:rsidRPr="00244FD4" w:rsidRDefault="00244FD4" w:rsidP="00244FD4">
      <w:r w:rsidRPr="00244FD4">
        <w:t>They diagnose performance.</w:t>
      </w:r>
    </w:p>
    <w:p w14:paraId="5ED6B1BB" w14:textId="77777777" w:rsidR="00244FD4" w:rsidRPr="00244FD4" w:rsidRDefault="00244FD4" w:rsidP="00244FD4">
      <w:r w:rsidRPr="00244FD4">
        <w:t>They diagnose behaviors.</w:t>
      </w:r>
    </w:p>
    <w:p w14:paraId="6D6D4772" w14:textId="77777777" w:rsidR="00244FD4" w:rsidRPr="00244FD4" w:rsidRDefault="00244FD4" w:rsidP="00244FD4">
      <w:r w:rsidRPr="00244FD4">
        <w:t>They diagnose capabilities.</w:t>
      </w:r>
    </w:p>
    <w:p w14:paraId="145ACB91" w14:textId="77777777" w:rsidR="00244FD4" w:rsidRPr="00244FD4" w:rsidRDefault="00244FD4" w:rsidP="00244FD4">
      <w:r w:rsidRPr="00244FD4">
        <w:t>They diagnose systems.</w:t>
      </w:r>
    </w:p>
    <w:p w14:paraId="7A40238F" w14:textId="77777777" w:rsidR="00244FD4" w:rsidRPr="00244FD4" w:rsidRDefault="00244FD4" w:rsidP="00244FD4">
      <w:r w:rsidRPr="00244FD4">
        <w:t>This distinction must remain clear.</w:t>
      </w:r>
    </w:p>
    <w:p w14:paraId="09A11366" w14:textId="77777777" w:rsidR="00244FD4" w:rsidRPr="00244FD4" w:rsidRDefault="00000000" w:rsidP="00244FD4">
      <w:r>
        <w:pict w14:anchorId="081EA08D">
          <v:rect id="_x0000_i1096" style="width:0;height:1.5pt" o:hralign="center" o:hrstd="t" o:hr="t" fillcolor="#a0a0a0" stroked="f"/>
        </w:pict>
      </w:r>
    </w:p>
    <w:p w14:paraId="0371D9A5" w14:textId="77777777" w:rsidR="00244FD4" w:rsidRPr="00244FD4" w:rsidRDefault="00244FD4" w:rsidP="00244FD4">
      <w:pPr>
        <w:rPr>
          <w:b/>
          <w:bCs/>
        </w:rPr>
      </w:pPr>
      <w:r w:rsidRPr="00244FD4">
        <w:rPr>
          <w:b/>
          <w:bCs/>
        </w:rPr>
        <w:t>Diagnosis Must Preserve Dignity</w:t>
      </w:r>
    </w:p>
    <w:p w14:paraId="41B73B26" w14:textId="77777777" w:rsidR="00244FD4" w:rsidRPr="00244FD4" w:rsidRDefault="00244FD4" w:rsidP="00244FD4">
      <w:r w:rsidRPr="00244FD4">
        <w:t>Remember:</w:t>
      </w:r>
    </w:p>
    <w:p w14:paraId="2D650117" w14:textId="77777777" w:rsidR="00244FD4" w:rsidRPr="00244FD4" w:rsidRDefault="00244FD4" w:rsidP="00244FD4">
      <w:r w:rsidRPr="00244FD4">
        <w:t>Dignity is structural.</w:t>
      </w:r>
    </w:p>
    <w:p w14:paraId="16E7927E" w14:textId="77777777" w:rsidR="00244FD4" w:rsidRPr="00244FD4" w:rsidRDefault="00244FD4" w:rsidP="00244FD4">
      <w:r w:rsidRPr="00244FD4">
        <w:t>Participants should never leave a conversation feeling diminished.</w:t>
      </w:r>
    </w:p>
    <w:p w14:paraId="4CEBBC05" w14:textId="77777777" w:rsidR="00244FD4" w:rsidRPr="00244FD4" w:rsidRDefault="00244FD4" w:rsidP="00244FD4">
      <w:r w:rsidRPr="00244FD4">
        <w:t>Even difficult feedback can be delivered with dignity.</w:t>
      </w:r>
    </w:p>
    <w:p w14:paraId="0A98FA44" w14:textId="77777777" w:rsidR="00244FD4" w:rsidRPr="00244FD4" w:rsidRDefault="00244FD4" w:rsidP="00244FD4">
      <w:r w:rsidRPr="00244FD4">
        <w:t>In fact, some of the most transformational conversations occur when difficult truths are communicated respectfully.</w:t>
      </w:r>
    </w:p>
    <w:p w14:paraId="29C5AC24" w14:textId="77777777" w:rsidR="00244FD4" w:rsidRPr="00244FD4" w:rsidRDefault="00244FD4" w:rsidP="00244FD4">
      <w:r w:rsidRPr="00244FD4">
        <w:t>This means facilitators should:</w:t>
      </w:r>
    </w:p>
    <w:p w14:paraId="1F69A5B7" w14:textId="77777777" w:rsidR="00244FD4" w:rsidRPr="00244FD4" w:rsidRDefault="00244FD4" w:rsidP="00244FD4">
      <w:r w:rsidRPr="00244FD4">
        <w:lastRenderedPageBreak/>
        <w:t>Be direct.</w:t>
      </w:r>
    </w:p>
    <w:p w14:paraId="33071FA5" w14:textId="77777777" w:rsidR="00244FD4" w:rsidRPr="00244FD4" w:rsidRDefault="00244FD4" w:rsidP="00244FD4">
      <w:r w:rsidRPr="00244FD4">
        <w:t>Be specific.</w:t>
      </w:r>
    </w:p>
    <w:p w14:paraId="3355BF54" w14:textId="77777777" w:rsidR="00244FD4" w:rsidRPr="00244FD4" w:rsidRDefault="00244FD4" w:rsidP="00244FD4">
      <w:r w:rsidRPr="00244FD4">
        <w:t>Be evidence-based.</w:t>
      </w:r>
    </w:p>
    <w:p w14:paraId="7B99D0CE" w14:textId="77777777" w:rsidR="00244FD4" w:rsidRPr="00244FD4" w:rsidRDefault="00244FD4" w:rsidP="00244FD4">
      <w:r w:rsidRPr="00244FD4">
        <w:t>Be future-oriented.</w:t>
      </w:r>
    </w:p>
    <w:p w14:paraId="56EC6020" w14:textId="77777777" w:rsidR="00244FD4" w:rsidRPr="00244FD4" w:rsidRDefault="00244FD4" w:rsidP="00244FD4">
      <w:r w:rsidRPr="00244FD4">
        <w:t>Avoid vague labels.</w:t>
      </w:r>
    </w:p>
    <w:p w14:paraId="45309E0A" w14:textId="77777777" w:rsidR="00244FD4" w:rsidRPr="00244FD4" w:rsidRDefault="00244FD4" w:rsidP="00244FD4">
      <w:r w:rsidRPr="00244FD4">
        <w:t>Avoid assumptions.</w:t>
      </w:r>
    </w:p>
    <w:p w14:paraId="752BCD7B" w14:textId="77777777" w:rsidR="00244FD4" w:rsidRPr="00244FD4" w:rsidRDefault="00244FD4" w:rsidP="00244FD4">
      <w:r w:rsidRPr="00244FD4">
        <w:t>Avoid personal attacks.</w:t>
      </w:r>
    </w:p>
    <w:p w14:paraId="2C76DE72" w14:textId="77777777" w:rsidR="00244FD4" w:rsidRPr="00244FD4" w:rsidRDefault="00244FD4" w:rsidP="00244FD4">
      <w:r w:rsidRPr="00244FD4">
        <w:t>Avoid emotional language.</w:t>
      </w:r>
    </w:p>
    <w:p w14:paraId="67409181" w14:textId="77777777" w:rsidR="00244FD4" w:rsidRPr="00244FD4" w:rsidRDefault="00244FD4" w:rsidP="00244FD4">
      <w:r w:rsidRPr="00244FD4">
        <w:t>For example:</w:t>
      </w:r>
    </w:p>
    <w:p w14:paraId="331AF6C1" w14:textId="77777777" w:rsidR="00244FD4" w:rsidRPr="00244FD4" w:rsidRDefault="00244FD4" w:rsidP="00244FD4">
      <w:r w:rsidRPr="00244FD4">
        <w:t>Instead of:</w:t>
      </w:r>
    </w:p>
    <w:p w14:paraId="2C790B61" w14:textId="77777777" w:rsidR="00244FD4" w:rsidRPr="00244FD4" w:rsidRDefault="00244FD4" w:rsidP="00244FD4">
      <w:r w:rsidRPr="00244FD4">
        <w:t>"You're not strategic."</w:t>
      </w:r>
    </w:p>
    <w:p w14:paraId="3AB643BB" w14:textId="77777777" w:rsidR="00244FD4" w:rsidRPr="00244FD4" w:rsidRDefault="00244FD4" w:rsidP="00244FD4">
      <w:r w:rsidRPr="00244FD4">
        <w:t>Say:</w:t>
      </w:r>
    </w:p>
    <w:p w14:paraId="7D513F50" w14:textId="77777777" w:rsidR="00244FD4" w:rsidRPr="00244FD4" w:rsidRDefault="00244FD4" w:rsidP="00244FD4">
      <w:r w:rsidRPr="00244FD4">
        <w:t>"I've observed that when discussing long-term priorities, you often focus on immediate tasks rather than broader organizational implications. Developing strategic thinking may strengthen your ability to contribute at a higher level."</w:t>
      </w:r>
    </w:p>
    <w:p w14:paraId="30F6CCDC" w14:textId="77777777" w:rsidR="00244FD4" w:rsidRPr="00244FD4" w:rsidRDefault="00244FD4" w:rsidP="00244FD4">
      <w:r w:rsidRPr="00244FD4">
        <w:t>Notice the difference.</w:t>
      </w:r>
    </w:p>
    <w:p w14:paraId="071DE3E0" w14:textId="77777777" w:rsidR="00244FD4" w:rsidRPr="00244FD4" w:rsidRDefault="00244FD4" w:rsidP="00244FD4">
      <w:r w:rsidRPr="00244FD4">
        <w:t>The goal is clarity.</w:t>
      </w:r>
    </w:p>
    <w:p w14:paraId="20BBB496" w14:textId="77777777" w:rsidR="00244FD4" w:rsidRPr="00244FD4" w:rsidRDefault="00244FD4" w:rsidP="00244FD4">
      <w:r w:rsidRPr="00244FD4">
        <w:t>Not criticism.</w:t>
      </w:r>
    </w:p>
    <w:p w14:paraId="5C0B9869" w14:textId="77777777" w:rsidR="00244FD4" w:rsidRPr="00244FD4" w:rsidRDefault="00000000" w:rsidP="00244FD4">
      <w:r>
        <w:pict w14:anchorId="1A020483">
          <v:rect id="_x0000_i1097" style="width:0;height:1.5pt" o:hralign="center" o:hrstd="t" o:hr="t" fillcolor="#a0a0a0" stroked="f"/>
        </w:pict>
      </w:r>
    </w:p>
    <w:p w14:paraId="43E2DDA5" w14:textId="77777777" w:rsidR="00244FD4" w:rsidRPr="00244FD4" w:rsidRDefault="00244FD4" w:rsidP="00244FD4">
      <w:pPr>
        <w:rPr>
          <w:b/>
          <w:bCs/>
        </w:rPr>
      </w:pPr>
      <w:r w:rsidRPr="00244FD4">
        <w:rPr>
          <w:b/>
          <w:bCs/>
        </w:rPr>
        <w:t>Evidence Before Conclusions</w:t>
      </w:r>
    </w:p>
    <w:p w14:paraId="715DD330" w14:textId="77777777" w:rsidR="00244FD4" w:rsidRPr="00244FD4" w:rsidRDefault="00244FD4" w:rsidP="00244FD4">
      <w:r w:rsidRPr="00244FD4">
        <w:t>Facilitators should always communicate observations before conclusions.</w:t>
      </w:r>
    </w:p>
    <w:p w14:paraId="377BC6E2" w14:textId="77777777" w:rsidR="00244FD4" w:rsidRPr="00244FD4" w:rsidRDefault="00244FD4" w:rsidP="00244FD4">
      <w:r w:rsidRPr="00244FD4">
        <w:t>For example:</w:t>
      </w:r>
    </w:p>
    <w:p w14:paraId="22899C0D" w14:textId="77777777" w:rsidR="00244FD4" w:rsidRPr="00244FD4" w:rsidRDefault="00244FD4" w:rsidP="00244FD4">
      <w:r w:rsidRPr="00244FD4">
        <w:t>"I've noticed during multiple exercises that you rarely ask clarifying questions before beginning an assignment."</w:t>
      </w:r>
    </w:p>
    <w:p w14:paraId="1434714C" w14:textId="77777777" w:rsidR="00244FD4" w:rsidRPr="00244FD4" w:rsidRDefault="00244FD4" w:rsidP="00244FD4">
      <w:r w:rsidRPr="00244FD4">
        <w:t>Pause.</w:t>
      </w:r>
    </w:p>
    <w:p w14:paraId="3AEB2A88" w14:textId="77777777" w:rsidR="00244FD4" w:rsidRPr="00244FD4" w:rsidRDefault="00244FD4" w:rsidP="00244FD4">
      <w:r w:rsidRPr="00244FD4">
        <w:t>Allow reflection.</w:t>
      </w:r>
    </w:p>
    <w:p w14:paraId="6ACB668A" w14:textId="77777777" w:rsidR="00244FD4" w:rsidRPr="00244FD4" w:rsidRDefault="00244FD4" w:rsidP="00244FD4">
      <w:r w:rsidRPr="00244FD4">
        <w:t>Then continue.</w:t>
      </w:r>
    </w:p>
    <w:p w14:paraId="1829B2BF" w14:textId="77777777" w:rsidR="00244FD4" w:rsidRPr="00244FD4" w:rsidRDefault="00244FD4" w:rsidP="00244FD4">
      <w:r w:rsidRPr="00244FD4">
        <w:lastRenderedPageBreak/>
        <w:t>"Because this pattern has appeared across several sessions, I believe it may be contributing to some of the challenges we've discussed regarding rework and uncertainty."</w:t>
      </w:r>
    </w:p>
    <w:p w14:paraId="12BB118C" w14:textId="77777777" w:rsidR="00244FD4" w:rsidRPr="00244FD4" w:rsidRDefault="00244FD4" w:rsidP="00244FD4">
      <w:r w:rsidRPr="00244FD4">
        <w:t>Evidence first.</w:t>
      </w:r>
    </w:p>
    <w:p w14:paraId="2D9CD844" w14:textId="77777777" w:rsidR="00244FD4" w:rsidRPr="00244FD4" w:rsidRDefault="00244FD4" w:rsidP="00244FD4">
      <w:r w:rsidRPr="00244FD4">
        <w:t>Interpretation second.</w:t>
      </w:r>
    </w:p>
    <w:p w14:paraId="75216937" w14:textId="77777777" w:rsidR="00244FD4" w:rsidRPr="00244FD4" w:rsidRDefault="00244FD4" w:rsidP="00244FD4">
      <w:r w:rsidRPr="00244FD4">
        <w:t>This creates trust.</w:t>
      </w:r>
    </w:p>
    <w:p w14:paraId="1DCE4BE2" w14:textId="77777777" w:rsidR="00244FD4" w:rsidRPr="00244FD4" w:rsidRDefault="00244FD4" w:rsidP="00244FD4">
      <w:r w:rsidRPr="00244FD4">
        <w:t>Participants are more likely to accept conclusions when they understand how those conclusions were reached.</w:t>
      </w:r>
    </w:p>
    <w:p w14:paraId="0E41DBF8" w14:textId="77777777" w:rsidR="00244FD4" w:rsidRPr="00244FD4" w:rsidRDefault="00000000" w:rsidP="00244FD4">
      <w:r>
        <w:pict w14:anchorId="5A73E467">
          <v:rect id="_x0000_i1098" style="width:0;height:1.5pt" o:hralign="center" o:hrstd="t" o:hr="t" fillcolor="#a0a0a0" stroked="f"/>
        </w:pict>
      </w:r>
    </w:p>
    <w:p w14:paraId="0FA07BC9" w14:textId="77777777" w:rsidR="00244FD4" w:rsidRPr="00244FD4" w:rsidRDefault="00244FD4" w:rsidP="00244FD4">
      <w:pPr>
        <w:rPr>
          <w:b/>
          <w:bCs/>
        </w:rPr>
      </w:pPr>
      <w:r w:rsidRPr="00244FD4">
        <w:rPr>
          <w:b/>
          <w:bCs/>
        </w:rPr>
        <w:t>Naming Strengths Matters Too</w:t>
      </w:r>
    </w:p>
    <w:p w14:paraId="1AB97476" w14:textId="77777777" w:rsidR="00244FD4" w:rsidRPr="00244FD4" w:rsidRDefault="00244FD4" w:rsidP="00244FD4">
      <w:r w:rsidRPr="00244FD4">
        <w:t>Diagnosis is not exclusively about gaps.</w:t>
      </w:r>
    </w:p>
    <w:p w14:paraId="57B58D4F" w14:textId="77777777" w:rsidR="00244FD4" w:rsidRPr="00244FD4" w:rsidRDefault="00244FD4" w:rsidP="00244FD4">
      <w:r w:rsidRPr="00244FD4">
        <w:t>Facilitators must also identify strengths.</w:t>
      </w:r>
    </w:p>
    <w:p w14:paraId="6AFB039C" w14:textId="77777777" w:rsidR="00244FD4" w:rsidRPr="00244FD4" w:rsidRDefault="00244FD4" w:rsidP="00244FD4">
      <w:r w:rsidRPr="00244FD4">
        <w:t>Why?</w:t>
      </w:r>
    </w:p>
    <w:p w14:paraId="3AC677CD" w14:textId="77777777" w:rsidR="00244FD4" w:rsidRPr="00244FD4" w:rsidRDefault="00244FD4" w:rsidP="00244FD4">
      <w:r w:rsidRPr="00244FD4">
        <w:t>Because strengths often reveal developmental leverage.</w:t>
      </w:r>
    </w:p>
    <w:p w14:paraId="6AEEBE53" w14:textId="77777777" w:rsidR="00244FD4" w:rsidRPr="00244FD4" w:rsidRDefault="00244FD4" w:rsidP="00244FD4">
      <w:r w:rsidRPr="00244FD4">
        <w:t>A participant who is naturally analytical may benefit from advanced analysis training.</w:t>
      </w:r>
    </w:p>
    <w:p w14:paraId="64086199" w14:textId="77777777" w:rsidR="00244FD4" w:rsidRPr="00244FD4" w:rsidRDefault="00244FD4" w:rsidP="00244FD4">
      <w:r w:rsidRPr="00244FD4">
        <w:t>A participant who excels at relationship-building may have leadership potential.</w:t>
      </w:r>
    </w:p>
    <w:p w14:paraId="309516B4" w14:textId="77777777" w:rsidR="00244FD4" w:rsidRPr="00244FD4" w:rsidRDefault="00244FD4" w:rsidP="00244FD4">
      <w:r w:rsidRPr="00244FD4">
        <w:t>A participant who demonstrates strong ownership habits may be ready for increased responsibility.</w:t>
      </w:r>
    </w:p>
    <w:p w14:paraId="6294D559" w14:textId="77777777" w:rsidR="00244FD4" w:rsidRPr="00244FD4" w:rsidRDefault="00244FD4" w:rsidP="00244FD4">
      <w:r w:rsidRPr="00244FD4">
        <w:t>Development is not simply about fixing weaknesses.</w:t>
      </w:r>
    </w:p>
    <w:p w14:paraId="02C9AEFF" w14:textId="77777777" w:rsidR="00244FD4" w:rsidRPr="00244FD4" w:rsidRDefault="00244FD4" w:rsidP="00244FD4">
      <w:r w:rsidRPr="00244FD4">
        <w:t>It is also about expanding strengths.</w:t>
      </w:r>
    </w:p>
    <w:p w14:paraId="0E4B2330" w14:textId="0E504D9E" w:rsidR="00244FD4" w:rsidRPr="00244FD4" w:rsidRDefault="00244FD4" w:rsidP="00244FD4"/>
    <w:p w14:paraId="7391A4E7" w14:textId="77777777" w:rsidR="00244FD4" w:rsidRPr="00244FD4" w:rsidRDefault="00244FD4" w:rsidP="00244FD4">
      <w:pPr>
        <w:rPr>
          <w:b/>
          <w:bCs/>
        </w:rPr>
      </w:pPr>
      <w:r w:rsidRPr="00244FD4">
        <w:rPr>
          <w:b/>
          <w:bCs/>
        </w:rPr>
        <w:t>Section XVI: Mid-Training Conversations with Managers</w:t>
      </w:r>
    </w:p>
    <w:p w14:paraId="3570392A" w14:textId="77777777" w:rsidR="00244FD4" w:rsidRPr="00244FD4" w:rsidRDefault="00244FD4" w:rsidP="00244FD4">
      <w:r w:rsidRPr="00244FD4">
        <w:t>One of the most valuable practices within the Humane Connection™ methodology is the midpoint manager conversation.</w:t>
      </w:r>
    </w:p>
    <w:p w14:paraId="2D4DD4DA" w14:textId="77777777" w:rsidR="00244FD4" w:rsidRPr="00244FD4" w:rsidRDefault="00244FD4" w:rsidP="00244FD4">
      <w:r w:rsidRPr="00244FD4">
        <w:t>This conversation serves several purposes.</w:t>
      </w:r>
    </w:p>
    <w:p w14:paraId="1DEB8BCF" w14:textId="77777777" w:rsidR="00244FD4" w:rsidRPr="00244FD4" w:rsidRDefault="00244FD4" w:rsidP="00244FD4">
      <w:r w:rsidRPr="00244FD4">
        <w:t>First, it allows facilitators to validate emerging observations.</w:t>
      </w:r>
    </w:p>
    <w:p w14:paraId="705F4B27" w14:textId="77777777" w:rsidR="00244FD4" w:rsidRPr="00244FD4" w:rsidRDefault="00244FD4" w:rsidP="00244FD4">
      <w:r w:rsidRPr="00244FD4">
        <w:t>Second, it creates alignment between training and workplace reality.</w:t>
      </w:r>
    </w:p>
    <w:p w14:paraId="12D317E6" w14:textId="77777777" w:rsidR="00244FD4" w:rsidRPr="00244FD4" w:rsidRDefault="00244FD4" w:rsidP="00244FD4">
      <w:r w:rsidRPr="00244FD4">
        <w:t>Third, it allows managers to better reinforce learning.</w:t>
      </w:r>
    </w:p>
    <w:p w14:paraId="4748886E" w14:textId="77777777" w:rsidR="00244FD4" w:rsidRPr="00244FD4" w:rsidRDefault="00244FD4" w:rsidP="00244FD4">
      <w:r w:rsidRPr="00244FD4">
        <w:lastRenderedPageBreak/>
        <w:t>Fourth, it often reveals important information that was not available during intake.</w:t>
      </w:r>
    </w:p>
    <w:p w14:paraId="44A6AE71" w14:textId="39BE6424" w:rsidR="00244FD4" w:rsidRPr="00244FD4" w:rsidRDefault="00244FD4" w:rsidP="00244FD4"/>
    <w:p w14:paraId="497EEDA8" w14:textId="77777777" w:rsidR="00244FD4" w:rsidRPr="00244FD4" w:rsidRDefault="00244FD4" w:rsidP="00244FD4">
      <w:pPr>
        <w:rPr>
          <w:b/>
          <w:bCs/>
        </w:rPr>
      </w:pPr>
      <w:r w:rsidRPr="00244FD4">
        <w:rPr>
          <w:b/>
          <w:bCs/>
        </w:rPr>
        <w:t>What the Midpoint Conversation Is Not</w:t>
      </w:r>
    </w:p>
    <w:p w14:paraId="2570203F" w14:textId="77777777" w:rsidR="00244FD4" w:rsidRPr="00244FD4" w:rsidRDefault="00244FD4" w:rsidP="00244FD4">
      <w:r w:rsidRPr="00244FD4">
        <w:t>The midpoint conversation is not:</w:t>
      </w:r>
    </w:p>
    <w:p w14:paraId="5991DF09" w14:textId="77777777" w:rsidR="00244FD4" w:rsidRPr="00244FD4" w:rsidRDefault="00244FD4" w:rsidP="00244FD4">
      <w:r w:rsidRPr="00244FD4">
        <w:t>A performance review.</w:t>
      </w:r>
    </w:p>
    <w:p w14:paraId="4C26476B" w14:textId="77777777" w:rsidR="00244FD4" w:rsidRPr="00244FD4" w:rsidRDefault="00244FD4" w:rsidP="00244FD4">
      <w:r w:rsidRPr="00244FD4">
        <w:t>A complaint session.</w:t>
      </w:r>
    </w:p>
    <w:p w14:paraId="738EA3F7" w14:textId="77777777" w:rsidR="00244FD4" w:rsidRPr="00244FD4" w:rsidRDefault="00244FD4" w:rsidP="00244FD4">
      <w:r w:rsidRPr="00244FD4">
        <w:t>A confidential participant debrief.</w:t>
      </w:r>
    </w:p>
    <w:p w14:paraId="4235419A" w14:textId="77777777" w:rsidR="00244FD4" w:rsidRPr="00244FD4" w:rsidRDefault="00244FD4" w:rsidP="00244FD4">
      <w:r w:rsidRPr="00244FD4">
        <w:t>A report of private conversations.</w:t>
      </w:r>
    </w:p>
    <w:p w14:paraId="102288FD" w14:textId="77777777" w:rsidR="00244FD4" w:rsidRPr="00244FD4" w:rsidRDefault="00244FD4" w:rsidP="00244FD4">
      <w:r w:rsidRPr="00244FD4">
        <w:t>Facilitators must protect trust.</w:t>
      </w:r>
    </w:p>
    <w:p w14:paraId="17EE15CC" w14:textId="77777777" w:rsidR="00244FD4" w:rsidRPr="00244FD4" w:rsidRDefault="00244FD4" w:rsidP="00244FD4">
      <w:r w:rsidRPr="00244FD4">
        <w:t>Participants should never feel that personal conversations are being relayed back to management.</w:t>
      </w:r>
    </w:p>
    <w:p w14:paraId="23C6FC51" w14:textId="77777777" w:rsidR="00244FD4" w:rsidRPr="00244FD4" w:rsidRDefault="00244FD4" w:rsidP="00244FD4">
      <w:r w:rsidRPr="00244FD4">
        <w:t>Trust is essential to the learning environment.</w:t>
      </w:r>
    </w:p>
    <w:p w14:paraId="23CA74A9" w14:textId="77777777" w:rsidR="00244FD4" w:rsidRPr="00244FD4" w:rsidRDefault="00000000" w:rsidP="00244FD4">
      <w:r>
        <w:pict w14:anchorId="05B49E39">
          <v:rect id="_x0000_i1099" style="width:0;height:1.5pt" o:hralign="center" o:hrstd="t" o:hr="t" fillcolor="#a0a0a0" stroked="f"/>
        </w:pict>
      </w:r>
    </w:p>
    <w:p w14:paraId="28EA4AF1" w14:textId="77777777" w:rsidR="00244FD4" w:rsidRPr="00244FD4" w:rsidRDefault="00244FD4" w:rsidP="00244FD4">
      <w:pPr>
        <w:rPr>
          <w:b/>
          <w:bCs/>
        </w:rPr>
      </w:pPr>
      <w:r w:rsidRPr="00244FD4">
        <w:rPr>
          <w:b/>
          <w:bCs/>
        </w:rPr>
        <w:t>What the Midpoint Conversation Is</w:t>
      </w:r>
    </w:p>
    <w:p w14:paraId="3F49C755" w14:textId="77777777" w:rsidR="00244FD4" w:rsidRPr="00244FD4" w:rsidRDefault="00244FD4" w:rsidP="00244FD4">
      <w:r w:rsidRPr="00244FD4">
        <w:t>The midpoint conversation is an opportunity to discuss:</w:t>
      </w:r>
    </w:p>
    <w:p w14:paraId="0C70E22C" w14:textId="77777777" w:rsidR="00244FD4" w:rsidRPr="00244FD4" w:rsidRDefault="00244FD4" w:rsidP="00244FD4">
      <w:r w:rsidRPr="00244FD4">
        <w:t>Emerging patterns.</w:t>
      </w:r>
    </w:p>
    <w:p w14:paraId="61A160BD" w14:textId="77777777" w:rsidR="00244FD4" w:rsidRPr="00244FD4" w:rsidRDefault="00244FD4" w:rsidP="00244FD4">
      <w:r w:rsidRPr="00244FD4">
        <w:t>Development priorities.</w:t>
      </w:r>
    </w:p>
    <w:p w14:paraId="070919B1" w14:textId="77777777" w:rsidR="00244FD4" w:rsidRPr="00244FD4" w:rsidRDefault="00244FD4" w:rsidP="00244FD4">
      <w:r w:rsidRPr="00244FD4">
        <w:t>Environmental factors.</w:t>
      </w:r>
    </w:p>
    <w:p w14:paraId="032B456A" w14:textId="77777777" w:rsidR="00244FD4" w:rsidRPr="00244FD4" w:rsidRDefault="00244FD4" w:rsidP="00244FD4">
      <w:r w:rsidRPr="00244FD4">
        <w:t>Manager reinforcement strategies.</w:t>
      </w:r>
    </w:p>
    <w:p w14:paraId="2E12AA22" w14:textId="77777777" w:rsidR="00244FD4" w:rsidRPr="00244FD4" w:rsidRDefault="00244FD4" w:rsidP="00244FD4">
      <w:r w:rsidRPr="00244FD4">
        <w:t>Capability observations.</w:t>
      </w:r>
    </w:p>
    <w:p w14:paraId="1D159DCB" w14:textId="77777777" w:rsidR="00244FD4" w:rsidRPr="00244FD4" w:rsidRDefault="00244FD4" w:rsidP="00244FD4">
      <w:r w:rsidRPr="00244FD4">
        <w:t>Performance habit development.</w:t>
      </w:r>
    </w:p>
    <w:p w14:paraId="61532B24" w14:textId="77777777" w:rsidR="00244FD4" w:rsidRPr="00244FD4" w:rsidRDefault="00244FD4" w:rsidP="00244FD4">
      <w:r w:rsidRPr="00244FD4">
        <w:t>For example:</w:t>
      </w:r>
    </w:p>
    <w:p w14:paraId="4EAAFF56" w14:textId="77777777" w:rsidR="00244FD4" w:rsidRPr="00244FD4" w:rsidRDefault="00244FD4" w:rsidP="00244FD4">
      <w:r w:rsidRPr="00244FD4">
        <w:t>A facilitator might say:</w:t>
      </w:r>
    </w:p>
    <w:p w14:paraId="1112585E" w14:textId="77777777" w:rsidR="00244FD4" w:rsidRPr="00244FD4" w:rsidRDefault="00244FD4" w:rsidP="00244FD4">
      <w:r w:rsidRPr="00244FD4">
        <w:t>"I've observed that clarifying questions continue to be an important development area. Reinforcing that behavior during one-on-ones may accelerate growth."</w:t>
      </w:r>
    </w:p>
    <w:p w14:paraId="07D4C4A0" w14:textId="77777777" w:rsidR="00244FD4" w:rsidRPr="00244FD4" w:rsidRDefault="00244FD4" w:rsidP="00244FD4">
      <w:r w:rsidRPr="00244FD4">
        <w:t>Notice what is happening.</w:t>
      </w:r>
    </w:p>
    <w:p w14:paraId="0887E3A1" w14:textId="77777777" w:rsidR="00244FD4" w:rsidRPr="00244FD4" w:rsidRDefault="00244FD4" w:rsidP="00244FD4">
      <w:r w:rsidRPr="00244FD4">
        <w:lastRenderedPageBreak/>
        <w:t>The facilitator is sharing a performance observation.</w:t>
      </w:r>
    </w:p>
    <w:p w14:paraId="60343F20" w14:textId="77777777" w:rsidR="00244FD4" w:rsidRPr="00244FD4" w:rsidRDefault="00244FD4" w:rsidP="00244FD4">
      <w:r w:rsidRPr="00244FD4">
        <w:t>Not disclosing confidential conversations.</w:t>
      </w:r>
    </w:p>
    <w:p w14:paraId="4F668BD6" w14:textId="77777777" w:rsidR="00244FD4" w:rsidRPr="00244FD4" w:rsidRDefault="00244FD4" w:rsidP="00244FD4">
      <w:r w:rsidRPr="00244FD4">
        <w:t>This distinction is critical.</w:t>
      </w:r>
    </w:p>
    <w:p w14:paraId="2C0F6916" w14:textId="77777777" w:rsidR="00244FD4" w:rsidRPr="00244FD4" w:rsidRDefault="00000000" w:rsidP="00244FD4">
      <w:r>
        <w:pict w14:anchorId="7D26986A">
          <v:rect id="_x0000_i1100" style="width:0;height:1.5pt" o:hralign="center" o:hrstd="t" o:hr="t" fillcolor="#a0a0a0" stroked="f"/>
        </w:pict>
      </w:r>
    </w:p>
    <w:p w14:paraId="663F2A63" w14:textId="77777777" w:rsidR="00244FD4" w:rsidRPr="00244FD4" w:rsidRDefault="00244FD4" w:rsidP="00244FD4">
      <w:pPr>
        <w:rPr>
          <w:b/>
          <w:bCs/>
        </w:rPr>
      </w:pPr>
      <w:r w:rsidRPr="00244FD4">
        <w:rPr>
          <w:b/>
          <w:bCs/>
        </w:rPr>
        <w:t>Managing Up Through the Learning Process</w:t>
      </w:r>
    </w:p>
    <w:p w14:paraId="2049F70D" w14:textId="77777777" w:rsidR="00244FD4" w:rsidRPr="00244FD4" w:rsidRDefault="00244FD4" w:rsidP="00244FD4">
      <w:r w:rsidRPr="00244FD4">
        <w:t>An interesting dynamic often emerges during engagements.</w:t>
      </w:r>
    </w:p>
    <w:p w14:paraId="50977474" w14:textId="77777777" w:rsidR="00244FD4" w:rsidRPr="00244FD4" w:rsidRDefault="00244FD4" w:rsidP="00244FD4">
      <w:r w:rsidRPr="00244FD4">
        <w:t>Participants learn communication practices that would benefit everyone—including their managers.</w:t>
      </w:r>
    </w:p>
    <w:p w14:paraId="5D5B71F6" w14:textId="77777777" w:rsidR="00244FD4" w:rsidRPr="00244FD4" w:rsidRDefault="00244FD4" w:rsidP="00244FD4">
      <w:r w:rsidRPr="00244FD4">
        <w:t>This creates an opportunity for organizational improvement.</w:t>
      </w:r>
    </w:p>
    <w:p w14:paraId="182FD2D2" w14:textId="77777777" w:rsidR="00244FD4" w:rsidRPr="00244FD4" w:rsidRDefault="00244FD4" w:rsidP="00244FD4">
      <w:r w:rsidRPr="00244FD4">
        <w:t>For example:</w:t>
      </w:r>
    </w:p>
    <w:p w14:paraId="7DB77DB4" w14:textId="77777777" w:rsidR="00244FD4" w:rsidRPr="00244FD4" w:rsidRDefault="00244FD4" w:rsidP="00244FD4">
      <w:r w:rsidRPr="00244FD4">
        <w:t>If participants are learning:</w:t>
      </w:r>
    </w:p>
    <w:p w14:paraId="035E642C" w14:textId="77777777" w:rsidR="00244FD4" w:rsidRPr="00244FD4" w:rsidRDefault="00244FD4" w:rsidP="003309E7">
      <w:pPr>
        <w:numPr>
          <w:ilvl w:val="0"/>
          <w:numId w:val="47"/>
        </w:numPr>
      </w:pPr>
      <w:r w:rsidRPr="00244FD4">
        <w:t>Clarifying questions</w:t>
      </w:r>
    </w:p>
    <w:p w14:paraId="5735902C" w14:textId="77777777" w:rsidR="00244FD4" w:rsidRPr="00244FD4" w:rsidRDefault="00244FD4" w:rsidP="003309E7">
      <w:pPr>
        <w:numPr>
          <w:ilvl w:val="0"/>
          <w:numId w:val="47"/>
        </w:numPr>
      </w:pPr>
      <w:r w:rsidRPr="00244FD4">
        <w:t>PREP</w:t>
      </w:r>
    </w:p>
    <w:p w14:paraId="3CE8DDEC" w14:textId="77777777" w:rsidR="00244FD4" w:rsidRPr="00244FD4" w:rsidRDefault="00244FD4" w:rsidP="003309E7">
      <w:pPr>
        <w:numPr>
          <w:ilvl w:val="0"/>
          <w:numId w:val="47"/>
        </w:numPr>
      </w:pPr>
      <w:r w:rsidRPr="00244FD4">
        <w:t>Structured accountability</w:t>
      </w:r>
    </w:p>
    <w:p w14:paraId="4C967CD4" w14:textId="77777777" w:rsidR="00244FD4" w:rsidRPr="00244FD4" w:rsidRDefault="00244FD4" w:rsidP="003309E7">
      <w:pPr>
        <w:numPr>
          <w:ilvl w:val="0"/>
          <w:numId w:val="47"/>
        </w:numPr>
      </w:pPr>
      <w:r w:rsidRPr="00244FD4">
        <w:t>Expectation-setting</w:t>
      </w:r>
    </w:p>
    <w:p w14:paraId="443F9F8A" w14:textId="77777777" w:rsidR="00244FD4" w:rsidRPr="00244FD4" w:rsidRDefault="00244FD4" w:rsidP="003309E7">
      <w:pPr>
        <w:numPr>
          <w:ilvl w:val="0"/>
          <w:numId w:val="47"/>
        </w:numPr>
      </w:pPr>
      <w:r w:rsidRPr="00244FD4">
        <w:t>Feedback techniques</w:t>
      </w:r>
    </w:p>
    <w:p w14:paraId="57D858C2" w14:textId="77777777" w:rsidR="00244FD4" w:rsidRPr="00244FD4" w:rsidRDefault="00244FD4" w:rsidP="00244FD4">
      <w:r w:rsidRPr="00244FD4">
        <w:t>Managers can often benefit from those same practices.</w:t>
      </w:r>
    </w:p>
    <w:p w14:paraId="21D1EC56" w14:textId="77777777" w:rsidR="00244FD4" w:rsidRPr="00244FD4" w:rsidRDefault="00244FD4" w:rsidP="00244FD4">
      <w:r w:rsidRPr="00244FD4">
        <w:t>The weekly manager updates help facilitate this process.</w:t>
      </w:r>
    </w:p>
    <w:p w14:paraId="0D645B43" w14:textId="77777777" w:rsidR="00244FD4" w:rsidRPr="00244FD4" w:rsidRDefault="00244FD4" w:rsidP="00244FD4">
      <w:r w:rsidRPr="00244FD4">
        <w:t>Without confrontation.</w:t>
      </w:r>
    </w:p>
    <w:p w14:paraId="5E0DDFC5" w14:textId="77777777" w:rsidR="00244FD4" w:rsidRPr="00244FD4" w:rsidRDefault="00244FD4" w:rsidP="00244FD4">
      <w:r w:rsidRPr="00244FD4">
        <w:t>Without blame.</w:t>
      </w:r>
    </w:p>
    <w:p w14:paraId="554E7EE1" w14:textId="77777777" w:rsidR="00244FD4" w:rsidRPr="00244FD4" w:rsidRDefault="00244FD4" w:rsidP="00244FD4">
      <w:r w:rsidRPr="00244FD4">
        <w:t>Without embarrassment.</w:t>
      </w:r>
    </w:p>
    <w:p w14:paraId="3F66504F" w14:textId="77777777" w:rsidR="00244FD4" w:rsidRPr="00244FD4" w:rsidRDefault="00244FD4" w:rsidP="00244FD4">
      <w:r w:rsidRPr="00244FD4">
        <w:t>The learning environment quietly influences the broader system.</w:t>
      </w:r>
    </w:p>
    <w:p w14:paraId="5323C6FB" w14:textId="77777777" w:rsidR="00244FD4" w:rsidRPr="00244FD4" w:rsidRDefault="00244FD4" w:rsidP="00244FD4">
      <w:r w:rsidRPr="00244FD4">
        <w:t>This is one of the hidden strengths of the methodology.</w:t>
      </w:r>
    </w:p>
    <w:p w14:paraId="1E9574AF" w14:textId="47D34023" w:rsidR="00244FD4" w:rsidRPr="00244FD4" w:rsidRDefault="00244FD4" w:rsidP="00244FD4"/>
    <w:p w14:paraId="66AA2DD2" w14:textId="77777777" w:rsidR="00244FD4" w:rsidRPr="00244FD4" w:rsidRDefault="00244FD4" w:rsidP="00244FD4">
      <w:pPr>
        <w:rPr>
          <w:b/>
          <w:bCs/>
        </w:rPr>
      </w:pPr>
      <w:r w:rsidRPr="00244FD4">
        <w:rPr>
          <w:b/>
          <w:bCs/>
        </w:rPr>
        <w:t>Section XVII: Development Recommendations</w:t>
      </w:r>
    </w:p>
    <w:p w14:paraId="29ACBFBC" w14:textId="77777777" w:rsidR="00244FD4" w:rsidRPr="00244FD4" w:rsidRDefault="00244FD4" w:rsidP="00244FD4">
      <w:r w:rsidRPr="00244FD4">
        <w:t>By the later stages of an engagement, facilitators should have a strong understanding of:</w:t>
      </w:r>
    </w:p>
    <w:p w14:paraId="63445F18" w14:textId="77777777" w:rsidR="00244FD4" w:rsidRPr="00244FD4" w:rsidRDefault="00244FD4" w:rsidP="003309E7">
      <w:pPr>
        <w:numPr>
          <w:ilvl w:val="0"/>
          <w:numId w:val="48"/>
        </w:numPr>
      </w:pPr>
      <w:r w:rsidRPr="00244FD4">
        <w:lastRenderedPageBreak/>
        <w:t>The participant's role</w:t>
      </w:r>
    </w:p>
    <w:p w14:paraId="510106B7" w14:textId="77777777" w:rsidR="00244FD4" w:rsidRPr="00244FD4" w:rsidRDefault="00244FD4" w:rsidP="003309E7">
      <w:pPr>
        <w:numPr>
          <w:ilvl w:val="0"/>
          <w:numId w:val="48"/>
        </w:numPr>
      </w:pPr>
      <w:r w:rsidRPr="00244FD4">
        <w:t>Their strengths</w:t>
      </w:r>
    </w:p>
    <w:p w14:paraId="2F6B8302" w14:textId="77777777" w:rsidR="00244FD4" w:rsidRPr="00244FD4" w:rsidRDefault="00244FD4" w:rsidP="003309E7">
      <w:pPr>
        <w:numPr>
          <w:ilvl w:val="0"/>
          <w:numId w:val="48"/>
        </w:numPr>
      </w:pPr>
      <w:r w:rsidRPr="00244FD4">
        <w:t>Their challenges</w:t>
      </w:r>
    </w:p>
    <w:p w14:paraId="4A8DA61D" w14:textId="77777777" w:rsidR="00244FD4" w:rsidRPr="00244FD4" w:rsidRDefault="00244FD4" w:rsidP="003309E7">
      <w:pPr>
        <w:numPr>
          <w:ilvl w:val="0"/>
          <w:numId w:val="48"/>
        </w:numPr>
      </w:pPr>
      <w:r w:rsidRPr="00244FD4">
        <w:t>Their capability gaps</w:t>
      </w:r>
    </w:p>
    <w:p w14:paraId="372A7DD4" w14:textId="77777777" w:rsidR="00244FD4" w:rsidRPr="00244FD4" w:rsidRDefault="00244FD4" w:rsidP="003309E7">
      <w:pPr>
        <w:numPr>
          <w:ilvl w:val="0"/>
          <w:numId w:val="48"/>
        </w:numPr>
      </w:pPr>
      <w:r w:rsidRPr="00244FD4">
        <w:t>Their performance habits</w:t>
      </w:r>
    </w:p>
    <w:p w14:paraId="7429F8F1" w14:textId="77777777" w:rsidR="00244FD4" w:rsidRPr="00244FD4" w:rsidRDefault="00244FD4" w:rsidP="003309E7">
      <w:pPr>
        <w:numPr>
          <w:ilvl w:val="0"/>
          <w:numId w:val="48"/>
        </w:numPr>
      </w:pPr>
      <w:r w:rsidRPr="00244FD4">
        <w:t>Their workplace context</w:t>
      </w:r>
    </w:p>
    <w:p w14:paraId="094027F8" w14:textId="77777777" w:rsidR="00244FD4" w:rsidRPr="00244FD4" w:rsidRDefault="00244FD4" w:rsidP="00244FD4">
      <w:r w:rsidRPr="00244FD4">
        <w:t>This allows facilitators to make specific recommendations.</w:t>
      </w:r>
    </w:p>
    <w:p w14:paraId="7D4A16A7" w14:textId="77777777" w:rsidR="00244FD4" w:rsidRPr="00244FD4" w:rsidRDefault="00244FD4" w:rsidP="00244FD4">
      <w:r w:rsidRPr="00244FD4">
        <w:t>Not generic recommendations.</w:t>
      </w:r>
    </w:p>
    <w:p w14:paraId="1E540266" w14:textId="77777777" w:rsidR="00244FD4" w:rsidRPr="00244FD4" w:rsidRDefault="00244FD4" w:rsidP="00244FD4">
      <w:r w:rsidRPr="00244FD4">
        <w:t>Specific recommendations.</w:t>
      </w:r>
    </w:p>
    <w:p w14:paraId="17ECD51B" w14:textId="77777777" w:rsidR="00244FD4" w:rsidRPr="00244FD4" w:rsidRDefault="00244FD4" w:rsidP="00244FD4">
      <w:r w:rsidRPr="00244FD4">
        <w:t>For example:</w:t>
      </w:r>
    </w:p>
    <w:p w14:paraId="73B81C4F" w14:textId="77777777" w:rsidR="00244FD4" w:rsidRPr="00244FD4" w:rsidRDefault="00244FD4" w:rsidP="00244FD4">
      <w:r w:rsidRPr="00244FD4">
        <w:t>Instead of:</w:t>
      </w:r>
    </w:p>
    <w:p w14:paraId="7923090B" w14:textId="77777777" w:rsidR="00244FD4" w:rsidRPr="00244FD4" w:rsidRDefault="00244FD4" w:rsidP="00244FD4">
      <w:r w:rsidRPr="00244FD4">
        <w:t>"Additional communication training recommended."</w:t>
      </w:r>
    </w:p>
    <w:p w14:paraId="501EDF0F" w14:textId="77777777" w:rsidR="00244FD4" w:rsidRPr="00244FD4" w:rsidRDefault="00244FD4" w:rsidP="00244FD4">
      <w:r w:rsidRPr="00244FD4">
        <w:t>A stronger recommendation might be:</w:t>
      </w:r>
    </w:p>
    <w:p w14:paraId="4B602A39" w14:textId="77777777" w:rsidR="00244FD4" w:rsidRPr="00244FD4" w:rsidRDefault="00244FD4" w:rsidP="00244FD4">
      <w:r w:rsidRPr="00244FD4">
        <w:t>"Additional development in executive-level communication and presentation design is recommended to strengthen the participant's ability to communicate analytical findings to senior stakeholders."</w:t>
      </w:r>
    </w:p>
    <w:p w14:paraId="4340BC80" w14:textId="77777777" w:rsidR="00244FD4" w:rsidRPr="00244FD4" w:rsidRDefault="00244FD4" w:rsidP="00244FD4">
      <w:r w:rsidRPr="00244FD4">
        <w:t>Specific recommendations create actionable next steps.</w:t>
      </w:r>
    </w:p>
    <w:p w14:paraId="258C54A4" w14:textId="17EBB033" w:rsidR="00244FD4" w:rsidRPr="00244FD4" w:rsidRDefault="00244FD4" w:rsidP="00244FD4"/>
    <w:p w14:paraId="1397DEC3" w14:textId="77777777" w:rsidR="00244FD4" w:rsidRPr="00244FD4" w:rsidRDefault="00244FD4" w:rsidP="00244FD4">
      <w:pPr>
        <w:rPr>
          <w:b/>
          <w:bCs/>
        </w:rPr>
      </w:pPr>
      <w:r w:rsidRPr="00244FD4">
        <w:rPr>
          <w:b/>
          <w:bCs/>
        </w:rPr>
        <w:t>Naming the Actual Development Need</w:t>
      </w:r>
    </w:p>
    <w:p w14:paraId="4449A7BF" w14:textId="77777777" w:rsidR="00244FD4" w:rsidRPr="00244FD4" w:rsidRDefault="00244FD4" w:rsidP="00244FD4">
      <w:r w:rsidRPr="00244FD4">
        <w:t>One of the advantages of our methodology is that facilitators spend significant time with participants.</w:t>
      </w:r>
    </w:p>
    <w:p w14:paraId="58B51A1C" w14:textId="77777777" w:rsidR="00244FD4" w:rsidRPr="00244FD4" w:rsidRDefault="00244FD4" w:rsidP="00244FD4">
      <w:r w:rsidRPr="00244FD4">
        <w:t>Because of this, we are often able to identify highly specific development needs.</w:t>
      </w:r>
    </w:p>
    <w:p w14:paraId="36B78834" w14:textId="77777777" w:rsidR="00244FD4" w:rsidRPr="00244FD4" w:rsidRDefault="00244FD4" w:rsidP="00244FD4">
      <w:r w:rsidRPr="00244FD4">
        <w:t>For example:</w:t>
      </w:r>
    </w:p>
    <w:p w14:paraId="39F0F92D" w14:textId="77777777" w:rsidR="00244FD4" w:rsidRPr="00244FD4" w:rsidRDefault="00244FD4" w:rsidP="00244FD4">
      <w:r w:rsidRPr="00244FD4">
        <w:t>Additional analysis training.</w:t>
      </w:r>
    </w:p>
    <w:p w14:paraId="6C93F55B" w14:textId="77777777" w:rsidR="00244FD4" w:rsidRPr="00244FD4" w:rsidRDefault="00244FD4" w:rsidP="00244FD4">
      <w:r w:rsidRPr="00244FD4">
        <w:t>Additional stakeholder management development.</w:t>
      </w:r>
    </w:p>
    <w:p w14:paraId="0338A53D" w14:textId="77777777" w:rsidR="00244FD4" w:rsidRPr="00244FD4" w:rsidRDefault="00244FD4" w:rsidP="00244FD4">
      <w:r w:rsidRPr="00244FD4">
        <w:t>Advanced project planning.</w:t>
      </w:r>
    </w:p>
    <w:p w14:paraId="2F27CE55" w14:textId="77777777" w:rsidR="00244FD4" w:rsidRPr="00244FD4" w:rsidRDefault="00244FD4" w:rsidP="00244FD4">
      <w:r w:rsidRPr="00244FD4">
        <w:t>Executive presence development.</w:t>
      </w:r>
    </w:p>
    <w:p w14:paraId="25235D10" w14:textId="77777777" w:rsidR="00244FD4" w:rsidRPr="00244FD4" w:rsidRDefault="00244FD4" w:rsidP="00244FD4">
      <w:r w:rsidRPr="00244FD4">
        <w:lastRenderedPageBreak/>
        <w:t>Conflict navigation.</w:t>
      </w:r>
    </w:p>
    <w:p w14:paraId="58B5F28C" w14:textId="77777777" w:rsidR="00244FD4" w:rsidRPr="00244FD4" w:rsidRDefault="00244FD4" w:rsidP="00244FD4">
      <w:r w:rsidRPr="00244FD4">
        <w:t>Presentation design.</w:t>
      </w:r>
    </w:p>
    <w:p w14:paraId="5726C67D" w14:textId="77777777" w:rsidR="00244FD4" w:rsidRPr="00244FD4" w:rsidRDefault="00244FD4" w:rsidP="00244FD4">
      <w:r w:rsidRPr="00244FD4">
        <w:t>Strategic communication.</w:t>
      </w:r>
    </w:p>
    <w:p w14:paraId="05999D41" w14:textId="77777777" w:rsidR="00244FD4" w:rsidRPr="00244FD4" w:rsidRDefault="00244FD4" w:rsidP="00244FD4">
      <w:r w:rsidRPr="00244FD4">
        <w:t>Facilitators should not be afraid to name these needs clearly.</w:t>
      </w:r>
    </w:p>
    <w:p w14:paraId="7132730B" w14:textId="77777777" w:rsidR="00244FD4" w:rsidRPr="00244FD4" w:rsidRDefault="00244FD4" w:rsidP="00244FD4">
      <w:r w:rsidRPr="00244FD4">
        <w:t>The more precise the recommendation, the more useful it becomes.</w:t>
      </w:r>
    </w:p>
    <w:p w14:paraId="3774622F" w14:textId="53F277D3" w:rsidR="00244FD4" w:rsidRPr="00244FD4" w:rsidRDefault="00244FD4" w:rsidP="00244FD4"/>
    <w:p w14:paraId="06E78237" w14:textId="77777777" w:rsidR="00244FD4" w:rsidRPr="00244FD4" w:rsidRDefault="00244FD4" w:rsidP="00244FD4">
      <w:pPr>
        <w:rPr>
          <w:b/>
          <w:bCs/>
        </w:rPr>
      </w:pPr>
      <w:r w:rsidRPr="00244FD4">
        <w:rPr>
          <w:b/>
          <w:bCs/>
        </w:rPr>
        <w:t>Section XVIII: Building the 30-Day Growth Plan</w:t>
      </w:r>
    </w:p>
    <w:p w14:paraId="7A7B22FC" w14:textId="77777777" w:rsidR="00244FD4" w:rsidRPr="00244FD4" w:rsidRDefault="00244FD4" w:rsidP="00244FD4">
      <w:r w:rsidRPr="00244FD4">
        <w:t>For many participants, the engagement concludes with a personalized 30-Day Growth Plan.</w:t>
      </w:r>
    </w:p>
    <w:p w14:paraId="60FA27CA" w14:textId="77777777" w:rsidR="00244FD4" w:rsidRPr="00244FD4" w:rsidRDefault="00244FD4" w:rsidP="00244FD4">
      <w:r w:rsidRPr="00244FD4">
        <w:t>This document serves as the bridge between training and ongoing performance.</w:t>
      </w:r>
    </w:p>
    <w:p w14:paraId="77D54F2A" w14:textId="77777777" w:rsidR="00244FD4" w:rsidRPr="00244FD4" w:rsidRDefault="00244FD4" w:rsidP="00244FD4">
      <w:r w:rsidRPr="00244FD4">
        <w:t>The purpose of the growth plan is simple:</w:t>
      </w:r>
    </w:p>
    <w:p w14:paraId="4D4AF5D8" w14:textId="77777777" w:rsidR="00244FD4" w:rsidRPr="00244FD4" w:rsidRDefault="00244FD4" w:rsidP="00244FD4">
      <w:r w:rsidRPr="00244FD4">
        <w:t>Ensure development continues after the program concludes.</w:t>
      </w:r>
    </w:p>
    <w:p w14:paraId="4FC63569" w14:textId="77777777" w:rsidR="00244FD4" w:rsidRPr="00244FD4" w:rsidRDefault="00244FD4" w:rsidP="00244FD4">
      <w:r w:rsidRPr="00244FD4">
        <w:t>Without reinforcement, learning fades.</w:t>
      </w:r>
    </w:p>
    <w:p w14:paraId="01FBE41A" w14:textId="77777777" w:rsidR="00244FD4" w:rsidRPr="00244FD4" w:rsidRDefault="00244FD4" w:rsidP="00244FD4">
      <w:r w:rsidRPr="00244FD4">
        <w:t>Without practice, habits disappear.</w:t>
      </w:r>
    </w:p>
    <w:p w14:paraId="376A5C96" w14:textId="77777777" w:rsidR="00244FD4" w:rsidRPr="00244FD4" w:rsidRDefault="00244FD4" w:rsidP="00244FD4">
      <w:r w:rsidRPr="00244FD4">
        <w:t>Without structure, momentum is lost.</w:t>
      </w:r>
    </w:p>
    <w:p w14:paraId="066EC79B" w14:textId="77777777" w:rsidR="00244FD4" w:rsidRPr="00244FD4" w:rsidRDefault="00244FD4" w:rsidP="00244FD4">
      <w:r w:rsidRPr="00244FD4">
        <w:t>The growth plan helps prevent that.</w:t>
      </w:r>
    </w:p>
    <w:p w14:paraId="62EC3902" w14:textId="2944EADA" w:rsidR="00244FD4" w:rsidRPr="00244FD4" w:rsidRDefault="00244FD4" w:rsidP="00244FD4"/>
    <w:p w14:paraId="1B53E84E" w14:textId="77777777" w:rsidR="00244FD4" w:rsidRPr="00244FD4" w:rsidRDefault="00244FD4" w:rsidP="00244FD4">
      <w:pPr>
        <w:rPr>
          <w:b/>
          <w:bCs/>
        </w:rPr>
      </w:pPr>
      <w:r w:rsidRPr="00244FD4">
        <w:rPr>
          <w:b/>
          <w:bCs/>
        </w:rPr>
        <w:t>Components of the Growth Plan</w:t>
      </w:r>
    </w:p>
    <w:p w14:paraId="7D03C55C" w14:textId="77777777" w:rsidR="00244FD4" w:rsidRPr="00244FD4" w:rsidRDefault="00244FD4" w:rsidP="00244FD4">
      <w:r w:rsidRPr="00244FD4">
        <w:t>Every growth plan should include:</w:t>
      </w:r>
    </w:p>
    <w:p w14:paraId="14B75023" w14:textId="77777777" w:rsidR="00244FD4" w:rsidRPr="00244FD4" w:rsidRDefault="00244FD4" w:rsidP="00244FD4">
      <w:r w:rsidRPr="00244FD4">
        <w:t>Development priorities.</w:t>
      </w:r>
    </w:p>
    <w:p w14:paraId="578A0FFA" w14:textId="77777777" w:rsidR="00244FD4" w:rsidRPr="00244FD4" w:rsidRDefault="00244FD4" w:rsidP="00244FD4">
      <w:r w:rsidRPr="00244FD4">
        <w:t>Behavioral goals.</w:t>
      </w:r>
    </w:p>
    <w:p w14:paraId="6693CBAD" w14:textId="77777777" w:rsidR="00244FD4" w:rsidRPr="00244FD4" w:rsidRDefault="00244FD4" w:rsidP="00244FD4">
      <w:r w:rsidRPr="00244FD4">
        <w:t>Performance habit recommendations.</w:t>
      </w:r>
    </w:p>
    <w:p w14:paraId="4EF98E3A" w14:textId="77777777" w:rsidR="00244FD4" w:rsidRPr="00244FD4" w:rsidRDefault="00244FD4" w:rsidP="00244FD4">
      <w:r w:rsidRPr="00244FD4">
        <w:t>Methods for implementation.</w:t>
      </w:r>
    </w:p>
    <w:p w14:paraId="56D233DD" w14:textId="77777777" w:rsidR="00244FD4" w:rsidRPr="00244FD4" w:rsidRDefault="00244FD4" w:rsidP="00244FD4">
      <w:r w:rsidRPr="00244FD4">
        <w:t>Identity anchors.</w:t>
      </w:r>
    </w:p>
    <w:p w14:paraId="591C9B99" w14:textId="77777777" w:rsidR="00244FD4" w:rsidRPr="00244FD4" w:rsidRDefault="00244FD4" w:rsidP="00244FD4">
      <w:r w:rsidRPr="00244FD4">
        <w:t>Environmental cues.</w:t>
      </w:r>
    </w:p>
    <w:p w14:paraId="398A0F27" w14:textId="77777777" w:rsidR="00244FD4" w:rsidRPr="00244FD4" w:rsidRDefault="00244FD4" w:rsidP="00244FD4">
      <w:r w:rsidRPr="00244FD4">
        <w:t>Manager reinforcement strategies.</w:t>
      </w:r>
    </w:p>
    <w:p w14:paraId="00742B74" w14:textId="77777777" w:rsidR="00244FD4" w:rsidRPr="00244FD4" w:rsidRDefault="00244FD4" w:rsidP="00244FD4">
      <w:r w:rsidRPr="00244FD4">
        <w:t>Indicators of progress.</w:t>
      </w:r>
    </w:p>
    <w:p w14:paraId="03B3C448" w14:textId="77777777" w:rsidR="00244FD4" w:rsidRPr="00244FD4" w:rsidRDefault="00244FD4" w:rsidP="00244FD4">
      <w:r w:rsidRPr="00244FD4">
        <w:lastRenderedPageBreak/>
        <w:t>Recommended next steps.</w:t>
      </w:r>
    </w:p>
    <w:p w14:paraId="49A48193" w14:textId="05946720" w:rsidR="00244FD4" w:rsidRPr="00244FD4" w:rsidRDefault="00244FD4" w:rsidP="00244FD4">
      <w:r w:rsidRPr="00244FD4">
        <w:t>These elements work together to support sustained performance development.</w:t>
      </w:r>
    </w:p>
    <w:p w14:paraId="470BBB35" w14:textId="77777777" w:rsidR="00244FD4" w:rsidRPr="00244FD4" w:rsidRDefault="00244FD4" w:rsidP="00244FD4">
      <w:pPr>
        <w:rPr>
          <w:b/>
          <w:bCs/>
        </w:rPr>
      </w:pPr>
      <w:r w:rsidRPr="00244FD4">
        <w:rPr>
          <w:b/>
          <w:bCs/>
        </w:rPr>
        <w:t>Why Identity Matters</w:t>
      </w:r>
    </w:p>
    <w:p w14:paraId="2819B779" w14:textId="77777777" w:rsidR="00244FD4" w:rsidRPr="00244FD4" w:rsidRDefault="00244FD4" w:rsidP="00244FD4">
      <w:r w:rsidRPr="00244FD4">
        <w:t>One of the most powerful aspects of the growth plan is connecting behaviors to identity.</w:t>
      </w:r>
    </w:p>
    <w:p w14:paraId="7DA060EA" w14:textId="77777777" w:rsidR="00244FD4" w:rsidRPr="00244FD4" w:rsidRDefault="00244FD4" w:rsidP="00244FD4">
      <w:r w:rsidRPr="00244FD4">
        <w:t>People sustain behaviors more effectively when those behaviors align with who they want to become.</w:t>
      </w:r>
    </w:p>
    <w:p w14:paraId="0CB2E78C" w14:textId="77777777" w:rsidR="00244FD4" w:rsidRPr="00244FD4" w:rsidRDefault="00244FD4" w:rsidP="00244FD4">
      <w:r w:rsidRPr="00244FD4">
        <w:t>For example:</w:t>
      </w:r>
    </w:p>
    <w:p w14:paraId="4669A71F" w14:textId="77777777" w:rsidR="00244FD4" w:rsidRPr="00244FD4" w:rsidRDefault="00244FD4" w:rsidP="00244FD4">
      <w:r w:rsidRPr="00244FD4">
        <w:t>A participant may identify as someone who wants to become:</w:t>
      </w:r>
    </w:p>
    <w:p w14:paraId="5E3D321E" w14:textId="77777777" w:rsidR="00244FD4" w:rsidRPr="00244FD4" w:rsidRDefault="00244FD4" w:rsidP="00244FD4">
      <w:r w:rsidRPr="00244FD4">
        <w:t>A trusted advisor.</w:t>
      </w:r>
    </w:p>
    <w:p w14:paraId="6CB88B47" w14:textId="77777777" w:rsidR="00244FD4" w:rsidRPr="00244FD4" w:rsidRDefault="00244FD4" w:rsidP="00244FD4">
      <w:r w:rsidRPr="00244FD4">
        <w:t>A respected leader.</w:t>
      </w:r>
    </w:p>
    <w:p w14:paraId="7EC40F96" w14:textId="77777777" w:rsidR="00244FD4" w:rsidRPr="00244FD4" w:rsidRDefault="00244FD4" w:rsidP="00244FD4">
      <w:r w:rsidRPr="00244FD4">
        <w:t>A strong communicator.</w:t>
      </w:r>
    </w:p>
    <w:p w14:paraId="4296E3CE" w14:textId="77777777" w:rsidR="00244FD4" w:rsidRPr="00244FD4" w:rsidRDefault="00244FD4" w:rsidP="00244FD4">
      <w:r w:rsidRPr="00244FD4">
        <w:t>A strategic thinker.</w:t>
      </w:r>
    </w:p>
    <w:p w14:paraId="31AE287C" w14:textId="77777777" w:rsidR="00244FD4" w:rsidRPr="00244FD4" w:rsidRDefault="00244FD4" w:rsidP="00244FD4">
      <w:r w:rsidRPr="00244FD4">
        <w:t>The facilitator can then connect performance habits to that identity.</w:t>
      </w:r>
    </w:p>
    <w:p w14:paraId="0153DDF0" w14:textId="77777777" w:rsidR="00244FD4" w:rsidRPr="00244FD4" w:rsidRDefault="00244FD4" w:rsidP="00244FD4">
      <w:r w:rsidRPr="00244FD4">
        <w:t>This increases motivation and consistency.</w:t>
      </w:r>
    </w:p>
    <w:p w14:paraId="0975FF35" w14:textId="77777777" w:rsidR="00244FD4" w:rsidRPr="00244FD4" w:rsidRDefault="00000000" w:rsidP="00244FD4">
      <w:r>
        <w:pict w14:anchorId="15541FD4">
          <v:rect id="_x0000_i1101" style="width:0;height:1.5pt" o:hralign="center" o:hrstd="t" o:hr="t" fillcolor="#a0a0a0" stroked="f"/>
        </w:pict>
      </w:r>
    </w:p>
    <w:p w14:paraId="0ECC3E85" w14:textId="77777777" w:rsidR="00244FD4" w:rsidRPr="00244FD4" w:rsidRDefault="00244FD4" w:rsidP="00244FD4">
      <w:pPr>
        <w:rPr>
          <w:b/>
          <w:bCs/>
        </w:rPr>
      </w:pPr>
      <w:r w:rsidRPr="00244FD4">
        <w:rPr>
          <w:b/>
          <w:bCs/>
        </w:rPr>
        <w:t>Manager Reinforcement</w:t>
      </w:r>
    </w:p>
    <w:p w14:paraId="4C871E03" w14:textId="77777777" w:rsidR="00244FD4" w:rsidRPr="00244FD4" w:rsidRDefault="00244FD4" w:rsidP="00244FD4">
      <w:r w:rsidRPr="00244FD4">
        <w:t>Managers play an important role in sustaining growth.</w:t>
      </w:r>
    </w:p>
    <w:p w14:paraId="7697494B" w14:textId="77777777" w:rsidR="00244FD4" w:rsidRPr="00244FD4" w:rsidRDefault="00244FD4" w:rsidP="00244FD4">
      <w:r w:rsidRPr="00244FD4">
        <w:t>Development does not occur in isolation.</w:t>
      </w:r>
    </w:p>
    <w:p w14:paraId="24E3AF7E" w14:textId="77777777" w:rsidR="00244FD4" w:rsidRPr="00244FD4" w:rsidRDefault="00244FD4" w:rsidP="00244FD4">
      <w:r w:rsidRPr="00244FD4">
        <w:t>The environment matters.</w:t>
      </w:r>
    </w:p>
    <w:p w14:paraId="4DD04851" w14:textId="77777777" w:rsidR="00244FD4" w:rsidRPr="00244FD4" w:rsidRDefault="00244FD4" w:rsidP="00244FD4">
      <w:r w:rsidRPr="00244FD4">
        <w:t>The manager matters.</w:t>
      </w:r>
    </w:p>
    <w:p w14:paraId="4A733992" w14:textId="77777777" w:rsidR="00244FD4" w:rsidRPr="00244FD4" w:rsidRDefault="00244FD4" w:rsidP="00244FD4">
      <w:r w:rsidRPr="00244FD4">
        <w:t>The system matters.</w:t>
      </w:r>
    </w:p>
    <w:p w14:paraId="41747054" w14:textId="77777777" w:rsidR="00244FD4" w:rsidRPr="00244FD4" w:rsidRDefault="00244FD4" w:rsidP="00244FD4">
      <w:r w:rsidRPr="00244FD4">
        <w:t>Growth plans therefore include guidance for supervisors.</w:t>
      </w:r>
    </w:p>
    <w:p w14:paraId="2B061BA3" w14:textId="77777777" w:rsidR="00244FD4" w:rsidRPr="00244FD4" w:rsidRDefault="00244FD4" w:rsidP="00244FD4">
      <w:r w:rsidRPr="00244FD4">
        <w:t>Examples may include:</w:t>
      </w:r>
    </w:p>
    <w:p w14:paraId="245EFCE1" w14:textId="77777777" w:rsidR="00244FD4" w:rsidRPr="00244FD4" w:rsidRDefault="00244FD4" w:rsidP="00244FD4">
      <w:r w:rsidRPr="00244FD4">
        <w:t>Questions to ask.</w:t>
      </w:r>
    </w:p>
    <w:p w14:paraId="6B181435" w14:textId="77777777" w:rsidR="00244FD4" w:rsidRPr="00244FD4" w:rsidRDefault="00244FD4" w:rsidP="00244FD4">
      <w:r w:rsidRPr="00244FD4">
        <w:t>Behaviors to reinforce.</w:t>
      </w:r>
    </w:p>
    <w:p w14:paraId="15CC389B" w14:textId="77777777" w:rsidR="00244FD4" w:rsidRPr="00244FD4" w:rsidRDefault="00244FD4" w:rsidP="00244FD4">
      <w:r w:rsidRPr="00244FD4">
        <w:t>Development conversations to hold.</w:t>
      </w:r>
    </w:p>
    <w:p w14:paraId="56A455D1" w14:textId="77777777" w:rsidR="00244FD4" w:rsidRPr="00244FD4" w:rsidRDefault="00244FD4" w:rsidP="00244FD4">
      <w:r w:rsidRPr="00244FD4">
        <w:lastRenderedPageBreak/>
        <w:t>Performance habits to monitor.</w:t>
      </w:r>
    </w:p>
    <w:p w14:paraId="797D2603" w14:textId="77777777" w:rsidR="00244FD4" w:rsidRPr="00244FD4" w:rsidRDefault="00244FD4" w:rsidP="00244FD4">
      <w:r w:rsidRPr="00244FD4">
        <w:t>Environmental supports to create.</w:t>
      </w:r>
    </w:p>
    <w:p w14:paraId="5128414B" w14:textId="77777777" w:rsidR="00244FD4" w:rsidRPr="00244FD4" w:rsidRDefault="00244FD4" w:rsidP="00244FD4">
      <w:r w:rsidRPr="00244FD4">
        <w:t>The goal is alignment.</w:t>
      </w:r>
    </w:p>
    <w:p w14:paraId="105DABFF" w14:textId="77777777" w:rsidR="00244FD4" w:rsidRPr="00244FD4" w:rsidRDefault="00244FD4" w:rsidP="00244FD4">
      <w:r w:rsidRPr="00244FD4">
        <w:t>Training and management should reinforce one another.</w:t>
      </w:r>
    </w:p>
    <w:p w14:paraId="749C0FA1" w14:textId="77777777" w:rsidR="00244FD4" w:rsidRPr="00244FD4" w:rsidRDefault="00000000" w:rsidP="00244FD4">
      <w:r>
        <w:pict w14:anchorId="5755C621">
          <v:rect id="_x0000_i1102" style="width:0;height:1.5pt" o:hralign="center" o:hrstd="t" o:hr="t" fillcolor="#a0a0a0" stroked="f"/>
        </w:pict>
      </w:r>
    </w:p>
    <w:p w14:paraId="221083F5" w14:textId="77777777" w:rsidR="00244FD4" w:rsidRPr="00244FD4" w:rsidRDefault="00244FD4" w:rsidP="00244FD4">
      <w:pPr>
        <w:rPr>
          <w:b/>
          <w:bCs/>
        </w:rPr>
      </w:pPr>
      <w:r w:rsidRPr="00244FD4">
        <w:rPr>
          <w:b/>
          <w:bCs/>
        </w:rPr>
        <w:t>Section XIX: Final Determination</w:t>
      </w:r>
    </w:p>
    <w:p w14:paraId="6EA31A34" w14:textId="77777777" w:rsidR="00244FD4" w:rsidRPr="00244FD4" w:rsidRDefault="00244FD4" w:rsidP="00244FD4">
      <w:r w:rsidRPr="00244FD4">
        <w:t>By the conclusion of the engagement, facilitators should be able to clearly answer several questions.</w:t>
      </w:r>
    </w:p>
    <w:p w14:paraId="023132AF" w14:textId="77777777" w:rsidR="00244FD4" w:rsidRPr="00244FD4" w:rsidRDefault="00244FD4" w:rsidP="00244FD4">
      <w:r w:rsidRPr="00244FD4">
        <w:t>What gap exists?</w:t>
      </w:r>
    </w:p>
    <w:p w14:paraId="3472055E" w14:textId="77777777" w:rsidR="00244FD4" w:rsidRPr="00244FD4" w:rsidRDefault="00244FD4" w:rsidP="00244FD4">
      <w:r w:rsidRPr="00244FD4">
        <w:t>What capability domain is affected?</w:t>
      </w:r>
    </w:p>
    <w:p w14:paraId="1544BDEC" w14:textId="77777777" w:rsidR="00244FD4" w:rsidRPr="00244FD4" w:rsidRDefault="00244FD4" w:rsidP="00244FD4">
      <w:r w:rsidRPr="00244FD4">
        <w:t>What role function is involved?</w:t>
      </w:r>
    </w:p>
    <w:p w14:paraId="0936B7E4" w14:textId="77777777" w:rsidR="00244FD4" w:rsidRPr="00244FD4" w:rsidRDefault="00244FD4" w:rsidP="00244FD4">
      <w:r w:rsidRPr="00244FD4">
        <w:t>What patterns were observed?</w:t>
      </w:r>
    </w:p>
    <w:p w14:paraId="13395F4D" w14:textId="77777777" w:rsidR="00244FD4" w:rsidRPr="00244FD4" w:rsidRDefault="00244FD4" w:rsidP="00244FD4">
      <w:r w:rsidRPr="00244FD4">
        <w:t>What root causes emerged?</w:t>
      </w:r>
    </w:p>
    <w:p w14:paraId="1B09CCAA" w14:textId="77777777" w:rsidR="00244FD4" w:rsidRPr="00244FD4" w:rsidRDefault="00244FD4" w:rsidP="00244FD4">
      <w:r w:rsidRPr="00244FD4">
        <w:t>What strengths were identified?</w:t>
      </w:r>
    </w:p>
    <w:p w14:paraId="61FD585E" w14:textId="77777777" w:rsidR="00244FD4" w:rsidRPr="00244FD4" w:rsidRDefault="00244FD4" w:rsidP="00244FD4">
      <w:r w:rsidRPr="00244FD4">
        <w:t>What development is recommended?</w:t>
      </w:r>
    </w:p>
    <w:p w14:paraId="4F33FA58" w14:textId="77777777" w:rsidR="00244FD4" w:rsidRPr="00244FD4" w:rsidRDefault="00244FD4" w:rsidP="00244FD4">
      <w:r w:rsidRPr="00244FD4">
        <w:t>What performance habits should be reinforced?</w:t>
      </w:r>
    </w:p>
    <w:p w14:paraId="1817E6E6" w14:textId="77777777" w:rsidR="00244FD4" w:rsidRPr="00244FD4" w:rsidRDefault="00244FD4" w:rsidP="00244FD4">
      <w:r w:rsidRPr="00244FD4">
        <w:t>These answers form the foundation of the final determination.</w:t>
      </w:r>
    </w:p>
    <w:p w14:paraId="6801D2BB" w14:textId="77777777" w:rsidR="00244FD4" w:rsidRPr="00244FD4" w:rsidRDefault="00000000" w:rsidP="00244FD4">
      <w:r>
        <w:pict w14:anchorId="109ED016">
          <v:rect id="_x0000_i1103" style="width:0;height:1.5pt" o:hralign="center" o:hrstd="t" o:hr="t" fillcolor="#a0a0a0" stroked="f"/>
        </w:pict>
      </w:r>
    </w:p>
    <w:p w14:paraId="28FE2D39" w14:textId="77777777" w:rsidR="00244FD4" w:rsidRPr="00244FD4" w:rsidRDefault="00244FD4" w:rsidP="00244FD4">
      <w:pPr>
        <w:rPr>
          <w:b/>
          <w:bCs/>
        </w:rPr>
      </w:pPr>
      <w:r w:rsidRPr="00244FD4">
        <w:rPr>
          <w:b/>
          <w:bCs/>
        </w:rPr>
        <w:t>Example Final Determination</w:t>
      </w:r>
    </w:p>
    <w:p w14:paraId="3A199CA7" w14:textId="77777777" w:rsidR="00244FD4" w:rsidRPr="00244FD4" w:rsidRDefault="00244FD4" w:rsidP="00244FD4">
      <w:r w:rsidRPr="00244FD4">
        <w:t>A facilitator might conclude:</w:t>
      </w:r>
    </w:p>
    <w:p w14:paraId="039B8E4F" w14:textId="77777777" w:rsidR="00244FD4" w:rsidRPr="00244FD4" w:rsidRDefault="00244FD4" w:rsidP="00244FD4">
      <w:r w:rsidRPr="00244FD4">
        <w:t>"The participant demonstrates a skill gap in analysis within the Research and Analysis function of the role. This appears to be contributing to reduced confidence during stakeholder conversations and slower decision-making. Additional development in analytical synthesis and executive communication is recommended. Reinforcement should focus on structured analysis, proactive communication, and confidence-building performance habits."</w:t>
      </w:r>
    </w:p>
    <w:p w14:paraId="01AF25CC" w14:textId="77777777" w:rsidR="00244FD4" w:rsidRPr="00244FD4" w:rsidRDefault="00244FD4" w:rsidP="00244FD4">
      <w:r w:rsidRPr="00244FD4">
        <w:t>Notice the specificity.</w:t>
      </w:r>
    </w:p>
    <w:p w14:paraId="3749C652" w14:textId="77777777" w:rsidR="00244FD4" w:rsidRPr="00244FD4" w:rsidRDefault="00244FD4" w:rsidP="00244FD4">
      <w:r w:rsidRPr="00244FD4">
        <w:lastRenderedPageBreak/>
        <w:t>That level of clarity is the standard.</w:t>
      </w:r>
    </w:p>
    <w:p w14:paraId="244A0F03" w14:textId="77777777" w:rsidR="00244FD4" w:rsidRPr="00244FD4" w:rsidRDefault="00000000" w:rsidP="00244FD4">
      <w:r>
        <w:pict w14:anchorId="37A18547">
          <v:rect id="_x0000_i1104" style="width:0;height:1.5pt" o:hralign="center" o:hrstd="t" o:hr="t" fillcolor="#a0a0a0" stroked="f"/>
        </w:pict>
      </w:r>
    </w:p>
    <w:p w14:paraId="482E9AB0" w14:textId="77777777" w:rsidR="00244FD4" w:rsidRPr="00244FD4" w:rsidRDefault="00244FD4" w:rsidP="00244FD4">
      <w:pPr>
        <w:rPr>
          <w:b/>
          <w:bCs/>
        </w:rPr>
      </w:pPr>
      <w:r w:rsidRPr="00244FD4">
        <w:rPr>
          <w:b/>
          <w:bCs/>
        </w:rPr>
        <w:t>Closing</w:t>
      </w:r>
    </w:p>
    <w:p w14:paraId="3EF13F68" w14:textId="77777777" w:rsidR="00244FD4" w:rsidRPr="00244FD4" w:rsidRDefault="00244FD4" w:rsidP="00244FD4">
      <w:r w:rsidRPr="00244FD4">
        <w:t>As we conclude this video, remember:</w:t>
      </w:r>
    </w:p>
    <w:p w14:paraId="481A6115" w14:textId="77777777" w:rsidR="00244FD4" w:rsidRPr="00244FD4" w:rsidRDefault="00244FD4" w:rsidP="00244FD4">
      <w:r w:rsidRPr="00244FD4">
        <w:t>Diagnosis is one of the greatest responsibilities entrusted to a Humane Connection™ Facilitator.</w:t>
      </w:r>
    </w:p>
    <w:p w14:paraId="370B3679" w14:textId="77777777" w:rsidR="00244FD4" w:rsidRPr="00244FD4" w:rsidRDefault="00244FD4" w:rsidP="00244FD4">
      <w:r w:rsidRPr="00244FD4">
        <w:t>Diagnosis shapes recommendations.</w:t>
      </w:r>
    </w:p>
    <w:p w14:paraId="4435A39D" w14:textId="77777777" w:rsidR="00244FD4" w:rsidRPr="00244FD4" w:rsidRDefault="00244FD4" w:rsidP="00244FD4">
      <w:r w:rsidRPr="00244FD4">
        <w:t>Diagnosis shapes development.</w:t>
      </w:r>
    </w:p>
    <w:p w14:paraId="58D287D7" w14:textId="77777777" w:rsidR="00244FD4" w:rsidRPr="00244FD4" w:rsidRDefault="00244FD4" w:rsidP="00244FD4">
      <w:r w:rsidRPr="00244FD4">
        <w:t>Diagnosis shapes performance.</w:t>
      </w:r>
    </w:p>
    <w:p w14:paraId="1FB219BA" w14:textId="77777777" w:rsidR="00244FD4" w:rsidRPr="00244FD4" w:rsidRDefault="00244FD4" w:rsidP="00244FD4">
      <w:r w:rsidRPr="00244FD4">
        <w:t>And performance shapes organizational outcomes.</w:t>
      </w:r>
    </w:p>
    <w:p w14:paraId="0E91A726" w14:textId="77777777" w:rsidR="00244FD4" w:rsidRPr="00244FD4" w:rsidRDefault="00244FD4" w:rsidP="00244FD4">
      <w:r w:rsidRPr="00244FD4">
        <w:t>The goal is never judgment.</w:t>
      </w:r>
    </w:p>
    <w:p w14:paraId="04C62796" w14:textId="77777777" w:rsidR="00244FD4" w:rsidRPr="00244FD4" w:rsidRDefault="00244FD4" w:rsidP="00244FD4">
      <w:r w:rsidRPr="00244FD4">
        <w:t>The goal is clarity.</w:t>
      </w:r>
    </w:p>
    <w:p w14:paraId="40E9639C" w14:textId="77777777" w:rsidR="00244FD4" w:rsidRPr="00244FD4" w:rsidRDefault="00244FD4" w:rsidP="00244FD4">
      <w:r w:rsidRPr="00244FD4">
        <w:t>The goal is understanding.</w:t>
      </w:r>
    </w:p>
    <w:p w14:paraId="549F2166" w14:textId="77777777" w:rsidR="00244FD4" w:rsidRPr="00244FD4" w:rsidRDefault="00244FD4" w:rsidP="00244FD4">
      <w:r w:rsidRPr="00244FD4">
        <w:t>The goal is development.</w:t>
      </w:r>
    </w:p>
    <w:p w14:paraId="77D13C10" w14:textId="77777777" w:rsidR="00244FD4" w:rsidRPr="00244FD4" w:rsidRDefault="00244FD4" w:rsidP="00244FD4">
      <w:r w:rsidRPr="00244FD4">
        <w:t>When we diagnose accurately:</w:t>
      </w:r>
    </w:p>
    <w:p w14:paraId="30FA353D" w14:textId="77777777" w:rsidR="00244FD4" w:rsidRPr="00244FD4" w:rsidRDefault="00244FD4" w:rsidP="00244FD4">
      <w:r w:rsidRPr="00244FD4">
        <w:t>Learning becomes targeted.</w:t>
      </w:r>
    </w:p>
    <w:p w14:paraId="09D92FB8" w14:textId="77777777" w:rsidR="00244FD4" w:rsidRPr="00244FD4" w:rsidRDefault="00244FD4" w:rsidP="00244FD4">
      <w:r w:rsidRPr="00244FD4">
        <w:t>Development becomes meaningful.</w:t>
      </w:r>
    </w:p>
    <w:p w14:paraId="6C084F0D" w14:textId="77777777" w:rsidR="00244FD4" w:rsidRPr="00244FD4" w:rsidRDefault="00244FD4" w:rsidP="00244FD4">
      <w:r w:rsidRPr="00244FD4">
        <w:t>Performance becomes sustainable.</w:t>
      </w:r>
    </w:p>
    <w:p w14:paraId="15CDA22E" w14:textId="77777777" w:rsidR="00244FD4" w:rsidRPr="00244FD4" w:rsidRDefault="00244FD4" w:rsidP="00244FD4">
      <w:r w:rsidRPr="00244FD4">
        <w:t>And organizations gain the execution clarity required to perform under pressure.</w:t>
      </w:r>
    </w:p>
    <w:p w14:paraId="0CD38D50" w14:textId="77777777" w:rsidR="00244FD4" w:rsidRPr="00244FD4" w:rsidRDefault="00244FD4" w:rsidP="00244FD4">
      <w:r w:rsidRPr="00244FD4">
        <w:t>This is the work.</w:t>
      </w:r>
    </w:p>
    <w:p w14:paraId="2AE0FE4C" w14:textId="77777777" w:rsidR="00244FD4" w:rsidRPr="00244FD4" w:rsidRDefault="00244FD4" w:rsidP="00244FD4">
      <w:r w:rsidRPr="00244FD4">
        <w:t>This is the responsibility.</w:t>
      </w:r>
    </w:p>
    <w:p w14:paraId="148860FC" w14:textId="77777777" w:rsidR="00244FD4" w:rsidRPr="00244FD4" w:rsidRDefault="00244FD4" w:rsidP="00244FD4">
      <w:r w:rsidRPr="00244FD4">
        <w:t>And this is what separates a Humane Connection™ Facilitator from someone who merely delivers content.</w:t>
      </w:r>
    </w:p>
    <w:p w14:paraId="4EFD5FF0" w14:textId="77777777" w:rsidR="00244FD4" w:rsidRPr="00244FD4" w:rsidRDefault="00244FD4" w:rsidP="00244FD4">
      <w:r w:rsidRPr="00244FD4">
        <w:t>You are not simply teaching.</w:t>
      </w:r>
    </w:p>
    <w:p w14:paraId="69566376" w14:textId="77777777" w:rsidR="00244FD4" w:rsidRPr="00244FD4" w:rsidRDefault="00244FD4" w:rsidP="00244FD4">
      <w:r w:rsidRPr="00244FD4">
        <w:t>You are observing.</w:t>
      </w:r>
    </w:p>
    <w:p w14:paraId="32328793" w14:textId="77777777" w:rsidR="00244FD4" w:rsidRPr="00244FD4" w:rsidRDefault="00244FD4" w:rsidP="00244FD4">
      <w:r w:rsidRPr="00244FD4">
        <w:t>You are assessing.</w:t>
      </w:r>
    </w:p>
    <w:p w14:paraId="5787E6D8" w14:textId="77777777" w:rsidR="00244FD4" w:rsidRPr="00244FD4" w:rsidRDefault="00244FD4" w:rsidP="00244FD4">
      <w:r w:rsidRPr="00244FD4">
        <w:lastRenderedPageBreak/>
        <w:t>You are diagnosing.</w:t>
      </w:r>
    </w:p>
    <w:p w14:paraId="13AFE183" w14:textId="77777777" w:rsidR="00244FD4" w:rsidRPr="00244FD4" w:rsidRDefault="00244FD4" w:rsidP="00244FD4">
      <w:r w:rsidRPr="00244FD4">
        <w:t>You are developing.</w:t>
      </w:r>
    </w:p>
    <w:p w14:paraId="5D6B076D" w14:textId="77777777" w:rsidR="00244FD4" w:rsidRPr="00244FD4" w:rsidRDefault="00244FD4" w:rsidP="00244FD4">
      <w:r w:rsidRPr="00244FD4">
        <w:t>And through that work, you help individuals, teams, and organizations move with greater clarity, confidence, competence, and execution discipline.</w:t>
      </w:r>
    </w:p>
    <w:p w14:paraId="6E08BA36" w14:textId="77777777" w:rsidR="00244FD4" w:rsidRPr="00244FD4" w:rsidRDefault="00244FD4" w:rsidP="00244FD4">
      <w:r w:rsidRPr="00244FD4">
        <w:t>That is the standard of Humane Connection™.</w:t>
      </w:r>
    </w:p>
    <w:p w14:paraId="5FDC8CBF" w14:textId="77777777" w:rsidR="00244FD4" w:rsidRPr="00244FD4" w:rsidRDefault="00244FD4" w:rsidP="00244FD4">
      <w:r w:rsidRPr="00244FD4">
        <w:t>And that is the standard of certification.</w:t>
      </w:r>
    </w:p>
    <w:p w14:paraId="5DFC8A46" w14:textId="1C59CFDD" w:rsidR="00C727ED" w:rsidRPr="007B68A7" w:rsidRDefault="00C727ED" w:rsidP="007B68A7"/>
    <w:sectPr w:rsidR="00C727ED" w:rsidRPr="007B68A7" w:rsidSect="0049328D">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sha Zena" w:date="2026-06-02T16:46:00Z" w:initials="NZ">
    <w:p w14:paraId="09B73C92" w14:textId="77777777" w:rsidR="00F452D7" w:rsidRDefault="003270B1" w:rsidP="00F452D7">
      <w:pPr>
        <w:pStyle w:val="CommentText"/>
      </w:pPr>
      <w:r>
        <w:rPr>
          <w:rStyle w:val="CommentReference"/>
        </w:rPr>
        <w:annotationRef/>
      </w:r>
      <w:r w:rsidR="00F452D7">
        <w:t>All of these wont be captured at once. I listed what I do. But most times, some of these I have to circle back post session to fill in. During the time I may have just captured what they said and its context or part in the trainign where they said it. Also, sometikmes three sessions later, they may say something that answers whatever I wrote down days ago. I have to go back and connect the dots.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B73C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22125F" w16cex:dateUtc="2026-06-02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B73C92" w16cid:durableId="122212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B156" w14:textId="77777777" w:rsidR="008B3277" w:rsidRDefault="008B3277" w:rsidP="00EA77DC">
      <w:pPr>
        <w:spacing w:after="0" w:line="240" w:lineRule="auto"/>
      </w:pPr>
      <w:r>
        <w:separator/>
      </w:r>
    </w:p>
  </w:endnote>
  <w:endnote w:type="continuationSeparator" w:id="0">
    <w:p w14:paraId="45239F82" w14:textId="77777777" w:rsidR="008B3277" w:rsidRDefault="008B3277" w:rsidP="00EA7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Open Sans Light">
    <w:charset w:val="00"/>
    <w:family w:val="auto"/>
    <w:pitch w:val="variable"/>
    <w:sig w:usb0="E00002FF" w:usb1="4000201B" w:usb2="00000028"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800484"/>
      <w:docPartObj>
        <w:docPartGallery w:val="Page Numbers (Bottom of Page)"/>
        <w:docPartUnique/>
      </w:docPartObj>
    </w:sdtPr>
    <w:sdtEndPr>
      <w:rPr>
        <w:noProof/>
        <w:sz w:val="20"/>
        <w:szCs w:val="20"/>
      </w:rPr>
    </w:sdtEndPr>
    <w:sdtContent>
      <w:p w14:paraId="42A35B38" w14:textId="77777777" w:rsidR="00EA77DC" w:rsidRPr="00EA77DC" w:rsidRDefault="00EA77DC">
        <w:pPr>
          <w:pStyle w:val="Footer"/>
          <w:jc w:val="right"/>
          <w:rPr>
            <w:sz w:val="20"/>
            <w:szCs w:val="20"/>
          </w:rPr>
        </w:pPr>
        <w:r w:rsidRPr="00EA77DC">
          <w:rPr>
            <w:sz w:val="20"/>
            <w:szCs w:val="20"/>
          </w:rPr>
          <w:fldChar w:fldCharType="begin"/>
        </w:r>
        <w:r w:rsidRPr="00EA77DC">
          <w:rPr>
            <w:sz w:val="20"/>
            <w:szCs w:val="20"/>
          </w:rPr>
          <w:instrText xml:space="preserve"> PAGE   \* MERGEFORMAT </w:instrText>
        </w:r>
        <w:r w:rsidRPr="00EA77DC">
          <w:rPr>
            <w:sz w:val="20"/>
            <w:szCs w:val="20"/>
          </w:rPr>
          <w:fldChar w:fldCharType="separate"/>
        </w:r>
        <w:r w:rsidRPr="00EA77DC">
          <w:rPr>
            <w:noProof/>
            <w:sz w:val="20"/>
            <w:szCs w:val="20"/>
          </w:rPr>
          <w:t>2</w:t>
        </w:r>
        <w:r w:rsidRPr="00EA77DC">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D76D" w14:textId="77777777" w:rsidR="008B3277" w:rsidRDefault="008B3277" w:rsidP="00EA77DC">
      <w:pPr>
        <w:spacing w:after="0" w:line="240" w:lineRule="auto"/>
      </w:pPr>
      <w:r>
        <w:separator/>
      </w:r>
    </w:p>
  </w:footnote>
  <w:footnote w:type="continuationSeparator" w:id="0">
    <w:p w14:paraId="2BB02431" w14:textId="77777777" w:rsidR="008B3277" w:rsidRDefault="008B3277" w:rsidP="00EA7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4517" w14:textId="461BDC33" w:rsidR="00EA77DC" w:rsidRDefault="00EA77DC" w:rsidP="00EA77D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C6"/>
    <w:multiLevelType w:val="multilevel"/>
    <w:tmpl w:val="CAB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0BDE"/>
    <w:multiLevelType w:val="multilevel"/>
    <w:tmpl w:val="E61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60C43"/>
    <w:multiLevelType w:val="multilevel"/>
    <w:tmpl w:val="547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736CD"/>
    <w:multiLevelType w:val="multilevel"/>
    <w:tmpl w:val="1FF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3650A"/>
    <w:multiLevelType w:val="multilevel"/>
    <w:tmpl w:val="01A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057F4"/>
    <w:multiLevelType w:val="multilevel"/>
    <w:tmpl w:val="C79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502DC"/>
    <w:multiLevelType w:val="multilevel"/>
    <w:tmpl w:val="A59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E0F4E"/>
    <w:multiLevelType w:val="multilevel"/>
    <w:tmpl w:val="BA9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218A3"/>
    <w:multiLevelType w:val="multilevel"/>
    <w:tmpl w:val="A932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52601"/>
    <w:multiLevelType w:val="multilevel"/>
    <w:tmpl w:val="4CA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00D76"/>
    <w:multiLevelType w:val="multilevel"/>
    <w:tmpl w:val="3EA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C7764"/>
    <w:multiLevelType w:val="multilevel"/>
    <w:tmpl w:val="14D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9610C"/>
    <w:multiLevelType w:val="multilevel"/>
    <w:tmpl w:val="C9D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F63D4"/>
    <w:multiLevelType w:val="multilevel"/>
    <w:tmpl w:val="ED6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32CD7"/>
    <w:multiLevelType w:val="multilevel"/>
    <w:tmpl w:val="FAE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7492C"/>
    <w:multiLevelType w:val="multilevel"/>
    <w:tmpl w:val="B29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47E03"/>
    <w:multiLevelType w:val="multilevel"/>
    <w:tmpl w:val="F88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57908"/>
    <w:multiLevelType w:val="multilevel"/>
    <w:tmpl w:val="0FC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324F1"/>
    <w:multiLevelType w:val="multilevel"/>
    <w:tmpl w:val="B33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14C93"/>
    <w:multiLevelType w:val="multilevel"/>
    <w:tmpl w:val="C12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B2E1F"/>
    <w:multiLevelType w:val="multilevel"/>
    <w:tmpl w:val="19E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86B9E"/>
    <w:multiLevelType w:val="multilevel"/>
    <w:tmpl w:val="AD32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71E09"/>
    <w:multiLevelType w:val="multilevel"/>
    <w:tmpl w:val="E16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65409"/>
    <w:multiLevelType w:val="multilevel"/>
    <w:tmpl w:val="524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86F5D"/>
    <w:multiLevelType w:val="multilevel"/>
    <w:tmpl w:val="032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B7EB7"/>
    <w:multiLevelType w:val="multilevel"/>
    <w:tmpl w:val="13D2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B4EB2"/>
    <w:multiLevelType w:val="multilevel"/>
    <w:tmpl w:val="B0E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D1B0E"/>
    <w:multiLevelType w:val="multilevel"/>
    <w:tmpl w:val="2B5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904FA"/>
    <w:multiLevelType w:val="multilevel"/>
    <w:tmpl w:val="3EE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C5DE4"/>
    <w:multiLevelType w:val="multilevel"/>
    <w:tmpl w:val="689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E7807"/>
    <w:multiLevelType w:val="multilevel"/>
    <w:tmpl w:val="09A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26025"/>
    <w:multiLevelType w:val="multilevel"/>
    <w:tmpl w:val="5356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FD2DCA"/>
    <w:multiLevelType w:val="multilevel"/>
    <w:tmpl w:val="CCD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C5F41"/>
    <w:multiLevelType w:val="multilevel"/>
    <w:tmpl w:val="303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32FDF"/>
    <w:multiLevelType w:val="multilevel"/>
    <w:tmpl w:val="889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462E1"/>
    <w:multiLevelType w:val="multilevel"/>
    <w:tmpl w:val="235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55D90"/>
    <w:multiLevelType w:val="multilevel"/>
    <w:tmpl w:val="750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86013"/>
    <w:multiLevelType w:val="multilevel"/>
    <w:tmpl w:val="F18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C60BA"/>
    <w:multiLevelType w:val="multilevel"/>
    <w:tmpl w:val="226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B73CB9"/>
    <w:multiLevelType w:val="multilevel"/>
    <w:tmpl w:val="7E8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B468CC"/>
    <w:multiLevelType w:val="multilevel"/>
    <w:tmpl w:val="2AC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5699F"/>
    <w:multiLevelType w:val="multilevel"/>
    <w:tmpl w:val="8C7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54FFA"/>
    <w:multiLevelType w:val="multilevel"/>
    <w:tmpl w:val="F3E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12B54"/>
    <w:multiLevelType w:val="multilevel"/>
    <w:tmpl w:val="D7F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447A69"/>
    <w:multiLevelType w:val="multilevel"/>
    <w:tmpl w:val="DEB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557BC"/>
    <w:multiLevelType w:val="multilevel"/>
    <w:tmpl w:val="1BB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677B5"/>
    <w:multiLevelType w:val="multilevel"/>
    <w:tmpl w:val="772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756FA"/>
    <w:multiLevelType w:val="multilevel"/>
    <w:tmpl w:val="DB0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143292">
    <w:abstractNumId w:val="0"/>
  </w:num>
  <w:num w:numId="2" w16cid:durableId="1011688538">
    <w:abstractNumId w:val="20"/>
  </w:num>
  <w:num w:numId="3" w16cid:durableId="1723285595">
    <w:abstractNumId w:val="35"/>
  </w:num>
  <w:num w:numId="4" w16cid:durableId="537936388">
    <w:abstractNumId w:val="14"/>
  </w:num>
  <w:num w:numId="5" w16cid:durableId="1662154034">
    <w:abstractNumId w:val="31"/>
  </w:num>
  <w:num w:numId="6" w16cid:durableId="1360157406">
    <w:abstractNumId w:val="33"/>
  </w:num>
  <w:num w:numId="7" w16cid:durableId="1901135925">
    <w:abstractNumId w:val="21"/>
  </w:num>
  <w:num w:numId="8" w16cid:durableId="32001317">
    <w:abstractNumId w:val="5"/>
  </w:num>
  <w:num w:numId="9" w16cid:durableId="1807969548">
    <w:abstractNumId w:val="25"/>
  </w:num>
  <w:num w:numId="10" w16cid:durableId="1322544282">
    <w:abstractNumId w:val="22"/>
  </w:num>
  <w:num w:numId="11" w16cid:durableId="79377609">
    <w:abstractNumId w:val="4"/>
  </w:num>
  <w:num w:numId="12" w16cid:durableId="437407249">
    <w:abstractNumId w:val="19"/>
  </w:num>
  <w:num w:numId="13" w16cid:durableId="492452093">
    <w:abstractNumId w:val="46"/>
  </w:num>
  <w:num w:numId="14" w16cid:durableId="1596591302">
    <w:abstractNumId w:val="47"/>
  </w:num>
  <w:num w:numId="15" w16cid:durableId="347682147">
    <w:abstractNumId w:val="15"/>
  </w:num>
  <w:num w:numId="16" w16cid:durableId="1718747696">
    <w:abstractNumId w:val="28"/>
  </w:num>
  <w:num w:numId="17" w16cid:durableId="1421414811">
    <w:abstractNumId w:val="12"/>
  </w:num>
  <w:num w:numId="18" w16cid:durableId="402721817">
    <w:abstractNumId w:val="10"/>
  </w:num>
  <w:num w:numId="19" w16cid:durableId="2081363298">
    <w:abstractNumId w:val="24"/>
  </w:num>
  <w:num w:numId="20" w16cid:durableId="590429129">
    <w:abstractNumId w:val="6"/>
  </w:num>
  <w:num w:numId="21" w16cid:durableId="1392846593">
    <w:abstractNumId w:val="27"/>
  </w:num>
  <w:num w:numId="22" w16cid:durableId="626012241">
    <w:abstractNumId w:val="2"/>
  </w:num>
  <w:num w:numId="23" w16cid:durableId="224611118">
    <w:abstractNumId w:val="39"/>
  </w:num>
  <w:num w:numId="24" w16cid:durableId="1048184011">
    <w:abstractNumId w:val="42"/>
  </w:num>
  <w:num w:numId="25" w16cid:durableId="1135442292">
    <w:abstractNumId w:val="11"/>
  </w:num>
  <w:num w:numId="26" w16cid:durableId="983196577">
    <w:abstractNumId w:val="13"/>
  </w:num>
  <w:num w:numId="27" w16cid:durableId="661465922">
    <w:abstractNumId w:val="40"/>
  </w:num>
  <w:num w:numId="28" w16cid:durableId="2073119947">
    <w:abstractNumId w:val="23"/>
  </w:num>
  <w:num w:numId="29" w16cid:durableId="1241062397">
    <w:abstractNumId w:val="30"/>
  </w:num>
  <w:num w:numId="30" w16cid:durableId="131800577">
    <w:abstractNumId w:val="45"/>
  </w:num>
  <w:num w:numId="31" w16cid:durableId="1934630846">
    <w:abstractNumId w:val="29"/>
  </w:num>
  <w:num w:numId="32" w16cid:durableId="678313424">
    <w:abstractNumId w:val="44"/>
  </w:num>
  <w:num w:numId="33" w16cid:durableId="1993635111">
    <w:abstractNumId w:val="1"/>
  </w:num>
  <w:num w:numId="34" w16cid:durableId="925529451">
    <w:abstractNumId w:val="17"/>
  </w:num>
  <w:num w:numId="35" w16cid:durableId="25637943">
    <w:abstractNumId w:val="43"/>
  </w:num>
  <w:num w:numId="36" w16cid:durableId="136411719">
    <w:abstractNumId w:val="38"/>
  </w:num>
  <w:num w:numId="37" w16cid:durableId="1716543901">
    <w:abstractNumId w:val="41"/>
  </w:num>
  <w:num w:numId="38" w16cid:durableId="964390836">
    <w:abstractNumId w:val="9"/>
  </w:num>
  <w:num w:numId="39" w16cid:durableId="462236498">
    <w:abstractNumId w:val="8"/>
  </w:num>
  <w:num w:numId="40" w16cid:durableId="652877967">
    <w:abstractNumId w:val="7"/>
  </w:num>
  <w:num w:numId="41" w16cid:durableId="516312770">
    <w:abstractNumId w:val="18"/>
  </w:num>
  <w:num w:numId="42" w16cid:durableId="706294775">
    <w:abstractNumId w:val="26"/>
  </w:num>
  <w:num w:numId="43" w16cid:durableId="1983802253">
    <w:abstractNumId w:val="36"/>
  </w:num>
  <w:num w:numId="44" w16cid:durableId="2032756209">
    <w:abstractNumId w:val="37"/>
  </w:num>
  <w:num w:numId="45" w16cid:durableId="2114397651">
    <w:abstractNumId w:val="3"/>
  </w:num>
  <w:num w:numId="46" w16cid:durableId="336545216">
    <w:abstractNumId w:val="34"/>
  </w:num>
  <w:num w:numId="47" w16cid:durableId="2027176539">
    <w:abstractNumId w:val="16"/>
  </w:num>
  <w:num w:numId="48" w16cid:durableId="867260069">
    <w:abstractNumId w:val="32"/>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sha Zena">
    <w15:presenceInfo w15:providerId="AD" w15:userId="S::natasha@natashazena.com::6d97e3ba-ff85-4a42-977c-6b22784bc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7ED"/>
    <w:rsid w:val="00033FCB"/>
    <w:rsid w:val="000B2712"/>
    <w:rsid w:val="0013642F"/>
    <w:rsid w:val="00165D9B"/>
    <w:rsid w:val="001737E7"/>
    <w:rsid w:val="001B49B2"/>
    <w:rsid w:val="001D0045"/>
    <w:rsid w:val="001D2911"/>
    <w:rsid w:val="00223D0B"/>
    <w:rsid w:val="00244FD4"/>
    <w:rsid w:val="00322958"/>
    <w:rsid w:val="003270B1"/>
    <w:rsid w:val="003309E7"/>
    <w:rsid w:val="003425A0"/>
    <w:rsid w:val="003836A5"/>
    <w:rsid w:val="003D269B"/>
    <w:rsid w:val="003E3D88"/>
    <w:rsid w:val="003F5260"/>
    <w:rsid w:val="0041535D"/>
    <w:rsid w:val="0049328D"/>
    <w:rsid w:val="0051574A"/>
    <w:rsid w:val="00516C6B"/>
    <w:rsid w:val="005554A6"/>
    <w:rsid w:val="00597A8E"/>
    <w:rsid w:val="005B1A29"/>
    <w:rsid w:val="005E1EB4"/>
    <w:rsid w:val="005F2330"/>
    <w:rsid w:val="006050C8"/>
    <w:rsid w:val="00774E5E"/>
    <w:rsid w:val="007941DB"/>
    <w:rsid w:val="007B08E9"/>
    <w:rsid w:val="007B5331"/>
    <w:rsid w:val="007B68A7"/>
    <w:rsid w:val="007D656D"/>
    <w:rsid w:val="007D7D24"/>
    <w:rsid w:val="007F02D4"/>
    <w:rsid w:val="00890FBD"/>
    <w:rsid w:val="0089254A"/>
    <w:rsid w:val="008B3277"/>
    <w:rsid w:val="008B5A34"/>
    <w:rsid w:val="008C0B78"/>
    <w:rsid w:val="008E42D6"/>
    <w:rsid w:val="009D1029"/>
    <w:rsid w:val="009D4D27"/>
    <w:rsid w:val="00A0222B"/>
    <w:rsid w:val="00A371E2"/>
    <w:rsid w:val="00A41F57"/>
    <w:rsid w:val="00AA6CBC"/>
    <w:rsid w:val="00AF0E1F"/>
    <w:rsid w:val="00AF6861"/>
    <w:rsid w:val="00B50BF3"/>
    <w:rsid w:val="00B8513F"/>
    <w:rsid w:val="00BC2CBD"/>
    <w:rsid w:val="00C10FF9"/>
    <w:rsid w:val="00C248F5"/>
    <w:rsid w:val="00C57A48"/>
    <w:rsid w:val="00C6378D"/>
    <w:rsid w:val="00C727ED"/>
    <w:rsid w:val="00CA4201"/>
    <w:rsid w:val="00CA4662"/>
    <w:rsid w:val="00CB3841"/>
    <w:rsid w:val="00D43D38"/>
    <w:rsid w:val="00D56881"/>
    <w:rsid w:val="00D65F3F"/>
    <w:rsid w:val="00DB50F0"/>
    <w:rsid w:val="00E436BE"/>
    <w:rsid w:val="00EA77DC"/>
    <w:rsid w:val="00EF2E67"/>
    <w:rsid w:val="00F452D7"/>
    <w:rsid w:val="00F76B07"/>
    <w:rsid w:val="00FE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01F11"/>
  <w15:chartTrackingRefBased/>
  <w15:docId w15:val="{E47648FC-26B5-4018-8EF8-92F6E61C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69B"/>
    <w:pPr>
      <w:spacing w:line="276" w:lineRule="auto"/>
    </w:pPr>
    <w:rPr>
      <w:rFonts w:ascii="Open Sans" w:hAnsi="Open Sans" w:cs="Open Sans"/>
      <w:sz w:val="22"/>
      <w:szCs w:val="22"/>
    </w:rPr>
  </w:style>
  <w:style w:type="paragraph" w:styleId="Heading1">
    <w:name w:val="heading 1"/>
    <w:basedOn w:val="Normal"/>
    <w:next w:val="Normal"/>
    <w:link w:val="Heading1Char"/>
    <w:uiPriority w:val="9"/>
    <w:qFormat/>
    <w:rsid w:val="005554A6"/>
    <w:pPr>
      <w:keepNext/>
      <w:keepLines/>
      <w:spacing w:before="360" w:after="80"/>
      <w:jc w:val="center"/>
      <w:outlineLvl w:val="0"/>
    </w:pPr>
    <w:rPr>
      <w:rFonts w:eastAsiaTheme="majorEastAsia"/>
      <w:b/>
      <w:bCs/>
      <w:color w:val="365F91"/>
      <w:sz w:val="40"/>
      <w:szCs w:val="40"/>
    </w:rPr>
  </w:style>
  <w:style w:type="paragraph" w:styleId="Heading2">
    <w:name w:val="heading 2"/>
    <w:basedOn w:val="Normal"/>
    <w:next w:val="Normal"/>
    <w:link w:val="Heading2Char"/>
    <w:uiPriority w:val="9"/>
    <w:unhideWhenUsed/>
    <w:qFormat/>
    <w:rsid w:val="005554A6"/>
    <w:pPr>
      <w:keepNext/>
      <w:keepLines/>
      <w:spacing w:before="160" w:after="80"/>
      <w:outlineLvl w:val="1"/>
    </w:pPr>
    <w:rPr>
      <w:rFonts w:eastAsiaTheme="majorEastAsia"/>
      <w:b/>
      <w:bCs/>
      <w:color w:val="AA6600"/>
      <w:sz w:val="32"/>
      <w:szCs w:val="32"/>
    </w:rPr>
  </w:style>
  <w:style w:type="paragraph" w:styleId="Heading3">
    <w:name w:val="heading 3"/>
    <w:basedOn w:val="Normal"/>
    <w:next w:val="Normal"/>
    <w:link w:val="Heading3Char"/>
    <w:uiPriority w:val="9"/>
    <w:unhideWhenUsed/>
    <w:qFormat/>
    <w:rsid w:val="00597A8E"/>
    <w:pPr>
      <w:outlineLvl w:val="2"/>
    </w:pPr>
    <w:rPr>
      <w:rFonts w:ascii="Open Sans Light" w:hAnsi="Open Sans Light" w:cs="Open Sans Light"/>
      <w:color w:val="365F91"/>
    </w:rPr>
  </w:style>
  <w:style w:type="paragraph" w:styleId="Heading4">
    <w:name w:val="heading 4"/>
    <w:basedOn w:val="Normal"/>
    <w:next w:val="Normal"/>
    <w:link w:val="Heading4Char"/>
    <w:uiPriority w:val="9"/>
    <w:unhideWhenUsed/>
    <w:qFormat/>
    <w:rsid w:val="00597A8E"/>
    <w:pPr>
      <w:keepNext/>
      <w:keepLines/>
      <w:spacing w:before="80" w:after="40"/>
      <w:outlineLvl w:val="3"/>
    </w:pPr>
    <w:rPr>
      <w:rFonts w:ascii="Open Sans Light" w:eastAsiaTheme="majorEastAsia" w:hAnsi="Open Sans Light" w:cs="Open Sans Light"/>
      <w:i/>
      <w:iCs/>
      <w:color w:val="28466C" w:themeColor="accent1" w:themeShade="BF"/>
    </w:rPr>
  </w:style>
  <w:style w:type="paragraph" w:styleId="Heading5">
    <w:name w:val="heading 5"/>
    <w:basedOn w:val="Normal"/>
    <w:next w:val="Normal"/>
    <w:link w:val="Heading5Char"/>
    <w:uiPriority w:val="9"/>
    <w:unhideWhenUsed/>
    <w:rsid w:val="005554A6"/>
    <w:pPr>
      <w:keepNext/>
      <w:keepLines/>
      <w:spacing w:before="80" w:after="40"/>
      <w:outlineLvl w:val="4"/>
    </w:pPr>
    <w:rPr>
      <w:rFonts w:eastAsiaTheme="majorEastAsia" w:cstheme="majorBidi"/>
      <w:color w:val="28466C" w:themeColor="accent1" w:themeShade="BF"/>
    </w:rPr>
  </w:style>
  <w:style w:type="paragraph" w:styleId="Heading6">
    <w:name w:val="heading 6"/>
    <w:basedOn w:val="Normal"/>
    <w:next w:val="Normal"/>
    <w:link w:val="Heading6Char"/>
    <w:uiPriority w:val="9"/>
    <w:semiHidden/>
    <w:unhideWhenUsed/>
    <w:rsid w:val="00555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A6"/>
    <w:rPr>
      <w:rFonts w:ascii="Open Sans" w:eastAsiaTheme="majorEastAsia" w:hAnsi="Open Sans" w:cs="Open Sans"/>
      <w:b/>
      <w:bCs/>
      <w:color w:val="365F91"/>
      <w:sz w:val="40"/>
      <w:szCs w:val="40"/>
    </w:rPr>
  </w:style>
  <w:style w:type="character" w:customStyle="1" w:styleId="Heading2Char">
    <w:name w:val="Heading 2 Char"/>
    <w:basedOn w:val="DefaultParagraphFont"/>
    <w:link w:val="Heading2"/>
    <w:uiPriority w:val="9"/>
    <w:rsid w:val="005554A6"/>
    <w:rPr>
      <w:rFonts w:ascii="Open Sans" w:eastAsiaTheme="majorEastAsia" w:hAnsi="Open Sans" w:cs="Open Sans"/>
      <w:b/>
      <w:bCs/>
      <w:color w:val="AA6600"/>
      <w:sz w:val="32"/>
      <w:szCs w:val="32"/>
    </w:rPr>
  </w:style>
  <w:style w:type="character" w:customStyle="1" w:styleId="Heading3Char">
    <w:name w:val="Heading 3 Char"/>
    <w:basedOn w:val="DefaultParagraphFont"/>
    <w:link w:val="Heading3"/>
    <w:uiPriority w:val="9"/>
    <w:rsid w:val="00597A8E"/>
    <w:rPr>
      <w:rFonts w:ascii="Open Sans Light" w:hAnsi="Open Sans Light" w:cs="Open Sans Light"/>
      <w:color w:val="365F91"/>
    </w:rPr>
  </w:style>
  <w:style w:type="character" w:customStyle="1" w:styleId="Heading4Char">
    <w:name w:val="Heading 4 Char"/>
    <w:basedOn w:val="DefaultParagraphFont"/>
    <w:link w:val="Heading4"/>
    <w:uiPriority w:val="9"/>
    <w:rsid w:val="00597A8E"/>
    <w:rPr>
      <w:rFonts w:ascii="Open Sans Light" w:eastAsiaTheme="majorEastAsia" w:hAnsi="Open Sans Light" w:cs="Open Sans Light"/>
      <w:i/>
      <w:iCs/>
      <w:color w:val="28466C" w:themeColor="accent1" w:themeShade="BF"/>
      <w:sz w:val="22"/>
      <w:szCs w:val="22"/>
    </w:rPr>
  </w:style>
  <w:style w:type="character" w:customStyle="1" w:styleId="Heading5Char">
    <w:name w:val="Heading 5 Char"/>
    <w:basedOn w:val="DefaultParagraphFont"/>
    <w:link w:val="Heading5"/>
    <w:uiPriority w:val="9"/>
    <w:rsid w:val="005554A6"/>
    <w:rPr>
      <w:rFonts w:eastAsiaTheme="majorEastAsia" w:cstheme="majorBidi"/>
      <w:color w:val="28466C" w:themeColor="accent1" w:themeShade="BF"/>
    </w:rPr>
  </w:style>
  <w:style w:type="character" w:customStyle="1" w:styleId="Heading6Char">
    <w:name w:val="Heading 6 Char"/>
    <w:basedOn w:val="DefaultParagraphFont"/>
    <w:link w:val="Heading6"/>
    <w:uiPriority w:val="9"/>
    <w:semiHidden/>
    <w:rsid w:val="0055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A6"/>
    <w:rPr>
      <w:rFonts w:eastAsiaTheme="majorEastAsia" w:cstheme="majorBidi"/>
      <w:color w:val="272727" w:themeColor="text1" w:themeTint="D8"/>
    </w:rPr>
  </w:style>
  <w:style w:type="paragraph" w:styleId="Title">
    <w:name w:val="Title"/>
    <w:basedOn w:val="Normal"/>
    <w:next w:val="Normal"/>
    <w:link w:val="TitleChar"/>
    <w:uiPriority w:val="10"/>
    <w:qFormat/>
    <w:rsid w:val="00597A8E"/>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97A8E"/>
    <w:rPr>
      <w:rFonts w:ascii="Open Sans" w:eastAsiaTheme="majorEastAsia" w:hAnsi="Open Sans" w:cs="Open Sans"/>
      <w:spacing w:val="-10"/>
      <w:kern w:val="28"/>
      <w:sz w:val="56"/>
      <w:szCs w:val="56"/>
    </w:rPr>
  </w:style>
  <w:style w:type="paragraph" w:styleId="Subtitle">
    <w:name w:val="Subtitle"/>
    <w:basedOn w:val="Normal"/>
    <w:next w:val="Normal"/>
    <w:link w:val="SubtitleChar"/>
    <w:uiPriority w:val="11"/>
    <w:qFormat/>
    <w:rsid w:val="00597A8E"/>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597A8E"/>
    <w:rPr>
      <w:rFonts w:ascii="Open Sans" w:eastAsiaTheme="majorEastAsia" w:hAnsi="Open Sans" w:cs="Open Sans"/>
      <w:color w:val="595959" w:themeColor="text1" w:themeTint="A6"/>
      <w:spacing w:val="15"/>
      <w:sz w:val="28"/>
      <w:szCs w:val="28"/>
    </w:rPr>
  </w:style>
  <w:style w:type="paragraph" w:styleId="Quote">
    <w:name w:val="Quote"/>
    <w:basedOn w:val="Normal"/>
    <w:next w:val="Normal"/>
    <w:link w:val="QuoteChar"/>
    <w:uiPriority w:val="29"/>
    <w:rsid w:val="005554A6"/>
    <w:pPr>
      <w:spacing w:before="160"/>
      <w:jc w:val="center"/>
    </w:pPr>
    <w:rPr>
      <w:i/>
      <w:iCs/>
      <w:color w:val="404040" w:themeColor="text1" w:themeTint="BF"/>
    </w:rPr>
  </w:style>
  <w:style w:type="character" w:customStyle="1" w:styleId="QuoteChar">
    <w:name w:val="Quote Char"/>
    <w:basedOn w:val="DefaultParagraphFont"/>
    <w:link w:val="Quote"/>
    <w:uiPriority w:val="29"/>
    <w:rsid w:val="005554A6"/>
    <w:rPr>
      <w:i/>
      <w:iCs/>
      <w:color w:val="404040" w:themeColor="text1" w:themeTint="BF"/>
    </w:rPr>
  </w:style>
  <w:style w:type="paragraph" w:styleId="ListParagraph">
    <w:name w:val="List Paragraph"/>
    <w:basedOn w:val="Normal"/>
    <w:uiPriority w:val="34"/>
    <w:qFormat/>
    <w:rsid w:val="00597A8E"/>
    <w:pPr>
      <w:ind w:left="720"/>
      <w:contextualSpacing/>
    </w:pPr>
  </w:style>
  <w:style w:type="character" w:styleId="IntenseEmphasis">
    <w:name w:val="Intense Emphasis"/>
    <w:basedOn w:val="DefaultParagraphFont"/>
    <w:uiPriority w:val="21"/>
    <w:rsid w:val="005554A6"/>
    <w:rPr>
      <w:i/>
      <w:iCs/>
      <w:color w:val="28466C" w:themeColor="accent1" w:themeShade="BF"/>
    </w:rPr>
  </w:style>
  <w:style w:type="paragraph" w:styleId="IntenseQuote">
    <w:name w:val="Intense Quote"/>
    <w:basedOn w:val="Normal"/>
    <w:next w:val="Normal"/>
    <w:link w:val="IntenseQuoteChar"/>
    <w:uiPriority w:val="30"/>
    <w:qFormat/>
    <w:rsid w:val="00597A8E"/>
    <w:pPr>
      <w:pBdr>
        <w:top w:val="single" w:sz="4" w:space="10" w:color="28466C" w:themeColor="accent1" w:themeShade="BF"/>
        <w:bottom w:val="single" w:sz="4" w:space="10" w:color="28466C" w:themeColor="accent1" w:themeShade="BF"/>
      </w:pBdr>
      <w:spacing w:before="360" w:after="360"/>
      <w:ind w:left="864" w:right="864"/>
      <w:jc w:val="center"/>
    </w:pPr>
    <w:rPr>
      <w:i/>
      <w:iCs/>
      <w:color w:val="365F91"/>
    </w:rPr>
  </w:style>
  <w:style w:type="character" w:customStyle="1" w:styleId="IntenseQuoteChar">
    <w:name w:val="Intense Quote Char"/>
    <w:basedOn w:val="DefaultParagraphFont"/>
    <w:link w:val="IntenseQuote"/>
    <w:uiPriority w:val="30"/>
    <w:rsid w:val="00597A8E"/>
    <w:rPr>
      <w:rFonts w:ascii="Open Sans" w:hAnsi="Open Sans" w:cs="Open Sans"/>
      <w:i/>
      <w:iCs/>
      <w:color w:val="365F91"/>
    </w:rPr>
  </w:style>
  <w:style w:type="character" w:styleId="IntenseReference">
    <w:name w:val="Intense Reference"/>
    <w:basedOn w:val="DefaultParagraphFont"/>
    <w:uiPriority w:val="32"/>
    <w:rsid w:val="005554A6"/>
    <w:rPr>
      <w:b/>
      <w:bCs/>
      <w:smallCaps/>
      <w:color w:val="28466C" w:themeColor="accent1" w:themeShade="BF"/>
      <w:spacing w:val="5"/>
    </w:rPr>
  </w:style>
  <w:style w:type="character" w:styleId="SubtleEmphasis">
    <w:name w:val="Subtle Emphasis"/>
    <w:basedOn w:val="DefaultParagraphFont"/>
    <w:uiPriority w:val="19"/>
    <w:qFormat/>
    <w:rsid w:val="00597A8E"/>
    <w:rPr>
      <w:i/>
      <w:iCs/>
      <w:color w:val="404040" w:themeColor="text1" w:themeTint="BF"/>
    </w:rPr>
  </w:style>
  <w:style w:type="character" w:styleId="Strong">
    <w:name w:val="Strong"/>
    <w:basedOn w:val="DefaultParagraphFont"/>
    <w:uiPriority w:val="22"/>
    <w:rsid w:val="00597A8E"/>
    <w:rPr>
      <w:b/>
      <w:bCs/>
    </w:rPr>
  </w:style>
  <w:style w:type="paragraph" w:styleId="Header">
    <w:name w:val="header"/>
    <w:basedOn w:val="Normal"/>
    <w:link w:val="HeaderChar"/>
    <w:uiPriority w:val="99"/>
    <w:unhideWhenUsed/>
    <w:rsid w:val="00EA7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7DC"/>
    <w:rPr>
      <w:rFonts w:ascii="Open Sans" w:hAnsi="Open Sans" w:cs="Open Sans"/>
      <w:sz w:val="22"/>
      <w:szCs w:val="22"/>
    </w:rPr>
  </w:style>
  <w:style w:type="paragraph" w:styleId="Footer">
    <w:name w:val="footer"/>
    <w:basedOn w:val="Normal"/>
    <w:link w:val="FooterChar"/>
    <w:uiPriority w:val="99"/>
    <w:unhideWhenUsed/>
    <w:rsid w:val="00EA7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7DC"/>
    <w:rPr>
      <w:rFonts w:ascii="Open Sans" w:hAnsi="Open Sans" w:cs="Open Sans"/>
      <w:sz w:val="22"/>
      <w:szCs w:val="22"/>
    </w:rPr>
  </w:style>
  <w:style w:type="character" w:styleId="CommentReference">
    <w:name w:val="annotation reference"/>
    <w:basedOn w:val="DefaultParagraphFont"/>
    <w:uiPriority w:val="99"/>
    <w:semiHidden/>
    <w:unhideWhenUsed/>
    <w:rsid w:val="003270B1"/>
    <w:rPr>
      <w:sz w:val="16"/>
      <w:szCs w:val="16"/>
    </w:rPr>
  </w:style>
  <w:style w:type="paragraph" w:styleId="CommentText">
    <w:name w:val="annotation text"/>
    <w:basedOn w:val="Normal"/>
    <w:link w:val="CommentTextChar"/>
    <w:uiPriority w:val="99"/>
    <w:unhideWhenUsed/>
    <w:rsid w:val="003270B1"/>
    <w:pPr>
      <w:spacing w:line="240" w:lineRule="auto"/>
    </w:pPr>
    <w:rPr>
      <w:sz w:val="20"/>
      <w:szCs w:val="20"/>
    </w:rPr>
  </w:style>
  <w:style w:type="character" w:customStyle="1" w:styleId="CommentTextChar">
    <w:name w:val="Comment Text Char"/>
    <w:basedOn w:val="DefaultParagraphFont"/>
    <w:link w:val="CommentText"/>
    <w:uiPriority w:val="99"/>
    <w:rsid w:val="003270B1"/>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3270B1"/>
    <w:rPr>
      <w:b/>
      <w:bCs/>
    </w:rPr>
  </w:style>
  <w:style w:type="character" w:customStyle="1" w:styleId="CommentSubjectChar">
    <w:name w:val="Comment Subject Char"/>
    <w:basedOn w:val="CommentTextChar"/>
    <w:link w:val="CommentSubject"/>
    <w:uiPriority w:val="99"/>
    <w:semiHidden/>
    <w:rsid w:val="003270B1"/>
    <w:rPr>
      <w:rFonts w:ascii="Open Sans" w:hAnsi="Open Sans" w:cs="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siness%20Admin\OneDrive%20-%20natashazena.com\NZ%20Team%20Central%20-%20Documents\Letterheads%20and%20Templates\NZ%20LLC%20Branded%20Template.dotx" TargetMode="External"/></Relationships>
</file>

<file path=word/theme/theme1.xml><?xml version="1.0" encoding="utf-8"?>
<a:theme xmlns:a="http://schemas.openxmlformats.org/drawingml/2006/main" name="Office Theme">
  <a:themeElements>
    <a:clrScheme name="NZ Brand Colors">
      <a:dk1>
        <a:sysClr val="windowText" lastClr="000000"/>
      </a:dk1>
      <a:lt1>
        <a:sysClr val="window" lastClr="FFFFFF"/>
      </a:lt1>
      <a:dk2>
        <a:srgbClr val="0E2841"/>
      </a:dk2>
      <a:lt2>
        <a:srgbClr val="E8E8E8"/>
      </a:lt2>
      <a:accent1>
        <a:srgbClr val="365F91"/>
      </a:accent1>
      <a:accent2>
        <a:srgbClr val="AA6600"/>
      </a:accent2>
      <a:accent3>
        <a:srgbClr val="000000"/>
      </a:accent3>
      <a:accent4>
        <a:srgbClr val="FFFFFF"/>
      </a:accent4>
      <a:accent5>
        <a:srgbClr val="F8F8F8"/>
      </a:accent5>
      <a:accent6>
        <a:srgbClr val="F8F8F8"/>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44CDACB8B52749A3AF7CDF1AC8B625" ma:contentTypeVersion="11" ma:contentTypeDescription="Create a new document." ma:contentTypeScope="" ma:versionID="0972fd6f15ef7816e0341cab3aabcb46">
  <xsd:schema xmlns:xsd="http://www.w3.org/2001/XMLSchema" xmlns:xs="http://www.w3.org/2001/XMLSchema" xmlns:p="http://schemas.microsoft.com/office/2006/metadata/properties" xmlns:ns2="fb0c41d0-de3b-45eb-9049-fb79928fd8be" xmlns:ns3="a82e55d9-3b4e-413f-838b-d9a7806b5e1f" targetNamespace="http://schemas.microsoft.com/office/2006/metadata/properties" ma:root="true" ma:fieldsID="eaf05ece690558896af02286f8c24b4e" ns2:_="" ns3:_="">
    <xsd:import namespace="fb0c41d0-de3b-45eb-9049-fb79928fd8be"/>
    <xsd:import namespace="a82e55d9-3b4e-413f-838b-d9a7806b5e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c41d0-de3b-45eb-9049-fb79928fd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70e1e81-a91d-468b-b115-e8947b618387"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e55d9-3b4e-413f-838b-d9a7806b5e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b17387-5f62-41a8-8792-76ed9d570661}" ma:internalName="TaxCatchAll" ma:showField="CatchAllData" ma:web="a82e55d9-3b4e-413f-838b-d9a7806b5e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82e55d9-3b4e-413f-838b-d9a7806b5e1f" xsi:nil="true"/>
    <lcf76f155ced4ddcb4097134ff3c332f xmlns="fb0c41d0-de3b-45eb-9049-fb79928fd8b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F24384-5192-4A98-8999-C03493A3A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c41d0-de3b-45eb-9049-fb79928fd8be"/>
    <ds:schemaRef ds:uri="a82e55d9-3b4e-413f-838b-d9a7806b5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BFACA1-E746-48C1-BBF7-2992BC5E327F}">
  <ds:schemaRefs>
    <ds:schemaRef ds:uri="http://schemas.openxmlformats.org/officeDocument/2006/bibliography"/>
  </ds:schemaRefs>
</ds:datastoreItem>
</file>

<file path=customXml/itemProps3.xml><?xml version="1.0" encoding="utf-8"?>
<ds:datastoreItem xmlns:ds="http://schemas.openxmlformats.org/officeDocument/2006/customXml" ds:itemID="{8B459E05-1107-4CAB-BE29-326FB253F8D0}">
  <ds:schemaRefs>
    <ds:schemaRef ds:uri="http://schemas.microsoft.com/office/2006/metadata/properties"/>
    <ds:schemaRef ds:uri="http://schemas.microsoft.com/office/infopath/2007/PartnerControls"/>
    <ds:schemaRef ds:uri="a82e55d9-3b4e-413f-838b-d9a7806b5e1f"/>
    <ds:schemaRef ds:uri="fb0c41d0-de3b-45eb-9049-fb79928fd8be"/>
  </ds:schemaRefs>
</ds:datastoreItem>
</file>

<file path=customXml/itemProps4.xml><?xml version="1.0" encoding="utf-8"?>
<ds:datastoreItem xmlns:ds="http://schemas.openxmlformats.org/officeDocument/2006/customXml" ds:itemID="{9B36E100-D857-4B1A-B590-72275A46E8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NZ LLC Branded Template.dotx</Template>
  <TotalTime>126</TotalTime>
  <Pages>65</Pages>
  <Words>8510</Words>
  <Characters>48507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Business Admin</dc:creator>
  <cp:keywords/>
  <dc:description/>
  <cp:lastModifiedBy>Feria, Michael</cp:lastModifiedBy>
  <cp:revision>31</cp:revision>
  <dcterms:created xsi:type="dcterms:W3CDTF">2026-03-17T19:28:00Z</dcterms:created>
  <dcterms:modified xsi:type="dcterms:W3CDTF">2026-07-10T16:50:00Z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975126dc-dbdb-4efd-ad48-5790ab8360ab</vt:lpwstr>
  </property>
  <property fmtid="{D5CDD505-2E9C-101B-9397-08002B2CF9AE}" pid="3" name="ContentTypeId">
    <vt:lpwstr>0x010100A144CDACB8B52749A3AF7CDF1AC8B625</vt:lpwstr>
  </property>
  <property fmtid="{D5CDD505-2E9C-101B-9397-08002B2CF9AE}" pid="4" name="MediaServiceImageTags">
    <vt:lpwstr/>
  </property>
</Properties>
</file>
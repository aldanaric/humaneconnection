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C5B49" w14:textId="77777777" w:rsidR="00C727ED" w:rsidRPr="00C727ED" w:rsidRDefault="00C727ED" w:rsidP="00C727ED">
      <w:pPr>
        <w:pStyle w:val="Heading1"/>
      </w:pPr>
      <w:r w:rsidRPr="00C727ED">
        <w:t>Humane Connection™ Facilitator Certification</w:t>
      </w:r>
    </w:p>
    <w:p w14:paraId="5B16D144" w14:textId="6410231C" w:rsidR="00C727ED" w:rsidRPr="00C727ED" w:rsidRDefault="00C727ED" w:rsidP="00C727ED">
      <w:pPr>
        <w:rPr>
          <w:b/>
          <w:bCs/>
        </w:rPr>
      </w:pPr>
      <w:r w:rsidRPr="00C727ED">
        <w:rPr>
          <w:b/>
          <w:bCs/>
        </w:rPr>
        <w:t xml:space="preserve">Video </w:t>
      </w:r>
      <w:r w:rsidR="00C6378D">
        <w:rPr>
          <w:b/>
          <w:bCs/>
        </w:rPr>
        <w:t>3</w:t>
      </w:r>
      <w:r w:rsidRPr="00C727ED">
        <w:rPr>
          <w:b/>
          <w:bCs/>
        </w:rPr>
        <w:t xml:space="preserve"> Full Script</w:t>
      </w:r>
    </w:p>
    <w:p w14:paraId="1566FE10" w14:textId="0B038FE8" w:rsidR="00C727ED" w:rsidRPr="00C727ED" w:rsidRDefault="00C6378D" w:rsidP="00C727ED">
      <w:pPr>
        <w:pStyle w:val="Heading2"/>
      </w:pPr>
      <w:r>
        <w:t>Observational Discipline and Real-Time Assessment</w:t>
      </w:r>
    </w:p>
    <w:p w14:paraId="1FB75A06" w14:textId="77777777" w:rsidR="00C6378D" w:rsidRPr="00C6378D" w:rsidRDefault="00C6378D" w:rsidP="00C6378D">
      <w:pPr>
        <w:rPr>
          <w:b/>
          <w:bCs/>
        </w:rPr>
      </w:pPr>
      <w:r w:rsidRPr="00C6378D">
        <w:rPr>
          <w:b/>
          <w:bCs/>
        </w:rPr>
        <w:t>Opening</w:t>
      </w:r>
    </w:p>
    <w:p w14:paraId="58055D1D" w14:textId="77777777" w:rsidR="00C6378D" w:rsidRPr="00C6378D" w:rsidRDefault="00C6378D" w:rsidP="00C6378D">
      <w:r w:rsidRPr="00C6378D">
        <w:t>By this point in your certification, you understand the doctrine.</w:t>
      </w:r>
    </w:p>
    <w:p w14:paraId="60D1FF92" w14:textId="77777777" w:rsidR="00C6378D" w:rsidRPr="00C6378D" w:rsidRDefault="00C6378D" w:rsidP="00C6378D">
      <w:r w:rsidRPr="00C6378D">
        <w:t>You understand the structure.</w:t>
      </w:r>
    </w:p>
    <w:p w14:paraId="73465C4D" w14:textId="77777777" w:rsidR="00C6378D" w:rsidRPr="00C6378D" w:rsidRDefault="00C6378D" w:rsidP="00C6378D">
      <w:r w:rsidRPr="00C6378D">
        <w:t>You understand the expectation of behavioral integration.</w:t>
      </w:r>
    </w:p>
    <w:p w14:paraId="6D4FF520" w14:textId="77777777" w:rsidR="00C6378D" w:rsidRPr="00C6378D" w:rsidRDefault="00C6378D" w:rsidP="00C6378D">
      <w:r w:rsidRPr="00C6378D">
        <w:t>Now we move into one of the most critical capabilities you must develop as a Humane Connection™ facilitator:</w:t>
      </w:r>
    </w:p>
    <w:p w14:paraId="2F7BAFE8" w14:textId="77777777" w:rsidR="00C6378D" w:rsidRPr="00C6378D" w:rsidRDefault="00C6378D" w:rsidP="00C6378D">
      <w:r w:rsidRPr="00C6378D">
        <w:t>Observational discipline.</w:t>
      </w:r>
    </w:p>
    <w:p w14:paraId="371824AF" w14:textId="77777777" w:rsidR="00C6378D" w:rsidRPr="00C6378D" w:rsidRDefault="00C6378D" w:rsidP="00C6378D">
      <w:r w:rsidRPr="00C6378D">
        <w:t>You are not just delivering training.</w:t>
      </w:r>
    </w:p>
    <w:p w14:paraId="34441967" w14:textId="77777777" w:rsidR="00C6378D" w:rsidRPr="00C6378D" w:rsidRDefault="00C6378D" w:rsidP="00C6378D">
      <w:r w:rsidRPr="00C6378D">
        <w:t xml:space="preserve">You are conducting real-time </w:t>
      </w:r>
      <w:proofErr w:type="gramStart"/>
      <w:r w:rsidRPr="00C6378D">
        <w:t>assessment</w:t>
      </w:r>
      <w:proofErr w:type="gramEnd"/>
      <w:r w:rsidRPr="00C6378D">
        <w:t>.</w:t>
      </w:r>
    </w:p>
    <w:p w14:paraId="338F575D" w14:textId="77777777" w:rsidR="00C6378D" w:rsidRPr="00C6378D" w:rsidRDefault="00C6378D" w:rsidP="00C6378D">
      <w:r w:rsidRPr="00C6378D">
        <w:t>Every session is a data-gathering environment.</w:t>
      </w:r>
    </w:p>
    <w:p w14:paraId="1D17678D" w14:textId="77777777" w:rsidR="00C6378D" w:rsidRPr="00C6378D" w:rsidRDefault="00C6378D" w:rsidP="00C6378D">
      <w:r w:rsidRPr="00C6378D">
        <w:t xml:space="preserve">Every interaction is an opportunity to understand how this individual </w:t>
      </w:r>
      <w:proofErr w:type="gramStart"/>
      <w:r w:rsidRPr="00C6378D">
        <w:t>actually operates</w:t>
      </w:r>
      <w:proofErr w:type="gramEnd"/>
      <w:r w:rsidRPr="00C6378D">
        <w:t xml:space="preserve"> in the workplace.</w:t>
      </w:r>
    </w:p>
    <w:p w14:paraId="25EC3AC1" w14:textId="77777777" w:rsidR="00C6378D" w:rsidRPr="00C6378D" w:rsidRDefault="00C6378D" w:rsidP="00C6378D">
      <w:r w:rsidRPr="00C6378D">
        <w:t>Not how they describe themselves.</w:t>
      </w:r>
    </w:p>
    <w:p w14:paraId="7296D03B" w14:textId="77777777" w:rsidR="00C6378D" w:rsidRPr="00C6378D" w:rsidRDefault="00C6378D" w:rsidP="00C6378D">
      <w:r w:rsidRPr="00C6378D">
        <w:t>Not how they intend to show up.</w:t>
      </w:r>
    </w:p>
    <w:p w14:paraId="1EBF6AA3" w14:textId="77777777" w:rsidR="00C6378D" w:rsidRPr="00C6378D" w:rsidRDefault="00C6378D" w:rsidP="00C6378D">
      <w:r w:rsidRPr="00C6378D">
        <w:t xml:space="preserve">But how they </w:t>
      </w:r>
      <w:proofErr w:type="gramStart"/>
      <w:r w:rsidRPr="00C6378D">
        <w:t>actually communicate</w:t>
      </w:r>
      <w:proofErr w:type="gramEnd"/>
      <w:r w:rsidRPr="00C6378D">
        <w:t>, process, respond, and perform.</w:t>
      </w:r>
    </w:p>
    <w:p w14:paraId="306AA4CA" w14:textId="77777777" w:rsidR="00C6378D" w:rsidRPr="00C6378D" w:rsidRDefault="00C6378D" w:rsidP="00C6378D">
      <w:r w:rsidRPr="00C6378D">
        <w:t>If you fail to observe, you fail to diagnose.</w:t>
      </w:r>
    </w:p>
    <w:p w14:paraId="0640AE5B" w14:textId="77777777" w:rsidR="00C6378D" w:rsidRPr="00C6378D" w:rsidRDefault="00C6378D" w:rsidP="00C6378D">
      <w:r w:rsidRPr="00C6378D">
        <w:t>If you fail to diagnose, you fail to intervene effectively.</w:t>
      </w:r>
    </w:p>
    <w:p w14:paraId="579876BC" w14:textId="4176C92C" w:rsidR="00C6378D" w:rsidRPr="00C6378D" w:rsidRDefault="00C6378D" w:rsidP="00C6378D">
      <w:r w:rsidRPr="00C6378D">
        <w:t>And if you fail to intervene effectively, the training becomes performative instead of transformational.</w:t>
      </w:r>
    </w:p>
    <w:p w14:paraId="0F0FE689" w14:textId="77777777" w:rsidR="00C6378D" w:rsidRPr="00C6378D" w:rsidRDefault="00C6378D" w:rsidP="00C6378D">
      <w:pPr>
        <w:pStyle w:val="Heading2"/>
      </w:pPr>
      <w:r w:rsidRPr="00C6378D">
        <w:t>Section I: The Role of the Facilitator</w:t>
      </w:r>
    </w:p>
    <w:p w14:paraId="700BE03F" w14:textId="77777777" w:rsidR="00C6378D" w:rsidRPr="00C6378D" w:rsidRDefault="00C6378D" w:rsidP="00C6378D">
      <w:r w:rsidRPr="00C6378D">
        <w:t>You are not a presenter.</w:t>
      </w:r>
    </w:p>
    <w:p w14:paraId="12A6BFDC" w14:textId="77777777" w:rsidR="00C6378D" w:rsidRPr="00C6378D" w:rsidRDefault="00C6378D" w:rsidP="00C6378D">
      <w:r w:rsidRPr="00C6378D">
        <w:t>You are not a lecturer.</w:t>
      </w:r>
    </w:p>
    <w:p w14:paraId="221B0ED9" w14:textId="77777777" w:rsidR="00C6378D" w:rsidRPr="00C6378D" w:rsidRDefault="00C6378D" w:rsidP="00C6378D">
      <w:r w:rsidRPr="00C6378D">
        <w:lastRenderedPageBreak/>
        <w:t>You are not a passive guide.</w:t>
      </w:r>
    </w:p>
    <w:p w14:paraId="03156FF4" w14:textId="77777777" w:rsidR="00C6378D" w:rsidRPr="00C6378D" w:rsidRDefault="00C6378D" w:rsidP="00C6378D">
      <w:r w:rsidRPr="00C6378D">
        <w:t xml:space="preserve">You are an active observer </w:t>
      </w:r>
      <w:proofErr w:type="gramStart"/>
      <w:r w:rsidRPr="00C6378D">
        <w:t>operating in two lanes at all times</w:t>
      </w:r>
      <w:proofErr w:type="gramEnd"/>
      <w:r w:rsidRPr="00C6378D">
        <w:t>:</w:t>
      </w:r>
    </w:p>
    <w:p w14:paraId="6874A44D" w14:textId="77777777" w:rsidR="00C6378D" w:rsidRPr="00C6378D" w:rsidRDefault="00C6378D">
      <w:pPr>
        <w:numPr>
          <w:ilvl w:val="0"/>
          <w:numId w:val="1"/>
        </w:numPr>
      </w:pPr>
      <w:r w:rsidRPr="00C6378D">
        <w:t>Instruction</w:t>
      </w:r>
    </w:p>
    <w:p w14:paraId="5DD014CF" w14:textId="77777777" w:rsidR="00C6378D" w:rsidRPr="00C6378D" w:rsidRDefault="00C6378D">
      <w:pPr>
        <w:numPr>
          <w:ilvl w:val="0"/>
          <w:numId w:val="1"/>
        </w:numPr>
      </w:pPr>
      <w:r w:rsidRPr="00C6378D">
        <w:t>Assessment</w:t>
      </w:r>
    </w:p>
    <w:p w14:paraId="12BB3D31" w14:textId="77777777" w:rsidR="00C6378D" w:rsidRPr="00C6378D" w:rsidRDefault="00C6378D" w:rsidP="00C6378D">
      <w:r w:rsidRPr="00C6378D">
        <w:t>While you are teaching, you are also:</w:t>
      </w:r>
    </w:p>
    <w:p w14:paraId="34273B2C" w14:textId="77777777" w:rsidR="00C6378D" w:rsidRPr="00C6378D" w:rsidRDefault="00C6378D">
      <w:pPr>
        <w:numPr>
          <w:ilvl w:val="0"/>
          <w:numId w:val="2"/>
        </w:numPr>
      </w:pPr>
      <w:r w:rsidRPr="00C6378D">
        <w:t>Listening for patterns</w:t>
      </w:r>
    </w:p>
    <w:p w14:paraId="6015CD91" w14:textId="77777777" w:rsidR="00C6378D" w:rsidRPr="00C6378D" w:rsidRDefault="00C6378D">
      <w:pPr>
        <w:numPr>
          <w:ilvl w:val="0"/>
          <w:numId w:val="2"/>
        </w:numPr>
      </w:pPr>
      <w:r w:rsidRPr="00C6378D">
        <w:t>Tracking inconsistencies</w:t>
      </w:r>
    </w:p>
    <w:p w14:paraId="3F7C1190" w14:textId="77777777" w:rsidR="00C6378D" w:rsidRPr="00C6378D" w:rsidRDefault="00C6378D">
      <w:pPr>
        <w:numPr>
          <w:ilvl w:val="0"/>
          <w:numId w:val="2"/>
        </w:numPr>
      </w:pPr>
      <w:r w:rsidRPr="00C6378D">
        <w:t>Noticing emotional shifts</w:t>
      </w:r>
    </w:p>
    <w:p w14:paraId="15BA8BA5" w14:textId="77777777" w:rsidR="00C6378D" w:rsidRPr="00C6378D" w:rsidRDefault="00C6378D">
      <w:pPr>
        <w:numPr>
          <w:ilvl w:val="0"/>
          <w:numId w:val="2"/>
        </w:numPr>
      </w:pPr>
      <w:r w:rsidRPr="00C6378D">
        <w:t>Identifying behavioral tendencies</w:t>
      </w:r>
    </w:p>
    <w:p w14:paraId="308BF39D" w14:textId="77777777" w:rsidR="00C6378D" w:rsidRPr="00C6378D" w:rsidRDefault="00C6378D">
      <w:pPr>
        <w:numPr>
          <w:ilvl w:val="0"/>
          <w:numId w:val="2"/>
        </w:numPr>
      </w:pPr>
      <w:r w:rsidRPr="00C6378D">
        <w:t>Comparing what you are seeing with what was reported in intake</w:t>
      </w:r>
    </w:p>
    <w:p w14:paraId="040D8A22" w14:textId="77777777" w:rsidR="00C6378D" w:rsidRPr="00C6378D" w:rsidRDefault="00C6378D" w:rsidP="00C6378D">
      <w:r w:rsidRPr="00C6378D">
        <w:t>This dual role is what separates a Humane Connection™ facilitator from a traditional trainer.</w:t>
      </w:r>
    </w:p>
    <w:p w14:paraId="1678E164" w14:textId="77777777" w:rsidR="00C6378D" w:rsidRPr="00C6378D" w:rsidRDefault="00C6378D" w:rsidP="00C6378D">
      <w:r w:rsidRPr="00C6378D">
        <w:t>A traditional trainer delivers content.</w:t>
      </w:r>
    </w:p>
    <w:p w14:paraId="55E0227A" w14:textId="44369076" w:rsidR="00C6378D" w:rsidRPr="00C6378D" w:rsidRDefault="00C6378D" w:rsidP="00C6378D">
      <w:r w:rsidRPr="00C6378D">
        <w:t>A Humane Connection™ facilitator reads behavior.</w:t>
      </w:r>
    </w:p>
    <w:p w14:paraId="12977F16" w14:textId="77777777" w:rsidR="00C6378D" w:rsidRPr="00C6378D" w:rsidRDefault="00C6378D" w:rsidP="00C6378D">
      <w:pPr>
        <w:pStyle w:val="Heading2"/>
      </w:pPr>
      <w:r w:rsidRPr="00C6378D">
        <w:t>Section II: What You Are Listening For</w:t>
      </w:r>
    </w:p>
    <w:p w14:paraId="58F31D85" w14:textId="77777777" w:rsidR="00C6378D" w:rsidRPr="00C6378D" w:rsidRDefault="00C6378D" w:rsidP="00C6378D">
      <w:r w:rsidRPr="00C6378D">
        <w:t>You must develop precision in what you are listening for.</w:t>
      </w:r>
    </w:p>
    <w:p w14:paraId="01C06FCE" w14:textId="77777777" w:rsidR="00C6378D" w:rsidRPr="00C6378D" w:rsidRDefault="00C6378D" w:rsidP="00C6378D">
      <w:r w:rsidRPr="00C6378D">
        <w:t>Not just content.</w:t>
      </w:r>
    </w:p>
    <w:p w14:paraId="4E8DE84F" w14:textId="77777777" w:rsidR="00C6378D" w:rsidRPr="00C6378D" w:rsidRDefault="00C6378D" w:rsidP="00C6378D">
      <w:r w:rsidRPr="00C6378D">
        <w:t>But construction.</w:t>
      </w:r>
    </w:p>
    <w:p w14:paraId="3515FA91" w14:textId="77777777" w:rsidR="00C6378D" w:rsidRPr="00C6378D" w:rsidRDefault="00C6378D" w:rsidP="00C6378D">
      <w:r w:rsidRPr="00C6378D">
        <w:t>Not just what is said.</w:t>
      </w:r>
    </w:p>
    <w:p w14:paraId="273A4B51" w14:textId="77777777" w:rsidR="00C6378D" w:rsidRPr="00C6378D" w:rsidRDefault="00C6378D" w:rsidP="00C6378D">
      <w:r w:rsidRPr="00C6378D">
        <w:t>But how it is said.</w:t>
      </w:r>
    </w:p>
    <w:p w14:paraId="02683693" w14:textId="77777777" w:rsidR="00C6378D" w:rsidRPr="00C6378D" w:rsidRDefault="00C6378D" w:rsidP="00C6378D">
      <w:r w:rsidRPr="00C6378D">
        <w:t>You are always asking yourself:</w:t>
      </w:r>
    </w:p>
    <w:p w14:paraId="73025833" w14:textId="77777777" w:rsidR="00C6378D" w:rsidRPr="00C6378D" w:rsidRDefault="00C6378D" w:rsidP="00C6378D">
      <w:r w:rsidRPr="00C6378D">
        <w:t xml:space="preserve">What words </w:t>
      </w:r>
      <w:proofErr w:type="gramStart"/>
      <w:r w:rsidRPr="00C6378D">
        <w:t>is</w:t>
      </w:r>
      <w:proofErr w:type="gramEnd"/>
      <w:r w:rsidRPr="00C6378D">
        <w:t xml:space="preserve"> this participant choosing?</w:t>
      </w:r>
    </w:p>
    <w:p w14:paraId="3BFEA294" w14:textId="77777777" w:rsidR="00C6378D" w:rsidRPr="00C6378D" w:rsidRDefault="00C6378D" w:rsidP="00C6378D">
      <w:r w:rsidRPr="00C6378D">
        <w:t>Because words carry connotation.</w:t>
      </w:r>
    </w:p>
    <w:p w14:paraId="32AFD086" w14:textId="77777777" w:rsidR="00C6378D" w:rsidRPr="00C6378D" w:rsidRDefault="00C6378D" w:rsidP="00C6378D">
      <w:r w:rsidRPr="00C6378D">
        <w:t>And connotation reveals mindset.</w:t>
      </w:r>
    </w:p>
    <w:p w14:paraId="1DDF6678" w14:textId="77777777" w:rsidR="00C6378D" w:rsidRPr="00C6378D" w:rsidRDefault="00C6378D" w:rsidP="00C6378D">
      <w:r w:rsidRPr="00C6378D">
        <w:t>For example:</w:t>
      </w:r>
    </w:p>
    <w:p w14:paraId="1E6ACF81" w14:textId="77777777" w:rsidR="00C6378D" w:rsidRPr="00C6378D" w:rsidRDefault="00C6378D" w:rsidP="00C6378D">
      <w:r w:rsidRPr="00C6378D">
        <w:t>“I didn’t have time.”</w:t>
      </w:r>
    </w:p>
    <w:p w14:paraId="02A74D67" w14:textId="77777777" w:rsidR="00C6378D" w:rsidRPr="00C6378D" w:rsidRDefault="00C6378D" w:rsidP="00C6378D">
      <w:r w:rsidRPr="00C6378D">
        <w:lastRenderedPageBreak/>
        <w:t>versus</w:t>
      </w:r>
    </w:p>
    <w:p w14:paraId="67510B1C" w14:textId="77777777" w:rsidR="00C6378D" w:rsidRPr="00C6378D" w:rsidRDefault="00C6378D" w:rsidP="00C6378D">
      <w:r w:rsidRPr="00C6378D">
        <w:t>“I didn’t prioritize it.”</w:t>
      </w:r>
    </w:p>
    <w:p w14:paraId="2B240ED6" w14:textId="77777777" w:rsidR="00C6378D" w:rsidRPr="00C6378D" w:rsidRDefault="00C6378D" w:rsidP="00C6378D">
      <w:r w:rsidRPr="00C6378D">
        <w:t>Those are not the same statement.</w:t>
      </w:r>
    </w:p>
    <w:p w14:paraId="2159F42C" w14:textId="77777777" w:rsidR="00C6378D" w:rsidRPr="00C6378D" w:rsidRDefault="00C6378D" w:rsidP="00C6378D">
      <w:r w:rsidRPr="00C6378D">
        <w:t>One signals externalization.</w:t>
      </w:r>
    </w:p>
    <w:p w14:paraId="12F8F9F4" w14:textId="77777777" w:rsidR="00C6378D" w:rsidRPr="00C6378D" w:rsidRDefault="00C6378D" w:rsidP="00C6378D">
      <w:r w:rsidRPr="00C6378D">
        <w:t>The other signals ownership.</w:t>
      </w:r>
    </w:p>
    <w:p w14:paraId="7499C16E" w14:textId="77777777" w:rsidR="00C6378D" w:rsidRPr="00C6378D" w:rsidRDefault="00C6378D" w:rsidP="00C6378D">
      <w:r w:rsidRPr="00C6378D">
        <w:t xml:space="preserve">You are listening </w:t>
      </w:r>
      <w:proofErr w:type="gramStart"/>
      <w:r w:rsidRPr="00C6378D">
        <w:t>for</w:t>
      </w:r>
      <w:proofErr w:type="gramEnd"/>
      <w:r w:rsidRPr="00C6378D">
        <w:t>:</w:t>
      </w:r>
    </w:p>
    <w:p w14:paraId="499E9737" w14:textId="77777777" w:rsidR="00C6378D" w:rsidRPr="00C6378D" w:rsidRDefault="00C6378D" w:rsidP="00C6378D">
      <w:r w:rsidRPr="00C6378D">
        <w:t>Ownership language versus deflection language.</w:t>
      </w:r>
    </w:p>
    <w:p w14:paraId="641BF55D" w14:textId="77777777" w:rsidR="00C6378D" w:rsidRPr="00C6378D" w:rsidRDefault="00C6378D" w:rsidP="00C6378D">
      <w:r w:rsidRPr="00C6378D">
        <w:t>Examples of deflection language:</w:t>
      </w:r>
    </w:p>
    <w:p w14:paraId="1FA0EF91" w14:textId="77777777" w:rsidR="00C6378D" w:rsidRPr="00C6378D" w:rsidRDefault="00C6378D">
      <w:pPr>
        <w:numPr>
          <w:ilvl w:val="0"/>
          <w:numId w:val="3"/>
        </w:numPr>
      </w:pPr>
      <w:r w:rsidRPr="00C6378D">
        <w:t>“They didn’t tell me.”</w:t>
      </w:r>
    </w:p>
    <w:p w14:paraId="7C134E09" w14:textId="77777777" w:rsidR="00C6378D" w:rsidRPr="00C6378D" w:rsidRDefault="00C6378D">
      <w:pPr>
        <w:numPr>
          <w:ilvl w:val="0"/>
          <w:numId w:val="3"/>
        </w:numPr>
      </w:pPr>
      <w:r w:rsidRPr="00C6378D">
        <w:t>“No one explained it.”</w:t>
      </w:r>
    </w:p>
    <w:p w14:paraId="0BA5B099" w14:textId="77777777" w:rsidR="00C6378D" w:rsidRPr="00C6378D" w:rsidRDefault="00C6378D">
      <w:pPr>
        <w:numPr>
          <w:ilvl w:val="0"/>
          <w:numId w:val="3"/>
        </w:numPr>
      </w:pPr>
      <w:r w:rsidRPr="00C6378D">
        <w:t>“I assumed.”</w:t>
      </w:r>
    </w:p>
    <w:p w14:paraId="6E74A4D6" w14:textId="77777777" w:rsidR="00C6378D" w:rsidRPr="00C6378D" w:rsidRDefault="00C6378D">
      <w:pPr>
        <w:numPr>
          <w:ilvl w:val="0"/>
          <w:numId w:val="3"/>
        </w:numPr>
      </w:pPr>
      <w:r w:rsidRPr="00C6378D">
        <w:t>“I thought it was fine.”</w:t>
      </w:r>
    </w:p>
    <w:p w14:paraId="0BE49BFC" w14:textId="77777777" w:rsidR="00C6378D" w:rsidRPr="00C6378D" w:rsidRDefault="00C6378D" w:rsidP="00C6378D">
      <w:r w:rsidRPr="00C6378D">
        <w:t>Examples of ownership language:</w:t>
      </w:r>
    </w:p>
    <w:p w14:paraId="5C40B7EF" w14:textId="77777777" w:rsidR="00C6378D" w:rsidRPr="00C6378D" w:rsidRDefault="00C6378D">
      <w:pPr>
        <w:numPr>
          <w:ilvl w:val="0"/>
          <w:numId w:val="4"/>
        </w:numPr>
      </w:pPr>
      <w:r w:rsidRPr="00C6378D">
        <w:t>“I didn’t ask.”</w:t>
      </w:r>
    </w:p>
    <w:p w14:paraId="39DD3E2A" w14:textId="77777777" w:rsidR="00C6378D" w:rsidRPr="00C6378D" w:rsidRDefault="00C6378D">
      <w:pPr>
        <w:numPr>
          <w:ilvl w:val="0"/>
          <w:numId w:val="4"/>
        </w:numPr>
      </w:pPr>
      <w:r w:rsidRPr="00C6378D">
        <w:t>“I moved too quickly.”</w:t>
      </w:r>
    </w:p>
    <w:p w14:paraId="77A6B223" w14:textId="77777777" w:rsidR="00C6378D" w:rsidRPr="00C6378D" w:rsidRDefault="00C6378D">
      <w:pPr>
        <w:numPr>
          <w:ilvl w:val="0"/>
          <w:numId w:val="4"/>
        </w:numPr>
      </w:pPr>
      <w:r w:rsidRPr="00C6378D">
        <w:t>“I should have clarified.”</w:t>
      </w:r>
    </w:p>
    <w:p w14:paraId="510CE399" w14:textId="77777777" w:rsidR="00C6378D" w:rsidRPr="00C6378D" w:rsidRDefault="00C6378D" w:rsidP="00C6378D">
      <w:r w:rsidRPr="00C6378D">
        <w:t>This distinction is critical.</w:t>
      </w:r>
    </w:p>
    <w:p w14:paraId="76843A39" w14:textId="77777777" w:rsidR="00C6378D" w:rsidRPr="00C6378D" w:rsidRDefault="00C6378D" w:rsidP="00C6378D">
      <w:r w:rsidRPr="00C6378D">
        <w:t>Because you cannot build leadership capacity without ownership.</w:t>
      </w:r>
    </w:p>
    <w:p w14:paraId="14EC21F2" w14:textId="77777777" w:rsidR="00C6378D" w:rsidRPr="00C6378D" w:rsidRDefault="00C6378D" w:rsidP="00C6378D">
      <w:pPr>
        <w:pStyle w:val="Heading2"/>
      </w:pPr>
      <w:r w:rsidRPr="00C6378D">
        <w:t>Section III: Emotional and Behavioral Signals</w:t>
      </w:r>
    </w:p>
    <w:p w14:paraId="41DF0819" w14:textId="77777777" w:rsidR="00C6378D" w:rsidRPr="00C6378D" w:rsidRDefault="00C6378D" w:rsidP="00C6378D">
      <w:r w:rsidRPr="00C6378D">
        <w:t>In addition to language, you are observing emotional patterns.</w:t>
      </w:r>
    </w:p>
    <w:p w14:paraId="24466FFD" w14:textId="77777777" w:rsidR="00C6378D" w:rsidRPr="00C6378D" w:rsidRDefault="00C6378D" w:rsidP="00C6378D">
      <w:r w:rsidRPr="00C6378D">
        <w:t>Is the participant:</w:t>
      </w:r>
    </w:p>
    <w:p w14:paraId="3D430CA2" w14:textId="77777777" w:rsidR="00C6378D" w:rsidRPr="00C6378D" w:rsidRDefault="00C6378D">
      <w:pPr>
        <w:numPr>
          <w:ilvl w:val="0"/>
          <w:numId w:val="5"/>
        </w:numPr>
      </w:pPr>
      <w:r w:rsidRPr="00C6378D">
        <w:t>Defensive?</w:t>
      </w:r>
    </w:p>
    <w:p w14:paraId="504886E1" w14:textId="77777777" w:rsidR="00C6378D" w:rsidRPr="00C6378D" w:rsidRDefault="00C6378D">
      <w:pPr>
        <w:numPr>
          <w:ilvl w:val="0"/>
          <w:numId w:val="5"/>
        </w:numPr>
      </w:pPr>
      <w:r w:rsidRPr="00C6378D">
        <w:t>Dismissive?</w:t>
      </w:r>
    </w:p>
    <w:p w14:paraId="096B5263" w14:textId="77777777" w:rsidR="00C6378D" w:rsidRPr="00C6378D" w:rsidRDefault="00C6378D">
      <w:pPr>
        <w:numPr>
          <w:ilvl w:val="0"/>
          <w:numId w:val="5"/>
        </w:numPr>
      </w:pPr>
      <w:r w:rsidRPr="00C6378D">
        <w:t>Overly agreeable?</w:t>
      </w:r>
    </w:p>
    <w:p w14:paraId="754461F9" w14:textId="77777777" w:rsidR="00C6378D" w:rsidRPr="00C6378D" w:rsidRDefault="00C6378D">
      <w:pPr>
        <w:numPr>
          <w:ilvl w:val="0"/>
          <w:numId w:val="5"/>
        </w:numPr>
      </w:pPr>
      <w:r w:rsidRPr="00C6378D">
        <w:t>Withholding?</w:t>
      </w:r>
    </w:p>
    <w:p w14:paraId="5B6F8EA2" w14:textId="77777777" w:rsidR="00C6378D" w:rsidRPr="00C6378D" w:rsidRDefault="00C6378D">
      <w:pPr>
        <w:numPr>
          <w:ilvl w:val="0"/>
          <w:numId w:val="5"/>
        </w:numPr>
      </w:pPr>
      <w:r w:rsidRPr="00C6378D">
        <w:lastRenderedPageBreak/>
        <w:t>Oversharing?</w:t>
      </w:r>
    </w:p>
    <w:p w14:paraId="61BFBC62" w14:textId="77777777" w:rsidR="00C6378D" w:rsidRPr="00C6378D" w:rsidRDefault="00C6378D" w:rsidP="00C6378D">
      <w:r w:rsidRPr="00C6378D">
        <w:t>Each of these is data.</w:t>
      </w:r>
    </w:p>
    <w:p w14:paraId="13AAEC26" w14:textId="77777777" w:rsidR="00C6378D" w:rsidRPr="00C6378D" w:rsidRDefault="00C6378D" w:rsidP="00C6378D">
      <w:r w:rsidRPr="00C6378D">
        <w:t>For example:</w:t>
      </w:r>
    </w:p>
    <w:p w14:paraId="1F321A8A" w14:textId="77777777" w:rsidR="00C6378D" w:rsidRPr="00C6378D" w:rsidRDefault="00C6378D" w:rsidP="00C6378D">
      <w:r w:rsidRPr="00C6378D">
        <w:t>Defensiveness may indicate:</w:t>
      </w:r>
    </w:p>
    <w:p w14:paraId="6030E477" w14:textId="77777777" w:rsidR="00C6378D" w:rsidRPr="00C6378D" w:rsidRDefault="00C6378D">
      <w:pPr>
        <w:numPr>
          <w:ilvl w:val="0"/>
          <w:numId w:val="6"/>
        </w:numPr>
      </w:pPr>
      <w:r w:rsidRPr="00C6378D">
        <w:t>A confidence gap</w:t>
      </w:r>
    </w:p>
    <w:p w14:paraId="4EB99C3F" w14:textId="77777777" w:rsidR="00C6378D" w:rsidRPr="00C6378D" w:rsidRDefault="00C6378D">
      <w:pPr>
        <w:numPr>
          <w:ilvl w:val="0"/>
          <w:numId w:val="6"/>
        </w:numPr>
      </w:pPr>
      <w:r w:rsidRPr="00C6378D">
        <w:t>A history of criticism</w:t>
      </w:r>
    </w:p>
    <w:p w14:paraId="41ABEFC2" w14:textId="77777777" w:rsidR="00C6378D" w:rsidRPr="00C6378D" w:rsidRDefault="00C6378D">
      <w:pPr>
        <w:numPr>
          <w:ilvl w:val="0"/>
          <w:numId w:val="6"/>
        </w:numPr>
      </w:pPr>
      <w:r w:rsidRPr="00C6378D">
        <w:t>A lack of psychological safety</w:t>
      </w:r>
    </w:p>
    <w:p w14:paraId="7C19BB44" w14:textId="77777777" w:rsidR="00C6378D" w:rsidRPr="00C6378D" w:rsidRDefault="00C6378D">
      <w:pPr>
        <w:numPr>
          <w:ilvl w:val="0"/>
          <w:numId w:val="6"/>
        </w:numPr>
      </w:pPr>
      <w:r w:rsidRPr="00C6378D">
        <w:t>Or avoidance of accountability</w:t>
      </w:r>
    </w:p>
    <w:p w14:paraId="02321F16" w14:textId="77777777" w:rsidR="00C6378D" w:rsidRPr="00C6378D" w:rsidRDefault="00C6378D" w:rsidP="00C6378D">
      <w:r w:rsidRPr="00C6378D">
        <w:t>Oversharing may indicate:</w:t>
      </w:r>
    </w:p>
    <w:p w14:paraId="57DF3A60" w14:textId="77777777" w:rsidR="00C6378D" w:rsidRPr="00C6378D" w:rsidRDefault="00C6378D">
      <w:pPr>
        <w:numPr>
          <w:ilvl w:val="0"/>
          <w:numId w:val="7"/>
        </w:numPr>
      </w:pPr>
      <w:r w:rsidRPr="00C6378D">
        <w:t>A need for validation</w:t>
      </w:r>
    </w:p>
    <w:p w14:paraId="29CF553D" w14:textId="77777777" w:rsidR="00C6378D" w:rsidRPr="00C6378D" w:rsidRDefault="00C6378D">
      <w:pPr>
        <w:numPr>
          <w:ilvl w:val="0"/>
          <w:numId w:val="7"/>
        </w:numPr>
      </w:pPr>
      <w:r w:rsidRPr="00C6378D">
        <w:t>Lack of boundary awareness</w:t>
      </w:r>
    </w:p>
    <w:p w14:paraId="1205BFE8" w14:textId="77777777" w:rsidR="00C6378D" w:rsidRPr="00C6378D" w:rsidRDefault="00C6378D">
      <w:pPr>
        <w:numPr>
          <w:ilvl w:val="0"/>
          <w:numId w:val="7"/>
        </w:numPr>
      </w:pPr>
      <w:r w:rsidRPr="00C6378D">
        <w:t>Difficulty prioritizing relevance</w:t>
      </w:r>
    </w:p>
    <w:p w14:paraId="019FEA59" w14:textId="77777777" w:rsidR="00C6378D" w:rsidRPr="00C6378D" w:rsidRDefault="00C6378D" w:rsidP="00C6378D">
      <w:r w:rsidRPr="00C6378D">
        <w:t>Withholding may indicate:</w:t>
      </w:r>
    </w:p>
    <w:p w14:paraId="6EEDFB3F" w14:textId="77777777" w:rsidR="00C6378D" w:rsidRPr="00C6378D" w:rsidRDefault="00C6378D">
      <w:pPr>
        <w:numPr>
          <w:ilvl w:val="0"/>
          <w:numId w:val="8"/>
        </w:numPr>
      </w:pPr>
      <w:r w:rsidRPr="00C6378D">
        <w:t>Distrust</w:t>
      </w:r>
    </w:p>
    <w:p w14:paraId="3ACC9274" w14:textId="77777777" w:rsidR="00C6378D" w:rsidRPr="00C6378D" w:rsidRDefault="00C6378D">
      <w:pPr>
        <w:numPr>
          <w:ilvl w:val="0"/>
          <w:numId w:val="8"/>
        </w:numPr>
      </w:pPr>
      <w:r w:rsidRPr="00C6378D">
        <w:t>Fear of exposure</w:t>
      </w:r>
    </w:p>
    <w:p w14:paraId="551B472D" w14:textId="77777777" w:rsidR="00C6378D" w:rsidRPr="00C6378D" w:rsidRDefault="00C6378D">
      <w:pPr>
        <w:numPr>
          <w:ilvl w:val="0"/>
          <w:numId w:val="8"/>
        </w:numPr>
      </w:pPr>
      <w:r w:rsidRPr="00C6378D">
        <w:t>Or lack of engagement</w:t>
      </w:r>
    </w:p>
    <w:p w14:paraId="12867DCA" w14:textId="77777777" w:rsidR="00C6378D" w:rsidRPr="00C6378D" w:rsidRDefault="00C6378D" w:rsidP="00C6378D">
      <w:r w:rsidRPr="00C6378D">
        <w:t>You do not label the person.</w:t>
      </w:r>
    </w:p>
    <w:p w14:paraId="4C946C33" w14:textId="77777777" w:rsidR="00C6378D" w:rsidRPr="00C6378D" w:rsidRDefault="00C6378D" w:rsidP="00C6378D">
      <w:r w:rsidRPr="00C6378D">
        <w:t>You observe the pattern.</w:t>
      </w:r>
    </w:p>
    <w:p w14:paraId="7507B4BE" w14:textId="77777777" w:rsidR="00C6378D" w:rsidRPr="00C6378D" w:rsidRDefault="00C6378D" w:rsidP="00C6378D">
      <w:r w:rsidRPr="00C6378D">
        <w:t>And you document it.</w:t>
      </w:r>
    </w:p>
    <w:p w14:paraId="00FE40F5" w14:textId="77777777" w:rsidR="00C6378D" w:rsidRPr="00C6378D" w:rsidRDefault="00C6378D" w:rsidP="00C6378D">
      <w:pPr>
        <w:pStyle w:val="Heading2"/>
      </w:pPr>
      <w:r w:rsidRPr="00C6378D">
        <w:t>Section IV: Patterns Over Time</w:t>
      </w:r>
    </w:p>
    <w:p w14:paraId="350EB01A" w14:textId="77777777" w:rsidR="00C6378D" w:rsidRPr="00C6378D" w:rsidRDefault="00C6378D" w:rsidP="00C6378D">
      <w:r w:rsidRPr="00C6378D">
        <w:t>Single statements are not enough.</w:t>
      </w:r>
    </w:p>
    <w:p w14:paraId="0F8698A9" w14:textId="77777777" w:rsidR="00C6378D" w:rsidRPr="00C6378D" w:rsidRDefault="00C6378D" w:rsidP="00C6378D">
      <w:r w:rsidRPr="00C6378D">
        <w:t>You are not reacting to isolated moments.</w:t>
      </w:r>
    </w:p>
    <w:p w14:paraId="399B47C0" w14:textId="77777777" w:rsidR="00C6378D" w:rsidRPr="00C6378D" w:rsidRDefault="00C6378D" w:rsidP="00C6378D">
      <w:r w:rsidRPr="00C6378D">
        <w:t>You are tracking patterns across sessions.</w:t>
      </w:r>
    </w:p>
    <w:p w14:paraId="151C635D" w14:textId="77777777" w:rsidR="00C6378D" w:rsidRPr="00C6378D" w:rsidRDefault="00C6378D" w:rsidP="00C6378D">
      <w:r w:rsidRPr="00C6378D">
        <w:t>Does the participant:</w:t>
      </w:r>
    </w:p>
    <w:p w14:paraId="7D1C910B" w14:textId="77777777" w:rsidR="00C6378D" w:rsidRPr="00C6378D" w:rsidRDefault="00C6378D">
      <w:pPr>
        <w:numPr>
          <w:ilvl w:val="0"/>
          <w:numId w:val="9"/>
        </w:numPr>
      </w:pPr>
      <w:r w:rsidRPr="00C6378D">
        <w:t>Repeat the same justification language?</w:t>
      </w:r>
    </w:p>
    <w:p w14:paraId="4BF53DEB" w14:textId="77777777" w:rsidR="00C6378D" w:rsidRPr="00C6378D" w:rsidRDefault="00C6378D">
      <w:pPr>
        <w:numPr>
          <w:ilvl w:val="0"/>
          <w:numId w:val="9"/>
        </w:numPr>
      </w:pPr>
      <w:r w:rsidRPr="00C6378D">
        <w:lastRenderedPageBreak/>
        <w:t>Continue to avoid ownership?</w:t>
      </w:r>
    </w:p>
    <w:p w14:paraId="1A554201" w14:textId="77777777" w:rsidR="00C6378D" w:rsidRPr="00C6378D" w:rsidRDefault="00C6378D">
      <w:pPr>
        <w:numPr>
          <w:ilvl w:val="0"/>
          <w:numId w:val="9"/>
        </w:numPr>
      </w:pPr>
      <w:r w:rsidRPr="00C6378D">
        <w:t>Improve in one area but regress in another?</w:t>
      </w:r>
    </w:p>
    <w:p w14:paraId="53D1EDD7" w14:textId="77777777" w:rsidR="00C6378D" w:rsidRPr="00C6378D" w:rsidRDefault="00C6378D">
      <w:pPr>
        <w:numPr>
          <w:ilvl w:val="0"/>
          <w:numId w:val="9"/>
        </w:numPr>
      </w:pPr>
      <w:r w:rsidRPr="00C6378D">
        <w:t xml:space="preserve">Present differently </w:t>
      </w:r>
      <w:proofErr w:type="gramStart"/>
      <w:r w:rsidRPr="00C6378D">
        <w:t>as</w:t>
      </w:r>
      <w:proofErr w:type="gramEnd"/>
      <w:r w:rsidRPr="00C6378D">
        <w:t xml:space="preserve"> trust builds?</w:t>
      </w:r>
    </w:p>
    <w:p w14:paraId="379E23E7" w14:textId="77777777" w:rsidR="00C6378D" w:rsidRPr="00C6378D" w:rsidRDefault="00C6378D" w:rsidP="00C6378D">
      <w:r w:rsidRPr="00C6378D">
        <w:t>Remember:</w:t>
      </w:r>
    </w:p>
    <w:p w14:paraId="48D423BE" w14:textId="77777777" w:rsidR="00C6378D" w:rsidRPr="00C6378D" w:rsidRDefault="00C6378D" w:rsidP="00C6378D">
      <w:r w:rsidRPr="00C6378D">
        <w:t>Early sessions often reflect a “professional face.”</w:t>
      </w:r>
    </w:p>
    <w:p w14:paraId="0D6C0D2A" w14:textId="77777777" w:rsidR="00C6378D" w:rsidRPr="00C6378D" w:rsidRDefault="00C6378D" w:rsidP="00C6378D">
      <w:r w:rsidRPr="00C6378D">
        <w:t>Participants may:</w:t>
      </w:r>
    </w:p>
    <w:p w14:paraId="0541AF45" w14:textId="77777777" w:rsidR="00C6378D" w:rsidRPr="00C6378D" w:rsidRDefault="00C6378D">
      <w:pPr>
        <w:numPr>
          <w:ilvl w:val="0"/>
          <w:numId w:val="10"/>
        </w:numPr>
      </w:pPr>
      <w:r w:rsidRPr="00C6378D">
        <w:t>Minimize challenges</w:t>
      </w:r>
    </w:p>
    <w:p w14:paraId="43EDA795" w14:textId="77777777" w:rsidR="00C6378D" w:rsidRPr="00C6378D" w:rsidRDefault="00C6378D">
      <w:pPr>
        <w:numPr>
          <w:ilvl w:val="0"/>
          <w:numId w:val="10"/>
        </w:numPr>
      </w:pPr>
      <w:r w:rsidRPr="00C6378D">
        <w:t>Avoid vulnerability</w:t>
      </w:r>
    </w:p>
    <w:p w14:paraId="0F42DDD7" w14:textId="77777777" w:rsidR="00C6378D" w:rsidRPr="00C6378D" w:rsidRDefault="00C6378D">
      <w:pPr>
        <w:numPr>
          <w:ilvl w:val="0"/>
          <w:numId w:val="10"/>
        </w:numPr>
      </w:pPr>
      <w:r w:rsidRPr="00C6378D">
        <w:t>Present themselves as more aligned than they are</w:t>
      </w:r>
    </w:p>
    <w:p w14:paraId="13454B5D" w14:textId="77777777" w:rsidR="00C6378D" w:rsidRPr="00C6378D" w:rsidRDefault="00C6378D" w:rsidP="00C6378D">
      <w:r w:rsidRPr="00C6378D">
        <w:t>Over time, through TOCs—thoughts, observations, clarifications—you begin to see:</w:t>
      </w:r>
    </w:p>
    <w:p w14:paraId="6468E27C" w14:textId="77777777" w:rsidR="00C6378D" w:rsidRPr="00C6378D" w:rsidRDefault="00C6378D">
      <w:pPr>
        <w:numPr>
          <w:ilvl w:val="0"/>
          <w:numId w:val="11"/>
        </w:numPr>
      </w:pPr>
      <w:r w:rsidRPr="00C6378D">
        <w:t>Contradictions</w:t>
      </w:r>
    </w:p>
    <w:p w14:paraId="26C595A0" w14:textId="77777777" w:rsidR="00C6378D" w:rsidRPr="00C6378D" w:rsidRDefault="00C6378D">
      <w:pPr>
        <w:numPr>
          <w:ilvl w:val="0"/>
          <w:numId w:val="11"/>
        </w:numPr>
      </w:pPr>
      <w:r w:rsidRPr="00C6378D">
        <w:t>Friction points</w:t>
      </w:r>
    </w:p>
    <w:p w14:paraId="0509E828" w14:textId="77777777" w:rsidR="00C6378D" w:rsidRPr="00C6378D" w:rsidRDefault="00C6378D">
      <w:pPr>
        <w:numPr>
          <w:ilvl w:val="0"/>
          <w:numId w:val="11"/>
        </w:numPr>
      </w:pPr>
      <w:r w:rsidRPr="00C6378D">
        <w:t>Real workplace dynamics</w:t>
      </w:r>
    </w:p>
    <w:p w14:paraId="681BEF84" w14:textId="77777777" w:rsidR="00C6378D" w:rsidRPr="00C6378D" w:rsidRDefault="00C6378D" w:rsidP="00C6378D">
      <w:r w:rsidRPr="00C6378D">
        <w:t>This is why TOCs are non-negotiable.</w:t>
      </w:r>
    </w:p>
    <w:p w14:paraId="12C08282" w14:textId="77777777" w:rsidR="00C6378D" w:rsidRPr="00C6378D" w:rsidRDefault="00C6378D" w:rsidP="00C6378D">
      <w:r w:rsidRPr="00C6378D">
        <w:t>They are not engagement tools.</w:t>
      </w:r>
    </w:p>
    <w:p w14:paraId="7E5B69BF" w14:textId="77777777" w:rsidR="00C6378D" w:rsidRPr="00C6378D" w:rsidRDefault="00C6378D" w:rsidP="00C6378D">
      <w:r w:rsidRPr="00C6378D">
        <w:t>They are diagnostic tools.</w:t>
      </w:r>
    </w:p>
    <w:p w14:paraId="320C70AC" w14:textId="77777777" w:rsidR="00C6378D" w:rsidRPr="00C6378D" w:rsidRDefault="00C6378D" w:rsidP="00C6378D">
      <w:pPr>
        <w:pStyle w:val="Heading2"/>
      </w:pPr>
      <w:r w:rsidRPr="00C6378D">
        <w:t>Section V: The Role of TOCs in Assessment</w:t>
      </w:r>
    </w:p>
    <w:p w14:paraId="224B49F5" w14:textId="77777777" w:rsidR="00C6378D" w:rsidRPr="00C6378D" w:rsidRDefault="00C6378D" w:rsidP="00C6378D">
      <w:r w:rsidRPr="00C6378D">
        <w:t>After each module, you ask for:</w:t>
      </w:r>
    </w:p>
    <w:p w14:paraId="3D60FCD1" w14:textId="77777777" w:rsidR="00C6378D" w:rsidRPr="00C6378D" w:rsidRDefault="00C6378D" w:rsidP="00C6378D">
      <w:r w:rsidRPr="00C6378D">
        <w:t>Thoughts.</w:t>
      </w:r>
      <w:r w:rsidRPr="00C6378D">
        <w:br/>
        <w:t>Observations.</w:t>
      </w:r>
      <w:r w:rsidRPr="00C6378D">
        <w:br/>
        <w:t>Clarifications.</w:t>
      </w:r>
    </w:p>
    <w:p w14:paraId="4CCFBC56" w14:textId="77777777" w:rsidR="00C6378D" w:rsidRPr="00C6378D" w:rsidRDefault="00C6378D" w:rsidP="00C6378D">
      <w:r w:rsidRPr="00C6378D">
        <w:t>Not questions.</w:t>
      </w:r>
    </w:p>
    <w:p w14:paraId="587903FC" w14:textId="77777777" w:rsidR="00C6378D" w:rsidRPr="00C6378D" w:rsidRDefault="00C6378D" w:rsidP="00C6378D">
      <w:r w:rsidRPr="00C6378D">
        <w:t>Because questions limit participation.</w:t>
      </w:r>
    </w:p>
    <w:p w14:paraId="359AC519" w14:textId="77777777" w:rsidR="00C6378D" w:rsidRPr="00C6378D" w:rsidRDefault="00C6378D" w:rsidP="00C6378D">
      <w:r w:rsidRPr="00C6378D">
        <w:t>TOCs expand it.</w:t>
      </w:r>
    </w:p>
    <w:p w14:paraId="0D880ECD" w14:textId="77777777" w:rsidR="00C6378D" w:rsidRPr="00C6378D" w:rsidRDefault="00C6378D" w:rsidP="00C6378D">
      <w:r w:rsidRPr="00C6378D">
        <w:t>When participants speak during TOCs, they reveal:</w:t>
      </w:r>
    </w:p>
    <w:p w14:paraId="37AC8339" w14:textId="77777777" w:rsidR="00C6378D" w:rsidRPr="00C6378D" w:rsidRDefault="00C6378D">
      <w:pPr>
        <w:numPr>
          <w:ilvl w:val="0"/>
          <w:numId w:val="12"/>
        </w:numPr>
      </w:pPr>
      <w:r w:rsidRPr="00C6378D">
        <w:t>How they interpret the material</w:t>
      </w:r>
    </w:p>
    <w:p w14:paraId="7032F6BF" w14:textId="77777777" w:rsidR="00C6378D" w:rsidRPr="00C6378D" w:rsidRDefault="00C6378D">
      <w:pPr>
        <w:numPr>
          <w:ilvl w:val="0"/>
          <w:numId w:val="12"/>
        </w:numPr>
      </w:pPr>
      <w:r w:rsidRPr="00C6378D">
        <w:lastRenderedPageBreak/>
        <w:t>What they are struggling with</w:t>
      </w:r>
    </w:p>
    <w:p w14:paraId="6E3103CE" w14:textId="77777777" w:rsidR="00C6378D" w:rsidRPr="00C6378D" w:rsidRDefault="00C6378D">
      <w:pPr>
        <w:numPr>
          <w:ilvl w:val="0"/>
          <w:numId w:val="12"/>
        </w:numPr>
      </w:pPr>
      <w:r w:rsidRPr="00C6378D">
        <w:t>What they are noticing in their workplace</w:t>
      </w:r>
    </w:p>
    <w:p w14:paraId="696BF0F1" w14:textId="77777777" w:rsidR="00C6378D" w:rsidRPr="00C6378D" w:rsidRDefault="00C6378D">
      <w:pPr>
        <w:numPr>
          <w:ilvl w:val="0"/>
          <w:numId w:val="12"/>
        </w:numPr>
      </w:pPr>
      <w:r w:rsidRPr="00C6378D">
        <w:t>Where they may be misaligned</w:t>
      </w:r>
    </w:p>
    <w:p w14:paraId="6D07382C" w14:textId="77777777" w:rsidR="00C6378D" w:rsidRPr="00C6378D" w:rsidRDefault="00C6378D" w:rsidP="00C6378D">
      <w:r w:rsidRPr="00C6378D">
        <w:t xml:space="preserve">These moments are where real data </w:t>
      </w:r>
      <w:proofErr w:type="gramStart"/>
      <w:r w:rsidRPr="00C6378D">
        <w:t>emerges</w:t>
      </w:r>
      <w:proofErr w:type="gramEnd"/>
      <w:r w:rsidRPr="00C6378D">
        <w:t>.</w:t>
      </w:r>
    </w:p>
    <w:p w14:paraId="4902DC08" w14:textId="77777777" w:rsidR="00C6378D" w:rsidRPr="00C6378D" w:rsidRDefault="00C6378D" w:rsidP="00C6378D">
      <w:r w:rsidRPr="00C6378D">
        <w:t>This is where you begin to see:</w:t>
      </w:r>
    </w:p>
    <w:p w14:paraId="0DBFF60D" w14:textId="77777777" w:rsidR="00C6378D" w:rsidRPr="00C6378D" w:rsidRDefault="00C6378D">
      <w:pPr>
        <w:numPr>
          <w:ilvl w:val="0"/>
          <w:numId w:val="13"/>
        </w:numPr>
      </w:pPr>
      <w:r w:rsidRPr="00C6378D">
        <w:t>Gaps in understanding</w:t>
      </w:r>
    </w:p>
    <w:p w14:paraId="184F0DB8" w14:textId="77777777" w:rsidR="00C6378D" w:rsidRPr="00C6378D" w:rsidRDefault="00C6378D">
      <w:pPr>
        <w:numPr>
          <w:ilvl w:val="0"/>
          <w:numId w:val="13"/>
        </w:numPr>
      </w:pPr>
      <w:r w:rsidRPr="00C6378D">
        <w:t>Gaps in execution</w:t>
      </w:r>
    </w:p>
    <w:p w14:paraId="2BCDF9C7" w14:textId="77777777" w:rsidR="00C6378D" w:rsidRPr="00C6378D" w:rsidRDefault="00C6378D">
      <w:pPr>
        <w:numPr>
          <w:ilvl w:val="0"/>
          <w:numId w:val="13"/>
        </w:numPr>
      </w:pPr>
      <w:r w:rsidRPr="00C6378D">
        <w:t>Gaps in self-awareness</w:t>
      </w:r>
    </w:p>
    <w:p w14:paraId="17F40809" w14:textId="77777777" w:rsidR="00C6378D" w:rsidRPr="00C6378D" w:rsidRDefault="00C6378D" w:rsidP="00C6378D">
      <w:r w:rsidRPr="00C6378D">
        <w:t>And often, you will hear things that contradict what was shared in intake.</w:t>
      </w:r>
    </w:p>
    <w:p w14:paraId="07E4F25A" w14:textId="77777777" w:rsidR="00C6378D" w:rsidRPr="00C6378D" w:rsidRDefault="00C6378D" w:rsidP="00C6378D">
      <w:r w:rsidRPr="00C6378D">
        <w:t>That is expected.</w:t>
      </w:r>
    </w:p>
    <w:p w14:paraId="75321932" w14:textId="77777777" w:rsidR="00C6378D" w:rsidRPr="00C6378D" w:rsidRDefault="00C6378D" w:rsidP="00C6378D">
      <w:r w:rsidRPr="00C6378D">
        <w:t>That is part of the process.</w:t>
      </w:r>
    </w:p>
    <w:p w14:paraId="20BE34EB" w14:textId="77777777" w:rsidR="00C6378D" w:rsidRPr="00C6378D" w:rsidRDefault="00C6378D" w:rsidP="00C6378D">
      <w:pPr>
        <w:pStyle w:val="Heading2"/>
      </w:pPr>
      <w:r w:rsidRPr="00C6378D">
        <w:t>Section VI: Real-Time Hypothesis Testing</w:t>
      </w:r>
    </w:p>
    <w:p w14:paraId="3C00EBB2" w14:textId="77777777" w:rsidR="00C6378D" w:rsidRPr="00C6378D" w:rsidRDefault="00C6378D" w:rsidP="00C6378D">
      <w:r w:rsidRPr="00C6378D">
        <w:t>As you observe, you begin forming hypotheses.</w:t>
      </w:r>
    </w:p>
    <w:p w14:paraId="0A5EDAB8" w14:textId="77777777" w:rsidR="00C6378D" w:rsidRPr="00C6378D" w:rsidRDefault="00C6378D" w:rsidP="00C6378D">
      <w:r w:rsidRPr="00C6378D">
        <w:t>For example:</w:t>
      </w:r>
    </w:p>
    <w:p w14:paraId="73F96A28" w14:textId="77777777" w:rsidR="00C6378D" w:rsidRPr="00C6378D" w:rsidRDefault="00C6378D" w:rsidP="00C6378D">
      <w:r w:rsidRPr="00C6378D">
        <w:t>“This participant may have a performance gap.”</w:t>
      </w:r>
    </w:p>
    <w:p w14:paraId="426A6BE7" w14:textId="77777777" w:rsidR="00C6378D" w:rsidRPr="00C6378D" w:rsidRDefault="00C6378D" w:rsidP="00C6378D">
      <w:r w:rsidRPr="00C6378D">
        <w:t>“This participant may lack structured communication skills.”</w:t>
      </w:r>
    </w:p>
    <w:p w14:paraId="07BA6200" w14:textId="77777777" w:rsidR="00C6378D" w:rsidRPr="00C6378D" w:rsidRDefault="00C6378D" w:rsidP="00C6378D">
      <w:r w:rsidRPr="00C6378D">
        <w:t>“This participant may be avoiding ownership.”</w:t>
      </w:r>
    </w:p>
    <w:p w14:paraId="144E4EC1" w14:textId="77777777" w:rsidR="00C6378D" w:rsidRPr="00C6378D" w:rsidRDefault="00C6378D" w:rsidP="00C6378D">
      <w:r w:rsidRPr="00C6378D">
        <w:t>But you do not finalize conclusions early.</w:t>
      </w:r>
    </w:p>
    <w:p w14:paraId="1B2FF0CC" w14:textId="77777777" w:rsidR="00C6378D" w:rsidRPr="00C6378D" w:rsidRDefault="00C6378D" w:rsidP="00C6378D">
      <w:r w:rsidRPr="00C6378D">
        <w:t xml:space="preserve">You test them </w:t>
      </w:r>
      <w:proofErr w:type="gramStart"/>
      <w:r w:rsidRPr="00C6378D">
        <w:t>over time</w:t>
      </w:r>
      <w:proofErr w:type="gramEnd"/>
      <w:r w:rsidRPr="00C6378D">
        <w:t>.</w:t>
      </w:r>
    </w:p>
    <w:p w14:paraId="19357BCF" w14:textId="77777777" w:rsidR="00C6378D" w:rsidRPr="00C6378D" w:rsidRDefault="00C6378D" w:rsidP="00C6378D">
      <w:r w:rsidRPr="00C6378D">
        <w:t>You look for:</w:t>
      </w:r>
    </w:p>
    <w:p w14:paraId="33DB626E" w14:textId="77777777" w:rsidR="00C6378D" w:rsidRPr="00C6378D" w:rsidRDefault="00C6378D">
      <w:pPr>
        <w:numPr>
          <w:ilvl w:val="0"/>
          <w:numId w:val="14"/>
        </w:numPr>
      </w:pPr>
      <w:r w:rsidRPr="00C6378D">
        <w:t>Repetition of behavior</w:t>
      </w:r>
    </w:p>
    <w:p w14:paraId="025BF294" w14:textId="77777777" w:rsidR="00C6378D" w:rsidRPr="00C6378D" w:rsidRDefault="00C6378D">
      <w:pPr>
        <w:numPr>
          <w:ilvl w:val="0"/>
          <w:numId w:val="14"/>
        </w:numPr>
      </w:pPr>
      <w:r w:rsidRPr="00C6378D">
        <w:t>Resistance to correction</w:t>
      </w:r>
    </w:p>
    <w:p w14:paraId="1C75B85D" w14:textId="77777777" w:rsidR="00C6378D" w:rsidRPr="00C6378D" w:rsidRDefault="00C6378D">
      <w:pPr>
        <w:numPr>
          <w:ilvl w:val="0"/>
          <w:numId w:val="14"/>
        </w:numPr>
      </w:pPr>
      <w:r w:rsidRPr="00C6378D">
        <w:t>Ability to apply tools</w:t>
      </w:r>
    </w:p>
    <w:p w14:paraId="6B2E7BC9" w14:textId="77777777" w:rsidR="00C6378D" w:rsidRPr="00C6378D" w:rsidRDefault="00C6378D">
      <w:pPr>
        <w:numPr>
          <w:ilvl w:val="0"/>
          <w:numId w:val="14"/>
        </w:numPr>
      </w:pPr>
      <w:r w:rsidRPr="00C6378D">
        <w:t>Consistency across contexts</w:t>
      </w:r>
    </w:p>
    <w:p w14:paraId="714FC11B" w14:textId="77777777" w:rsidR="00C6378D" w:rsidRPr="00C6378D" w:rsidRDefault="00C6378D" w:rsidP="00C6378D">
      <w:r w:rsidRPr="00C6378D">
        <w:t>By the end of the engagement, your role is to determine:</w:t>
      </w:r>
    </w:p>
    <w:p w14:paraId="1BB02903" w14:textId="77777777" w:rsidR="00C6378D" w:rsidRPr="00C6378D" w:rsidRDefault="00C6378D" w:rsidP="00C6378D">
      <w:r w:rsidRPr="00C6378D">
        <w:lastRenderedPageBreak/>
        <w:t>Is this a:</w:t>
      </w:r>
    </w:p>
    <w:p w14:paraId="502229D6" w14:textId="77777777" w:rsidR="00C6378D" w:rsidRPr="00C6378D" w:rsidRDefault="00C6378D">
      <w:pPr>
        <w:numPr>
          <w:ilvl w:val="0"/>
          <w:numId w:val="15"/>
        </w:numPr>
      </w:pPr>
      <w:r w:rsidRPr="00C6378D">
        <w:t>Knowledge gap?</w:t>
      </w:r>
    </w:p>
    <w:p w14:paraId="49ABD71A" w14:textId="77777777" w:rsidR="00C6378D" w:rsidRPr="00C6378D" w:rsidRDefault="00C6378D">
      <w:pPr>
        <w:numPr>
          <w:ilvl w:val="0"/>
          <w:numId w:val="15"/>
        </w:numPr>
      </w:pPr>
      <w:r w:rsidRPr="00C6378D">
        <w:t>Skill gap?</w:t>
      </w:r>
    </w:p>
    <w:p w14:paraId="6067CA8C" w14:textId="77777777" w:rsidR="00C6378D" w:rsidRPr="00C6378D" w:rsidRDefault="00C6378D">
      <w:pPr>
        <w:numPr>
          <w:ilvl w:val="0"/>
          <w:numId w:val="15"/>
        </w:numPr>
      </w:pPr>
      <w:r w:rsidRPr="00C6378D">
        <w:t>Performance gap?</w:t>
      </w:r>
    </w:p>
    <w:p w14:paraId="08D24F5A" w14:textId="77777777" w:rsidR="00C6378D" w:rsidRPr="00C6378D" w:rsidRDefault="00C6378D">
      <w:pPr>
        <w:numPr>
          <w:ilvl w:val="0"/>
          <w:numId w:val="15"/>
        </w:numPr>
      </w:pPr>
      <w:r w:rsidRPr="00C6378D">
        <w:t>Or a combination?</w:t>
      </w:r>
    </w:p>
    <w:p w14:paraId="073AF828" w14:textId="77777777" w:rsidR="00C6378D" w:rsidRPr="00C6378D" w:rsidRDefault="00C6378D" w:rsidP="00C6378D">
      <w:r w:rsidRPr="00C6378D">
        <w:t>This determination must be grounded in observed behavior, not assumption.</w:t>
      </w:r>
    </w:p>
    <w:p w14:paraId="73A037CE" w14:textId="77777777" w:rsidR="00C6378D" w:rsidRPr="00C6378D" w:rsidRDefault="00C6378D" w:rsidP="00C6378D">
      <w:pPr>
        <w:pStyle w:val="Heading2"/>
      </w:pPr>
      <w:r w:rsidRPr="00C6378D">
        <w:t>Section VII: Precision in Diagnosis</w:t>
      </w:r>
    </w:p>
    <w:p w14:paraId="6489C44F" w14:textId="77777777" w:rsidR="00C6378D" w:rsidRPr="00C6378D" w:rsidRDefault="00C6378D" w:rsidP="00C6378D">
      <w:r w:rsidRPr="00C6378D">
        <w:t>By the conclusion of training, you must be able to say, with clarity:</w:t>
      </w:r>
    </w:p>
    <w:p w14:paraId="143CE8E3" w14:textId="77777777" w:rsidR="00C6378D" w:rsidRPr="00C6378D" w:rsidRDefault="00C6378D" w:rsidP="00C6378D">
      <w:r w:rsidRPr="00C6378D">
        <w:t>This individual demonstrates a skill gap in structured communication.</w:t>
      </w:r>
    </w:p>
    <w:p w14:paraId="7FBF0C4D" w14:textId="77777777" w:rsidR="00C6378D" w:rsidRPr="00C6378D" w:rsidRDefault="00C6378D" w:rsidP="00C6378D">
      <w:r w:rsidRPr="00C6378D">
        <w:t>Or:</w:t>
      </w:r>
    </w:p>
    <w:p w14:paraId="5F47DCE2" w14:textId="77777777" w:rsidR="00C6378D" w:rsidRPr="00C6378D" w:rsidRDefault="00C6378D" w:rsidP="00C6378D">
      <w:r w:rsidRPr="00C6378D">
        <w:t>This individual demonstrates a performance gap related to execution discipline.</w:t>
      </w:r>
    </w:p>
    <w:p w14:paraId="62F1AE21" w14:textId="77777777" w:rsidR="00C6378D" w:rsidRPr="00C6378D" w:rsidRDefault="00C6378D" w:rsidP="00C6378D">
      <w:r w:rsidRPr="00C6378D">
        <w:t>Or:</w:t>
      </w:r>
    </w:p>
    <w:p w14:paraId="6CB214A2" w14:textId="77777777" w:rsidR="00C6378D" w:rsidRPr="00C6378D" w:rsidRDefault="00C6378D" w:rsidP="00C6378D">
      <w:r w:rsidRPr="00C6378D">
        <w:t>This individual demonstrates a knowledge gap in analytical reasoning.</w:t>
      </w:r>
    </w:p>
    <w:p w14:paraId="06CE733B" w14:textId="77777777" w:rsidR="00C6378D" w:rsidRPr="00C6378D" w:rsidRDefault="00C6378D" w:rsidP="00C6378D">
      <w:r w:rsidRPr="00C6378D">
        <w:t>In some cases, you will be even more specific.</w:t>
      </w:r>
    </w:p>
    <w:p w14:paraId="392752F6" w14:textId="77777777" w:rsidR="00C6378D" w:rsidRPr="00C6378D" w:rsidRDefault="00C6378D" w:rsidP="00C6378D">
      <w:r w:rsidRPr="00C6378D">
        <w:t>For example:</w:t>
      </w:r>
    </w:p>
    <w:p w14:paraId="34A66782" w14:textId="77777777" w:rsidR="00C6378D" w:rsidRPr="00C6378D" w:rsidRDefault="00C6378D" w:rsidP="00C6378D">
      <w:r w:rsidRPr="00C6378D">
        <w:t>“This individual requires additional training in analysis to strengthen decision quality.”</w:t>
      </w:r>
    </w:p>
    <w:p w14:paraId="6EDDAC48" w14:textId="77777777" w:rsidR="00C6378D" w:rsidRPr="00C6378D" w:rsidRDefault="00C6378D" w:rsidP="00C6378D">
      <w:r w:rsidRPr="00C6378D">
        <w:t>This level of specificity is critical.</w:t>
      </w:r>
    </w:p>
    <w:p w14:paraId="49273FFD" w14:textId="77777777" w:rsidR="00C6378D" w:rsidRPr="00C6378D" w:rsidRDefault="00C6378D" w:rsidP="00C6378D">
      <w:r w:rsidRPr="00C6378D">
        <w:t>Because general feedback does not drive improvement.</w:t>
      </w:r>
    </w:p>
    <w:p w14:paraId="01CEB43E" w14:textId="77777777" w:rsidR="00C6378D" w:rsidRPr="00C6378D" w:rsidRDefault="00C6378D" w:rsidP="00C6378D">
      <w:r w:rsidRPr="00C6378D">
        <w:t>Precise diagnosis enables targeted development.</w:t>
      </w:r>
    </w:p>
    <w:p w14:paraId="04F3ADF3" w14:textId="77777777" w:rsidR="00C6378D" w:rsidRPr="00C6378D" w:rsidRDefault="00C6378D" w:rsidP="00C6378D">
      <w:pPr>
        <w:pStyle w:val="Heading2"/>
      </w:pPr>
      <w:r w:rsidRPr="00C6378D">
        <w:t>Section VIII: Note-Taking as Institutional Practice</w:t>
      </w:r>
    </w:p>
    <w:p w14:paraId="1364F8DB" w14:textId="77777777" w:rsidR="00C6378D" w:rsidRPr="00C6378D" w:rsidRDefault="00C6378D" w:rsidP="00C6378D">
      <w:r w:rsidRPr="00C6378D">
        <w:t>Note-taking is not optional.</w:t>
      </w:r>
    </w:p>
    <w:p w14:paraId="23AB982B" w14:textId="77777777" w:rsidR="00C6378D" w:rsidRPr="00C6378D" w:rsidRDefault="00C6378D" w:rsidP="00C6378D">
      <w:r w:rsidRPr="00C6378D">
        <w:t>It is essential.</w:t>
      </w:r>
    </w:p>
    <w:p w14:paraId="08F95C5A" w14:textId="77777777" w:rsidR="00C6378D" w:rsidRPr="00C6378D" w:rsidRDefault="00C6378D" w:rsidP="00C6378D">
      <w:r w:rsidRPr="00C6378D">
        <w:t>At the beginning of training, you must tell the participant:</w:t>
      </w:r>
    </w:p>
    <w:p w14:paraId="61589B0C" w14:textId="77777777" w:rsidR="00C6378D" w:rsidRPr="00C6378D" w:rsidRDefault="00C6378D" w:rsidP="00C6378D">
      <w:r w:rsidRPr="00C6378D">
        <w:t>You will be taking notes.</w:t>
      </w:r>
    </w:p>
    <w:p w14:paraId="1F40F799" w14:textId="77777777" w:rsidR="00C6378D" w:rsidRPr="00C6378D" w:rsidRDefault="00C6378D" w:rsidP="00C6378D">
      <w:r w:rsidRPr="00C6378D">
        <w:t>You must also clarify:</w:t>
      </w:r>
    </w:p>
    <w:p w14:paraId="1A677310" w14:textId="77777777" w:rsidR="00C6378D" w:rsidRPr="00C6378D" w:rsidRDefault="00C6378D">
      <w:pPr>
        <w:numPr>
          <w:ilvl w:val="0"/>
          <w:numId w:val="16"/>
        </w:numPr>
      </w:pPr>
      <w:r w:rsidRPr="00C6378D">
        <w:lastRenderedPageBreak/>
        <w:t>Not all notes will be shared with their manager</w:t>
      </w:r>
    </w:p>
    <w:p w14:paraId="0DB5F56C" w14:textId="77777777" w:rsidR="00C6378D" w:rsidRPr="00C6378D" w:rsidRDefault="00C6378D">
      <w:pPr>
        <w:numPr>
          <w:ilvl w:val="0"/>
          <w:numId w:val="16"/>
        </w:numPr>
      </w:pPr>
      <w:r w:rsidRPr="00C6378D">
        <w:t>Conversations are confidential</w:t>
      </w:r>
    </w:p>
    <w:p w14:paraId="1894E416" w14:textId="77777777" w:rsidR="00C6378D" w:rsidRPr="00C6378D" w:rsidRDefault="00C6378D">
      <w:pPr>
        <w:numPr>
          <w:ilvl w:val="0"/>
          <w:numId w:val="16"/>
        </w:numPr>
      </w:pPr>
      <w:r w:rsidRPr="00C6378D">
        <w:t>Only structured, role-relevant insights will be elevated</w:t>
      </w:r>
    </w:p>
    <w:p w14:paraId="22FEEE25" w14:textId="77777777" w:rsidR="00C6378D" w:rsidRPr="00C6378D" w:rsidRDefault="00C6378D" w:rsidP="00C6378D">
      <w:r w:rsidRPr="00C6378D">
        <w:t>This establishes safety.</w:t>
      </w:r>
    </w:p>
    <w:p w14:paraId="2902C63A" w14:textId="77777777" w:rsidR="00C6378D" w:rsidRPr="00C6378D" w:rsidRDefault="00C6378D" w:rsidP="00C6378D">
      <w:r w:rsidRPr="00C6378D">
        <w:t>But it also establishes professionalism.</w:t>
      </w:r>
    </w:p>
    <w:p w14:paraId="6A7B6F2B" w14:textId="77777777" w:rsidR="00C6378D" w:rsidRPr="00C6378D" w:rsidRDefault="00C6378D" w:rsidP="00C6378D">
      <w:r w:rsidRPr="00C6378D">
        <w:t>Your notes serve multiple purposes:</w:t>
      </w:r>
    </w:p>
    <w:p w14:paraId="1C64A522" w14:textId="77777777" w:rsidR="00C6378D" w:rsidRPr="00C6378D" w:rsidRDefault="00C6378D">
      <w:pPr>
        <w:numPr>
          <w:ilvl w:val="0"/>
          <w:numId w:val="17"/>
        </w:numPr>
      </w:pPr>
      <w:r w:rsidRPr="00C6378D">
        <w:t>Tracking behavioral patterns</w:t>
      </w:r>
    </w:p>
    <w:p w14:paraId="5C1FBB07" w14:textId="77777777" w:rsidR="00C6378D" w:rsidRPr="00C6378D" w:rsidRDefault="00C6378D">
      <w:pPr>
        <w:numPr>
          <w:ilvl w:val="0"/>
          <w:numId w:val="17"/>
        </w:numPr>
      </w:pPr>
      <w:r w:rsidRPr="00C6378D">
        <w:t>Supporting diagnosis</w:t>
      </w:r>
    </w:p>
    <w:p w14:paraId="4856E5CB" w14:textId="77777777" w:rsidR="00C6378D" w:rsidRPr="00C6378D" w:rsidRDefault="00C6378D">
      <w:pPr>
        <w:numPr>
          <w:ilvl w:val="0"/>
          <w:numId w:val="17"/>
        </w:numPr>
      </w:pPr>
      <w:r w:rsidRPr="00C6378D">
        <w:t>Informing manager conversations</w:t>
      </w:r>
    </w:p>
    <w:p w14:paraId="48BA65F3" w14:textId="77777777" w:rsidR="00C6378D" w:rsidRPr="00C6378D" w:rsidRDefault="00C6378D">
      <w:pPr>
        <w:numPr>
          <w:ilvl w:val="0"/>
          <w:numId w:val="17"/>
        </w:numPr>
      </w:pPr>
      <w:r w:rsidRPr="00C6378D">
        <w:t>Protecting accuracy</w:t>
      </w:r>
    </w:p>
    <w:p w14:paraId="31E606E0" w14:textId="77777777" w:rsidR="00C6378D" w:rsidRPr="00C6378D" w:rsidRDefault="00C6378D" w:rsidP="00C6378D">
      <w:r w:rsidRPr="00C6378D">
        <w:t>If it is not documented, it cannot be relied upon.</w:t>
      </w:r>
    </w:p>
    <w:p w14:paraId="57EB2F84" w14:textId="77777777" w:rsidR="00C6378D" w:rsidRPr="00C6378D" w:rsidRDefault="00C6378D" w:rsidP="00C6378D">
      <w:pPr>
        <w:pStyle w:val="Heading2"/>
      </w:pPr>
      <w:r w:rsidRPr="00C6378D">
        <w:t>Section IX: Comparing Intake to Reality</w:t>
      </w:r>
    </w:p>
    <w:p w14:paraId="748AB53D" w14:textId="77777777" w:rsidR="00C6378D" w:rsidRPr="00C6378D" w:rsidRDefault="00C6378D" w:rsidP="00C6378D">
      <w:r w:rsidRPr="00C6378D">
        <w:t>You are not operating in isolation.</w:t>
      </w:r>
    </w:p>
    <w:p w14:paraId="0857E0A5" w14:textId="77777777" w:rsidR="00C6378D" w:rsidRPr="00C6378D" w:rsidRDefault="00C6378D" w:rsidP="00C6378D">
      <w:r w:rsidRPr="00C6378D">
        <w:t>You enter the training with:</w:t>
      </w:r>
    </w:p>
    <w:p w14:paraId="2E51DA9B" w14:textId="77777777" w:rsidR="00C6378D" w:rsidRPr="00C6378D" w:rsidRDefault="00C6378D">
      <w:pPr>
        <w:numPr>
          <w:ilvl w:val="0"/>
          <w:numId w:val="18"/>
        </w:numPr>
      </w:pPr>
      <w:r w:rsidRPr="00C6378D">
        <w:t>Intake information</w:t>
      </w:r>
    </w:p>
    <w:p w14:paraId="153C3CC9" w14:textId="77777777" w:rsidR="00C6378D" w:rsidRPr="00C6378D" w:rsidRDefault="00C6378D">
      <w:pPr>
        <w:numPr>
          <w:ilvl w:val="0"/>
          <w:numId w:val="18"/>
        </w:numPr>
      </w:pPr>
      <w:r w:rsidRPr="00C6378D">
        <w:t>Manager perspective</w:t>
      </w:r>
    </w:p>
    <w:p w14:paraId="42F4A1A4" w14:textId="77777777" w:rsidR="00C6378D" w:rsidRPr="00C6378D" w:rsidRDefault="00C6378D">
      <w:pPr>
        <w:numPr>
          <w:ilvl w:val="0"/>
          <w:numId w:val="18"/>
        </w:numPr>
      </w:pPr>
      <w:r w:rsidRPr="00C6378D">
        <w:t>Organizational context</w:t>
      </w:r>
    </w:p>
    <w:p w14:paraId="3DE9FA61" w14:textId="77777777" w:rsidR="00C6378D" w:rsidRPr="00C6378D" w:rsidRDefault="00C6378D" w:rsidP="00C6378D">
      <w:r w:rsidRPr="00C6378D">
        <w:t>As you observe, you are constantly comparing:</w:t>
      </w:r>
    </w:p>
    <w:p w14:paraId="543720FF" w14:textId="77777777" w:rsidR="00C6378D" w:rsidRPr="00C6378D" w:rsidRDefault="00C6378D" w:rsidP="00C6378D">
      <w:r w:rsidRPr="00C6378D">
        <w:t>What was reported</w:t>
      </w:r>
      <w:r w:rsidRPr="00C6378D">
        <w:br/>
        <w:t>versus</w:t>
      </w:r>
      <w:r w:rsidRPr="00C6378D">
        <w:br/>
        <w:t>What you are seeing</w:t>
      </w:r>
    </w:p>
    <w:p w14:paraId="61F9B498" w14:textId="77777777" w:rsidR="00C6378D" w:rsidRPr="00C6378D" w:rsidRDefault="00C6378D" w:rsidP="00C6378D">
      <w:r w:rsidRPr="00C6378D">
        <w:t>Sometimes they align.</w:t>
      </w:r>
    </w:p>
    <w:p w14:paraId="439222E1" w14:textId="77777777" w:rsidR="00C6378D" w:rsidRPr="00C6378D" w:rsidRDefault="00C6378D" w:rsidP="00C6378D">
      <w:r w:rsidRPr="00C6378D">
        <w:t>Sometimes they do not.</w:t>
      </w:r>
    </w:p>
    <w:p w14:paraId="5850EEA6" w14:textId="77777777" w:rsidR="00C6378D" w:rsidRPr="00C6378D" w:rsidRDefault="00C6378D" w:rsidP="00C6378D">
      <w:r w:rsidRPr="00C6378D">
        <w:t>For example:</w:t>
      </w:r>
    </w:p>
    <w:p w14:paraId="33E03923" w14:textId="77777777" w:rsidR="00C6378D" w:rsidRPr="00C6378D" w:rsidRDefault="00C6378D" w:rsidP="00C6378D">
      <w:r w:rsidRPr="00C6378D">
        <w:t>A manager may report underperformance.</w:t>
      </w:r>
    </w:p>
    <w:p w14:paraId="3BFCBD98" w14:textId="77777777" w:rsidR="00C6378D" w:rsidRPr="00C6378D" w:rsidRDefault="00C6378D" w:rsidP="00C6378D">
      <w:r w:rsidRPr="00C6378D">
        <w:t>Through observation, you may identify:</w:t>
      </w:r>
    </w:p>
    <w:p w14:paraId="6A024DCD" w14:textId="77777777" w:rsidR="00C6378D" w:rsidRPr="00C6378D" w:rsidRDefault="00C6378D">
      <w:pPr>
        <w:numPr>
          <w:ilvl w:val="0"/>
          <w:numId w:val="19"/>
        </w:numPr>
      </w:pPr>
      <w:r w:rsidRPr="00C6378D">
        <w:lastRenderedPageBreak/>
        <w:t>A lack of clarity in role expectations</w:t>
      </w:r>
    </w:p>
    <w:p w14:paraId="756FACA7" w14:textId="77777777" w:rsidR="00C6378D" w:rsidRPr="00C6378D" w:rsidRDefault="00C6378D">
      <w:pPr>
        <w:numPr>
          <w:ilvl w:val="0"/>
          <w:numId w:val="19"/>
        </w:numPr>
      </w:pPr>
      <w:r w:rsidRPr="00C6378D">
        <w:t>A system breakdown</w:t>
      </w:r>
    </w:p>
    <w:p w14:paraId="583F742F" w14:textId="77777777" w:rsidR="00C6378D" w:rsidRPr="00C6378D" w:rsidRDefault="00C6378D">
      <w:pPr>
        <w:numPr>
          <w:ilvl w:val="0"/>
          <w:numId w:val="19"/>
        </w:numPr>
      </w:pPr>
      <w:r w:rsidRPr="00C6378D">
        <w:t>Or leadership inconsistency</w:t>
      </w:r>
    </w:p>
    <w:p w14:paraId="1559101C" w14:textId="77777777" w:rsidR="00C6378D" w:rsidRPr="00C6378D" w:rsidRDefault="00C6378D" w:rsidP="00C6378D">
      <w:r w:rsidRPr="00C6378D">
        <w:t>This does not remove accountability from the employee.</w:t>
      </w:r>
    </w:p>
    <w:p w14:paraId="14CBBE44" w14:textId="77777777" w:rsidR="00C6378D" w:rsidRPr="00C6378D" w:rsidRDefault="00C6378D" w:rsidP="00C6378D">
      <w:r w:rsidRPr="00C6378D">
        <w:t>But it expands the lens.</w:t>
      </w:r>
    </w:p>
    <w:p w14:paraId="674F041A" w14:textId="77777777" w:rsidR="00C6378D" w:rsidRPr="00C6378D" w:rsidRDefault="00C6378D" w:rsidP="00C6378D">
      <w:r w:rsidRPr="00C6378D">
        <w:t>Your responsibility is to see the full system.</w:t>
      </w:r>
    </w:p>
    <w:p w14:paraId="5F2B7F29" w14:textId="77777777" w:rsidR="00C6378D" w:rsidRPr="00C6378D" w:rsidRDefault="00C6378D" w:rsidP="00C6378D">
      <w:pPr>
        <w:pStyle w:val="Heading2"/>
      </w:pPr>
      <w:r w:rsidRPr="00C6378D">
        <w:t>Section X: Reading Subtext</w:t>
      </w:r>
    </w:p>
    <w:p w14:paraId="22BA24A8" w14:textId="77777777" w:rsidR="00C6378D" w:rsidRPr="00C6378D" w:rsidRDefault="00C6378D" w:rsidP="00C6378D">
      <w:r w:rsidRPr="00C6378D">
        <w:t>Not everything will be said directly.</w:t>
      </w:r>
    </w:p>
    <w:p w14:paraId="5A1D15EC" w14:textId="77777777" w:rsidR="00C6378D" w:rsidRPr="00C6378D" w:rsidRDefault="00C6378D" w:rsidP="00C6378D">
      <w:r w:rsidRPr="00C6378D">
        <w:t xml:space="preserve">You must listen </w:t>
      </w:r>
      <w:proofErr w:type="gramStart"/>
      <w:r w:rsidRPr="00C6378D">
        <w:t>for</w:t>
      </w:r>
      <w:proofErr w:type="gramEnd"/>
      <w:r w:rsidRPr="00C6378D">
        <w:t xml:space="preserve"> subtext.</w:t>
      </w:r>
    </w:p>
    <w:p w14:paraId="28DEF739" w14:textId="77777777" w:rsidR="00C6378D" w:rsidRPr="00C6378D" w:rsidRDefault="00C6378D" w:rsidP="00C6378D">
      <w:r w:rsidRPr="00C6378D">
        <w:t>For example:</w:t>
      </w:r>
    </w:p>
    <w:p w14:paraId="0CBEFC2F" w14:textId="77777777" w:rsidR="00C6378D" w:rsidRPr="00C6378D" w:rsidRDefault="00C6378D" w:rsidP="00C6378D">
      <w:r w:rsidRPr="00C6378D">
        <w:t>A participant says:</w:t>
      </w:r>
    </w:p>
    <w:p w14:paraId="15DD4C93" w14:textId="77777777" w:rsidR="00C6378D" w:rsidRPr="00C6378D" w:rsidRDefault="00C6378D" w:rsidP="00C6378D">
      <w:r w:rsidRPr="00C6378D">
        <w:t>“I just try to stay out of the way.”</w:t>
      </w:r>
    </w:p>
    <w:p w14:paraId="65CF7167" w14:textId="77777777" w:rsidR="00C6378D" w:rsidRPr="00C6378D" w:rsidRDefault="00C6378D" w:rsidP="00C6378D">
      <w:r w:rsidRPr="00C6378D">
        <w:t>That may indicate:</w:t>
      </w:r>
    </w:p>
    <w:p w14:paraId="623E59A1" w14:textId="77777777" w:rsidR="00C6378D" w:rsidRPr="00C6378D" w:rsidRDefault="00C6378D">
      <w:pPr>
        <w:numPr>
          <w:ilvl w:val="0"/>
          <w:numId w:val="20"/>
        </w:numPr>
      </w:pPr>
      <w:r w:rsidRPr="00C6378D">
        <w:t>Lack of confidence</w:t>
      </w:r>
    </w:p>
    <w:p w14:paraId="0D014DD5" w14:textId="77777777" w:rsidR="00C6378D" w:rsidRPr="00C6378D" w:rsidRDefault="00C6378D">
      <w:pPr>
        <w:numPr>
          <w:ilvl w:val="0"/>
          <w:numId w:val="20"/>
        </w:numPr>
      </w:pPr>
      <w:r w:rsidRPr="00C6378D">
        <w:t>Fear of making mistakes</w:t>
      </w:r>
    </w:p>
    <w:p w14:paraId="06139DC7" w14:textId="77777777" w:rsidR="00C6378D" w:rsidRPr="00C6378D" w:rsidRDefault="00C6378D">
      <w:pPr>
        <w:numPr>
          <w:ilvl w:val="0"/>
          <w:numId w:val="20"/>
        </w:numPr>
      </w:pPr>
      <w:r w:rsidRPr="00C6378D">
        <w:t>Or unclear expectations</w:t>
      </w:r>
    </w:p>
    <w:p w14:paraId="39989404" w14:textId="77777777" w:rsidR="00C6378D" w:rsidRPr="00C6378D" w:rsidRDefault="00C6378D" w:rsidP="00C6378D">
      <w:r w:rsidRPr="00C6378D">
        <w:t>A participant says:</w:t>
      </w:r>
    </w:p>
    <w:p w14:paraId="2D732430" w14:textId="77777777" w:rsidR="00C6378D" w:rsidRPr="00C6378D" w:rsidRDefault="00C6378D" w:rsidP="00C6378D">
      <w:r w:rsidRPr="00C6378D">
        <w:t>“I usually just handle it myself.”</w:t>
      </w:r>
    </w:p>
    <w:p w14:paraId="35400AE6" w14:textId="77777777" w:rsidR="00C6378D" w:rsidRPr="00C6378D" w:rsidRDefault="00C6378D" w:rsidP="00C6378D">
      <w:r w:rsidRPr="00C6378D">
        <w:t>That may indicate:</w:t>
      </w:r>
    </w:p>
    <w:p w14:paraId="74EEDBA3" w14:textId="77777777" w:rsidR="00C6378D" w:rsidRPr="00C6378D" w:rsidRDefault="00C6378D">
      <w:pPr>
        <w:numPr>
          <w:ilvl w:val="0"/>
          <w:numId w:val="21"/>
        </w:numPr>
      </w:pPr>
      <w:r w:rsidRPr="00C6378D">
        <w:t>Lack of delegation skills</w:t>
      </w:r>
    </w:p>
    <w:p w14:paraId="0A6D045D" w14:textId="77777777" w:rsidR="00C6378D" w:rsidRPr="00C6378D" w:rsidRDefault="00C6378D">
      <w:pPr>
        <w:numPr>
          <w:ilvl w:val="0"/>
          <w:numId w:val="21"/>
        </w:numPr>
      </w:pPr>
      <w:r w:rsidRPr="00C6378D">
        <w:t>Control tendencies</w:t>
      </w:r>
    </w:p>
    <w:p w14:paraId="134D18EA" w14:textId="77777777" w:rsidR="00C6378D" w:rsidRPr="00C6378D" w:rsidRDefault="00C6378D">
      <w:pPr>
        <w:numPr>
          <w:ilvl w:val="0"/>
          <w:numId w:val="21"/>
        </w:numPr>
      </w:pPr>
      <w:r w:rsidRPr="00C6378D">
        <w:t>Or lack of trust in the team</w:t>
      </w:r>
    </w:p>
    <w:p w14:paraId="0FC1742B" w14:textId="203EDA2D" w:rsidR="00C6378D" w:rsidRPr="00C6378D" w:rsidRDefault="00C6378D" w:rsidP="00C6378D">
      <w:r>
        <w:t>Subtext reveals what direct language does not.</w:t>
      </w:r>
      <w:r w:rsidR="0EFAEB54">
        <w:t xml:space="preserve"> When you hear subtext, you can ask better follow-up questions to get to the root cause.</w:t>
      </w:r>
    </w:p>
    <w:p w14:paraId="09A2EC60" w14:textId="77777777" w:rsidR="00C6378D" w:rsidRPr="00C6378D" w:rsidRDefault="00C6378D" w:rsidP="00C6378D">
      <w:pPr>
        <w:pStyle w:val="Heading2"/>
      </w:pPr>
      <w:r w:rsidRPr="00C6378D">
        <w:t>Section XI: The Standard</w:t>
      </w:r>
    </w:p>
    <w:p w14:paraId="4A52C384" w14:textId="77777777" w:rsidR="00C6378D" w:rsidRPr="00C6378D" w:rsidRDefault="00C6378D" w:rsidP="00C6378D">
      <w:proofErr w:type="gramStart"/>
      <w:r w:rsidRPr="00C6378D">
        <w:t>By</w:t>
      </w:r>
      <w:proofErr w:type="gramEnd"/>
      <w:r w:rsidRPr="00C6378D">
        <w:t xml:space="preserve"> the end of your engagement, you must be able to answer:</w:t>
      </w:r>
    </w:p>
    <w:p w14:paraId="642371F9" w14:textId="77777777" w:rsidR="00C6378D" w:rsidRPr="00C6378D" w:rsidRDefault="00C6378D" w:rsidP="00C6378D">
      <w:r w:rsidRPr="00C6378D">
        <w:lastRenderedPageBreak/>
        <w:t>How does this individual communicate under pressure?</w:t>
      </w:r>
    </w:p>
    <w:p w14:paraId="3ED84130" w14:textId="77777777" w:rsidR="00C6378D" w:rsidRPr="00C6378D" w:rsidRDefault="00C6378D" w:rsidP="00C6378D">
      <w:r w:rsidRPr="00C6378D">
        <w:t>How do they handle clarity?</w:t>
      </w:r>
    </w:p>
    <w:p w14:paraId="09499F37" w14:textId="77777777" w:rsidR="00C6378D" w:rsidRPr="00C6378D" w:rsidRDefault="00C6378D" w:rsidP="00C6378D">
      <w:r w:rsidRPr="00C6378D">
        <w:t>How do they respond to accountability?</w:t>
      </w:r>
    </w:p>
    <w:p w14:paraId="686DAD1C" w14:textId="77777777" w:rsidR="00C6378D" w:rsidRPr="00C6378D" w:rsidRDefault="00C6378D" w:rsidP="00C6378D">
      <w:r w:rsidRPr="00C6378D">
        <w:t>Where do they demonstrate ownership?</w:t>
      </w:r>
    </w:p>
    <w:p w14:paraId="52970AD9" w14:textId="77777777" w:rsidR="00C6378D" w:rsidRPr="00C6378D" w:rsidRDefault="00C6378D" w:rsidP="00C6378D">
      <w:r w:rsidRPr="00C6378D">
        <w:t>Where do they avoid it?</w:t>
      </w:r>
    </w:p>
    <w:p w14:paraId="07881475" w14:textId="77777777" w:rsidR="00C6378D" w:rsidRPr="00C6378D" w:rsidRDefault="00C6378D" w:rsidP="00C6378D">
      <w:r w:rsidRPr="00C6378D">
        <w:t>What type of gap is present?</w:t>
      </w:r>
    </w:p>
    <w:p w14:paraId="0A857605" w14:textId="77777777" w:rsidR="00C6378D" w:rsidRPr="00C6378D" w:rsidRDefault="00C6378D" w:rsidP="00C6378D">
      <w:r w:rsidRPr="00C6378D">
        <w:t>What capability must be strengthened?</w:t>
      </w:r>
    </w:p>
    <w:p w14:paraId="3D0D430E" w14:textId="77777777" w:rsidR="00C6378D" w:rsidRPr="00C6378D" w:rsidRDefault="00C6378D" w:rsidP="00C6378D">
      <w:r w:rsidRPr="00C6378D">
        <w:t>If you cannot answer these questions, you have not observed deeply enough.</w:t>
      </w:r>
    </w:p>
    <w:p w14:paraId="60002888" w14:textId="77777777" w:rsidR="00C6378D" w:rsidRPr="00C6378D" w:rsidRDefault="00C6378D" w:rsidP="00C6378D">
      <w:pPr>
        <w:pStyle w:val="Heading2"/>
      </w:pPr>
      <w:r w:rsidRPr="00C6378D">
        <w:t>Closing</w:t>
      </w:r>
    </w:p>
    <w:p w14:paraId="011FE38B" w14:textId="77777777" w:rsidR="00C6378D" w:rsidRPr="00C6378D" w:rsidRDefault="00C6378D" w:rsidP="00C6378D">
      <w:r w:rsidRPr="00C6378D">
        <w:t>Humane Connection™ facilitation is not content delivery.</w:t>
      </w:r>
    </w:p>
    <w:p w14:paraId="3F6901D2" w14:textId="77777777" w:rsidR="00C6378D" w:rsidRPr="00C6378D" w:rsidRDefault="00C6378D" w:rsidP="00C6378D">
      <w:r w:rsidRPr="00C6378D">
        <w:t>It is disciplined observation paired with structured intervention.</w:t>
      </w:r>
    </w:p>
    <w:p w14:paraId="3A77A337" w14:textId="77777777" w:rsidR="00C6378D" w:rsidRPr="00C6378D" w:rsidRDefault="00C6378D" w:rsidP="00C6378D">
      <w:r w:rsidRPr="00C6378D">
        <w:t>You are:</w:t>
      </w:r>
    </w:p>
    <w:p w14:paraId="1ABD56B1" w14:textId="77777777" w:rsidR="00C6378D" w:rsidRPr="00C6378D" w:rsidRDefault="00C6378D">
      <w:pPr>
        <w:numPr>
          <w:ilvl w:val="0"/>
          <w:numId w:val="22"/>
        </w:numPr>
      </w:pPr>
      <w:r w:rsidRPr="00C6378D">
        <w:t>Listening continuously</w:t>
      </w:r>
    </w:p>
    <w:p w14:paraId="6CB37261" w14:textId="77777777" w:rsidR="00C6378D" w:rsidRPr="00C6378D" w:rsidRDefault="00C6378D">
      <w:pPr>
        <w:numPr>
          <w:ilvl w:val="0"/>
          <w:numId w:val="22"/>
        </w:numPr>
      </w:pPr>
      <w:r w:rsidRPr="00C6378D">
        <w:t>Assessing in real time</w:t>
      </w:r>
    </w:p>
    <w:p w14:paraId="3B37E847" w14:textId="77777777" w:rsidR="00C6378D" w:rsidRPr="00C6378D" w:rsidRDefault="00C6378D">
      <w:pPr>
        <w:numPr>
          <w:ilvl w:val="0"/>
          <w:numId w:val="22"/>
        </w:numPr>
      </w:pPr>
      <w:r w:rsidRPr="00C6378D">
        <w:t>Documenting patterns</w:t>
      </w:r>
    </w:p>
    <w:p w14:paraId="6AD6BB24" w14:textId="77777777" w:rsidR="00C6378D" w:rsidRPr="00C6378D" w:rsidRDefault="00C6378D">
      <w:pPr>
        <w:numPr>
          <w:ilvl w:val="0"/>
          <w:numId w:val="22"/>
        </w:numPr>
      </w:pPr>
      <w:r w:rsidRPr="00C6378D">
        <w:t>Testing hypotheses</w:t>
      </w:r>
    </w:p>
    <w:p w14:paraId="4AD63BA1" w14:textId="77777777" w:rsidR="00C6378D" w:rsidRPr="00C6378D" w:rsidRDefault="00C6378D">
      <w:pPr>
        <w:numPr>
          <w:ilvl w:val="0"/>
          <w:numId w:val="22"/>
        </w:numPr>
      </w:pPr>
      <w:r w:rsidRPr="00C6378D">
        <w:t>Refining your understanding</w:t>
      </w:r>
    </w:p>
    <w:p w14:paraId="17BA6A87" w14:textId="77777777" w:rsidR="00C6378D" w:rsidRPr="00C6378D" w:rsidRDefault="00C6378D" w:rsidP="00C6378D">
      <w:r w:rsidRPr="00C6378D">
        <w:t>This is what allows you to move from:</w:t>
      </w:r>
    </w:p>
    <w:p w14:paraId="65958B1E" w14:textId="77777777" w:rsidR="00C6378D" w:rsidRPr="00C6378D" w:rsidRDefault="00C6378D" w:rsidP="00C6378D">
      <w:r w:rsidRPr="00C6378D">
        <w:t>Generic training</w:t>
      </w:r>
      <w:r w:rsidRPr="00C6378D">
        <w:br/>
        <w:t>to</w:t>
      </w:r>
      <w:r w:rsidRPr="00C6378D">
        <w:br/>
        <w:t xml:space="preserve">Targeted </w:t>
      </w:r>
      <w:proofErr w:type="gramStart"/>
      <w:r w:rsidRPr="00C6378D">
        <w:t>transformation</w:t>
      </w:r>
      <w:proofErr w:type="gramEnd"/>
    </w:p>
    <w:p w14:paraId="3506E214" w14:textId="77777777" w:rsidR="00C6378D" w:rsidRPr="00C6378D" w:rsidRDefault="00C6378D" w:rsidP="00C6378D">
      <w:r w:rsidRPr="00C6378D">
        <w:t>And this is what makes your work credible at an institutional level.</w:t>
      </w:r>
    </w:p>
    <w:p w14:paraId="641BED7C" w14:textId="77777777" w:rsidR="00C6378D" w:rsidRPr="00C6378D" w:rsidRDefault="00C6378D" w:rsidP="00C6378D">
      <w:r w:rsidRPr="00C6378D">
        <w:t xml:space="preserve">The standard must </w:t>
      </w:r>
      <w:proofErr w:type="gramStart"/>
      <w:r w:rsidRPr="00C6378D">
        <w:t>hold</w:t>
      </w:r>
      <w:proofErr w:type="gramEnd"/>
      <w:r w:rsidRPr="00C6378D">
        <w:t>.</w:t>
      </w:r>
    </w:p>
    <w:p w14:paraId="5DFC8A46" w14:textId="1C59CFDD" w:rsidR="00C727ED" w:rsidRPr="00AA6CBC" w:rsidRDefault="00C727ED" w:rsidP="00C6378D"/>
    <w:sectPr w:rsidR="00C727ED" w:rsidRPr="00AA6CBC" w:rsidSect="0049328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FEB8C" w14:textId="77777777" w:rsidR="00453B7A" w:rsidRDefault="00453B7A" w:rsidP="00EA77DC">
      <w:pPr>
        <w:spacing w:after="0" w:line="240" w:lineRule="auto"/>
      </w:pPr>
      <w:r>
        <w:separator/>
      </w:r>
    </w:p>
  </w:endnote>
  <w:endnote w:type="continuationSeparator" w:id="0">
    <w:p w14:paraId="49538192" w14:textId="77777777" w:rsidR="00453B7A" w:rsidRDefault="00453B7A" w:rsidP="00EA77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auto"/>
    <w:pitch w:val="variable"/>
    <w:sig w:usb0="E00002FF" w:usb1="4000201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8800484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42A35B38" w14:textId="77777777" w:rsidR="00EA77DC" w:rsidRPr="00EA77DC" w:rsidRDefault="00EA77DC">
        <w:pPr>
          <w:pStyle w:val="Footer"/>
          <w:jc w:val="right"/>
          <w:rPr>
            <w:sz w:val="20"/>
            <w:szCs w:val="20"/>
          </w:rPr>
        </w:pPr>
        <w:r w:rsidRPr="00EA77DC">
          <w:rPr>
            <w:sz w:val="20"/>
            <w:szCs w:val="20"/>
          </w:rPr>
          <w:fldChar w:fldCharType="begin"/>
        </w:r>
        <w:r w:rsidRPr="00EA77DC">
          <w:rPr>
            <w:sz w:val="20"/>
            <w:szCs w:val="20"/>
          </w:rPr>
          <w:instrText xml:space="preserve"> PAGE   \* MERGEFORMAT </w:instrText>
        </w:r>
        <w:r w:rsidRPr="00EA77DC">
          <w:rPr>
            <w:sz w:val="20"/>
            <w:szCs w:val="20"/>
          </w:rPr>
          <w:fldChar w:fldCharType="separate"/>
        </w:r>
        <w:r w:rsidRPr="00EA77DC">
          <w:rPr>
            <w:noProof/>
            <w:sz w:val="20"/>
            <w:szCs w:val="20"/>
          </w:rPr>
          <w:t>2</w:t>
        </w:r>
        <w:r w:rsidRPr="00EA77DC">
          <w:rPr>
            <w:noProof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E869D" w14:textId="77777777" w:rsidR="00453B7A" w:rsidRDefault="00453B7A" w:rsidP="00EA77DC">
      <w:pPr>
        <w:spacing w:after="0" w:line="240" w:lineRule="auto"/>
      </w:pPr>
      <w:r>
        <w:separator/>
      </w:r>
    </w:p>
  </w:footnote>
  <w:footnote w:type="continuationSeparator" w:id="0">
    <w:p w14:paraId="21BE0B36" w14:textId="77777777" w:rsidR="00453B7A" w:rsidRDefault="00453B7A" w:rsidP="00EA77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D4517" w14:textId="55E5CE24" w:rsidR="00EA77DC" w:rsidRDefault="00EA77DC" w:rsidP="00EA77DC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A8A"/>
    <w:multiLevelType w:val="multilevel"/>
    <w:tmpl w:val="93B2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74DFD"/>
    <w:multiLevelType w:val="multilevel"/>
    <w:tmpl w:val="41F2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411B9"/>
    <w:multiLevelType w:val="multilevel"/>
    <w:tmpl w:val="158E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33E47"/>
    <w:multiLevelType w:val="multilevel"/>
    <w:tmpl w:val="B078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05936"/>
    <w:multiLevelType w:val="multilevel"/>
    <w:tmpl w:val="8778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61E59"/>
    <w:multiLevelType w:val="multilevel"/>
    <w:tmpl w:val="CF7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F78F0"/>
    <w:multiLevelType w:val="multilevel"/>
    <w:tmpl w:val="A7B8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E74B0"/>
    <w:multiLevelType w:val="multilevel"/>
    <w:tmpl w:val="C882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0183F"/>
    <w:multiLevelType w:val="multilevel"/>
    <w:tmpl w:val="9DCA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16577"/>
    <w:multiLevelType w:val="multilevel"/>
    <w:tmpl w:val="80C0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3D7CAE"/>
    <w:multiLevelType w:val="multilevel"/>
    <w:tmpl w:val="07E8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3C6AF5"/>
    <w:multiLevelType w:val="multilevel"/>
    <w:tmpl w:val="F636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3E6954"/>
    <w:multiLevelType w:val="multilevel"/>
    <w:tmpl w:val="2FBE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4135B8"/>
    <w:multiLevelType w:val="multilevel"/>
    <w:tmpl w:val="4050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AD6CE3"/>
    <w:multiLevelType w:val="multilevel"/>
    <w:tmpl w:val="199E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9816ED"/>
    <w:multiLevelType w:val="multilevel"/>
    <w:tmpl w:val="505C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C011B7"/>
    <w:multiLevelType w:val="multilevel"/>
    <w:tmpl w:val="BAE8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EE7DA6"/>
    <w:multiLevelType w:val="multilevel"/>
    <w:tmpl w:val="3B68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A80B0A"/>
    <w:multiLevelType w:val="multilevel"/>
    <w:tmpl w:val="4EDC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DA01EF"/>
    <w:multiLevelType w:val="multilevel"/>
    <w:tmpl w:val="C8C8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C53300"/>
    <w:multiLevelType w:val="multilevel"/>
    <w:tmpl w:val="AEDE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6C46F7"/>
    <w:multiLevelType w:val="multilevel"/>
    <w:tmpl w:val="4DC4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701693">
    <w:abstractNumId w:val="5"/>
  </w:num>
  <w:num w:numId="2" w16cid:durableId="489633860">
    <w:abstractNumId w:val="20"/>
  </w:num>
  <w:num w:numId="3" w16cid:durableId="2049522512">
    <w:abstractNumId w:val="10"/>
  </w:num>
  <w:num w:numId="4" w16cid:durableId="1468547204">
    <w:abstractNumId w:val="9"/>
  </w:num>
  <w:num w:numId="5" w16cid:durableId="231084844">
    <w:abstractNumId w:val="11"/>
  </w:num>
  <w:num w:numId="6" w16cid:durableId="1875188741">
    <w:abstractNumId w:val="8"/>
  </w:num>
  <w:num w:numId="7" w16cid:durableId="869077064">
    <w:abstractNumId w:val="3"/>
  </w:num>
  <w:num w:numId="8" w16cid:durableId="813181643">
    <w:abstractNumId w:val="12"/>
  </w:num>
  <w:num w:numId="9" w16cid:durableId="949093551">
    <w:abstractNumId w:val="18"/>
  </w:num>
  <w:num w:numId="10" w16cid:durableId="1406224922">
    <w:abstractNumId w:val="15"/>
  </w:num>
  <w:num w:numId="11" w16cid:durableId="1444109961">
    <w:abstractNumId w:val="2"/>
  </w:num>
  <w:num w:numId="12" w16cid:durableId="1130325781">
    <w:abstractNumId w:val="17"/>
  </w:num>
  <w:num w:numId="13" w16cid:durableId="2087068564">
    <w:abstractNumId w:val="14"/>
  </w:num>
  <w:num w:numId="14" w16cid:durableId="1121875951">
    <w:abstractNumId w:val="4"/>
  </w:num>
  <w:num w:numId="15" w16cid:durableId="1324508148">
    <w:abstractNumId w:val="16"/>
  </w:num>
  <w:num w:numId="16" w16cid:durableId="662320762">
    <w:abstractNumId w:val="13"/>
  </w:num>
  <w:num w:numId="17" w16cid:durableId="316568356">
    <w:abstractNumId w:val="7"/>
  </w:num>
  <w:num w:numId="18" w16cid:durableId="134101549">
    <w:abstractNumId w:val="19"/>
  </w:num>
  <w:num w:numId="19" w16cid:durableId="2022661102">
    <w:abstractNumId w:val="21"/>
  </w:num>
  <w:num w:numId="20" w16cid:durableId="809130029">
    <w:abstractNumId w:val="0"/>
  </w:num>
  <w:num w:numId="21" w16cid:durableId="401104285">
    <w:abstractNumId w:val="1"/>
  </w:num>
  <w:num w:numId="22" w16cid:durableId="1843280196">
    <w:abstractNumId w:val="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7ED"/>
    <w:rsid w:val="00033FCB"/>
    <w:rsid w:val="000B2712"/>
    <w:rsid w:val="0013642F"/>
    <w:rsid w:val="00165D9B"/>
    <w:rsid w:val="001B49B2"/>
    <w:rsid w:val="001D2911"/>
    <w:rsid w:val="002860C7"/>
    <w:rsid w:val="00322958"/>
    <w:rsid w:val="003836A5"/>
    <w:rsid w:val="003D269B"/>
    <w:rsid w:val="003F38CE"/>
    <w:rsid w:val="003F5260"/>
    <w:rsid w:val="00453B7A"/>
    <w:rsid w:val="0049328D"/>
    <w:rsid w:val="005554A6"/>
    <w:rsid w:val="00597A8E"/>
    <w:rsid w:val="005B1A29"/>
    <w:rsid w:val="006050C8"/>
    <w:rsid w:val="007941DB"/>
    <w:rsid w:val="007B08E9"/>
    <w:rsid w:val="007D656D"/>
    <w:rsid w:val="007D7D24"/>
    <w:rsid w:val="007F02D4"/>
    <w:rsid w:val="00890FBD"/>
    <w:rsid w:val="008B5A34"/>
    <w:rsid w:val="008C0B78"/>
    <w:rsid w:val="009D1029"/>
    <w:rsid w:val="00A0222B"/>
    <w:rsid w:val="00AA6CBC"/>
    <w:rsid w:val="00B50BF3"/>
    <w:rsid w:val="00C248F5"/>
    <w:rsid w:val="00C57A48"/>
    <w:rsid w:val="00C6378D"/>
    <w:rsid w:val="00C727ED"/>
    <w:rsid w:val="00D43D38"/>
    <w:rsid w:val="00D56881"/>
    <w:rsid w:val="00DB50F0"/>
    <w:rsid w:val="00EA77DC"/>
    <w:rsid w:val="00EF2E67"/>
    <w:rsid w:val="00FE74ED"/>
    <w:rsid w:val="0EFAEB54"/>
    <w:rsid w:val="1641F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C01F11"/>
  <w15:chartTrackingRefBased/>
  <w15:docId w15:val="{E47648FC-26B5-4018-8EF8-92F6E61C1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69B"/>
    <w:pPr>
      <w:spacing w:line="276" w:lineRule="auto"/>
    </w:pPr>
    <w:rPr>
      <w:rFonts w:ascii="Open Sans" w:hAnsi="Open Sans" w:cs="Open Sans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54A6"/>
    <w:pPr>
      <w:keepNext/>
      <w:keepLines/>
      <w:spacing w:before="360" w:after="80"/>
      <w:jc w:val="center"/>
      <w:outlineLvl w:val="0"/>
    </w:pPr>
    <w:rPr>
      <w:rFonts w:eastAsiaTheme="majorEastAsia"/>
      <w:b/>
      <w:bCs/>
      <w:color w:val="365F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54A6"/>
    <w:pPr>
      <w:keepNext/>
      <w:keepLines/>
      <w:spacing w:before="160" w:after="80"/>
      <w:outlineLvl w:val="1"/>
    </w:pPr>
    <w:rPr>
      <w:rFonts w:eastAsiaTheme="majorEastAsia"/>
      <w:b/>
      <w:bCs/>
      <w:color w:val="AA66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7A8E"/>
    <w:pPr>
      <w:outlineLvl w:val="2"/>
    </w:pPr>
    <w:rPr>
      <w:rFonts w:ascii="Open Sans Light" w:hAnsi="Open Sans Light" w:cs="Open Sans Light"/>
      <w:color w:val="365F9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97A8E"/>
    <w:pPr>
      <w:keepNext/>
      <w:keepLines/>
      <w:spacing w:before="80" w:after="40"/>
      <w:outlineLvl w:val="3"/>
    </w:pPr>
    <w:rPr>
      <w:rFonts w:ascii="Open Sans Light" w:eastAsiaTheme="majorEastAsia" w:hAnsi="Open Sans Light" w:cs="Open Sans Light"/>
      <w:i/>
      <w:iCs/>
      <w:color w:val="28466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554A6"/>
    <w:pPr>
      <w:keepNext/>
      <w:keepLines/>
      <w:spacing w:before="80" w:after="40"/>
      <w:outlineLvl w:val="4"/>
    </w:pPr>
    <w:rPr>
      <w:rFonts w:eastAsiaTheme="majorEastAsia" w:cstheme="majorBidi"/>
      <w:color w:val="28466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555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4A6"/>
    <w:rPr>
      <w:rFonts w:ascii="Open Sans" w:eastAsiaTheme="majorEastAsia" w:hAnsi="Open Sans" w:cs="Open Sans"/>
      <w:b/>
      <w:bCs/>
      <w:color w:val="365F9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54A6"/>
    <w:rPr>
      <w:rFonts w:ascii="Open Sans" w:eastAsiaTheme="majorEastAsia" w:hAnsi="Open Sans" w:cs="Open Sans"/>
      <w:b/>
      <w:bCs/>
      <w:color w:val="AA66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7A8E"/>
    <w:rPr>
      <w:rFonts w:ascii="Open Sans Light" w:hAnsi="Open Sans Light" w:cs="Open Sans Light"/>
      <w:color w:val="365F91"/>
    </w:rPr>
  </w:style>
  <w:style w:type="character" w:customStyle="1" w:styleId="Heading4Char">
    <w:name w:val="Heading 4 Char"/>
    <w:basedOn w:val="DefaultParagraphFont"/>
    <w:link w:val="Heading4"/>
    <w:uiPriority w:val="9"/>
    <w:rsid w:val="00597A8E"/>
    <w:rPr>
      <w:rFonts w:ascii="Open Sans Light" w:eastAsiaTheme="majorEastAsia" w:hAnsi="Open Sans Light" w:cs="Open Sans Light"/>
      <w:i/>
      <w:iCs/>
      <w:color w:val="28466C" w:themeColor="accent1" w:themeShade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5554A6"/>
    <w:rPr>
      <w:rFonts w:eastAsiaTheme="majorEastAsia" w:cstheme="majorBidi"/>
      <w:color w:val="28466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A8E"/>
    <w:pPr>
      <w:spacing w:after="80" w:line="240" w:lineRule="auto"/>
      <w:contextualSpacing/>
    </w:pPr>
    <w:rPr>
      <w:rFonts w:eastAsiaTheme="majorEastAsi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A8E"/>
    <w:rPr>
      <w:rFonts w:ascii="Open Sans" w:eastAsiaTheme="majorEastAsia" w:hAnsi="Open Sans" w:cs="Open Sans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A8E"/>
    <w:pPr>
      <w:numPr>
        <w:ilvl w:val="1"/>
      </w:numPr>
    </w:pPr>
    <w:rPr>
      <w:rFonts w:eastAsiaTheme="majorEastAsia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A8E"/>
    <w:rPr>
      <w:rFonts w:ascii="Open Sans" w:eastAsiaTheme="majorEastAsia" w:hAnsi="Open Sans" w:cs="Open Sans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555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5554A6"/>
    <w:rPr>
      <w:i/>
      <w:iCs/>
      <w:color w:val="28466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A8E"/>
    <w:pPr>
      <w:pBdr>
        <w:top w:val="single" w:sz="4" w:space="10" w:color="28466C" w:themeColor="accent1" w:themeShade="BF"/>
        <w:bottom w:val="single" w:sz="4" w:space="10" w:color="28466C" w:themeColor="accent1" w:themeShade="BF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A8E"/>
    <w:rPr>
      <w:rFonts w:ascii="Open Sans" w:hAnsi="Open Sans" w:cs="Open Sans"/>
      <w:i/>
      <w:iCs/>
      <w:color w:val="365F91"/>
    </w:rPr>
  </w:style>
  <w:style w:type="character" w:styleId="IntenseReference">
    <w:name w:val="Intense Reference"/>
    <w:basedOn w:val="DefaultParagraphFont"/>
    <w:uiPriority w:val="32"/>
    <w:rsid w:val="005554A6"/>
    <w:rPr>
      <w:b/>
      <w:bCs/>
      <w:smallCaps/>
      <w:color w:val="28466C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597A8E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rsid w:val="00597A8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A77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77DC"/>
    <w:rPr>
      <w:rFonts w:ascii="Open Sans" w:hAnsi="Open Sans" w:cs="Open Sans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77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77DC"/>
    <w:rPr>
      <w:rFonts w:ascii="Open Sans" w:hAnsi="Open Sans" w:cs="Open Sans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usiness%20Admin\OneDrive%20-%20natashazena.com\NZ%20Team%20Central%20-%20Documents\Letterheads%20and%20Templates\NZ%20LLC%20Branded%20Template.dotx" TargetMode="External"/></Relationships>
</file>

<file path=word/theme/theme1.xml><?xml version="1.0" encoding="utf-8"?>
<a:theme xmlns:a="http://schemas.openxmlformats.org/drawingml/2006/main" name="Office Theme">
  <a:themeElements>
    <a:clrScheme name="NZ Brand Colors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365F91"/>
      </a:accent1>
      <a:accent2>
        <a:srgbClr val="AA6600"/>
      </a:accent2>
      <a:accent3>
        <a:srgbClr val="000000"/>
      </a:accent3>
      <a:accent4>
        <a:srgbClr val="FFFFFF"/>
      </a:accent4>
      <a:accent5>
        <a:srgbClr val="F8F8F8"/>
      </a:accent5>
      <a:accent6>
        <a:srgbClr val="F8F8F8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44CDACB8B52749A3AF7CDF1AC8B625" ma:contentTypeVersion="11" ma:contentTypeDescription="Create a new document." ma:contentTypeScope="" ma:versionID="0972fd6f15ef7816e0341cab3aabcb46">
  <xsd:schema xmlns:xsd="http://www.w3.org/2001/XMLSchema" xmlns:xs="http://www.w3.org/2001/XMLSchema" xmlns:p="http://schemas.microsoft.com/office/2006/metadata/properties" xmlns:ns2="fb0c41d0-de3b-45eb-9049-fb79928fd8be" xmlns:ns3="a82e55d9-3b4e-413f-838b-d9a7806b5e1f" targetNamespace="http://schemas.microsoft.com/office/2006/metadata/properties" ma:root="true" ma:fieldsID="eaf05ece690558896af02286f8c24b4e" ns2:_="" ns3:_="">
    <xsd:import namespace="fb0c41d0-de3b-45eb-9049-fb79928fd8be"/>
    <xsd:import namespace="a82e55d9-3b4e-413f-838b-d9a7806b5e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c41d0-de3b-45eb-9049-fb79928fd8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70e1e81-a91d-468b-b115-e8947b6183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e55d9-3b4e-413f-838b-d9a7806b5e1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8b17387-5f62-41a8-8792-76ed9d570661}" ma:internalName="TaxCatchAll" ma:showField="CatchAllData" ma:web="a82e55d9-3b4e-413f-838b-d9a7806b5e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82e55d9-3b4e-413f-838b-d9a7806b5e1f" xsi:nil="true"/>
    <lcf76f155ced4ddcb4097134ff3c332f xmlns="fb0c41d0-de3b-45eb-9049-fb79928fd8b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B36E100-D857-4B1A-B590-72275A46E8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F24384-5192-4A98-8999-C03493A3A2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0c41d0-de3b-45eb-9049-fb79928fd8be"/>
    <ds:schemaRef ds:uri="a82e55d9-3b4e-413f-838b-d9a7806b5e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BFACA1-E746-48C1-BBF7-2992BC5E327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B459E05-1107-4CAB-BE29-326FB253F8D0}">
  <ds:schemaRefs>
    <ds:schemaRef ds:uri="http://schemas.microsoft.com/office/2006/metadata/properties"/>
    <ds:schemaRef ds:uri="http://schemas.microsoft.com/office/infopath/2007/PartnerControls"/>
    <ds:schemaRef ds:uri="a82e55d9-3b4e-413f-838b-d9a7806b5e1f"/>
    <ds:schemaRef ds:uri="fb0c41d0-de3b-45eb-9049-fb79928fd8b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NZ LLC Branded Template.dotx</Template>
  <TotalTime>1</TotalTime>
  <Pages>10</Pages>
  <Words>1230</Words>
  <Characters>7016</Characters>
  <Application>Microsoft Office Word</Application>
  <DocSecurity>0</DocSecurity>
  <Lines>58</Lines>
  <Paragraphs>16</Paragraphs>
  <ScaleCrop>false</ScaleCrop>
  <Company/>
  <LinksUpToDate>false</LinksUpToDate>
  <CharactersWithSpaces>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Business Admin</dc:creator>
  <cp:keywords/>
  <dc:description/>
  <cp:lastModifiedBy>Feria, Michael</cp:lastModifiedBy>
  <cp:revision>6</cp:revision>
  <dcterms:created xsi:type="dcterms:W3CDTF">2026-03-17T18:51:00Z</dcterms:created>
  <dcterms:modified xsi:type="dcterms:W3CDTF">2026-07-10T16:50:00Z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975126dc-dbdb-4efd-ad48-5790ab8360ab</vt:lpwstr>
  </property>
  <property fmtid="{D5CDD505-2E9C-101B-9397-08002B2CF9AE}" pid="3" name="ContentTypeId">
    <vt:lpwstr>0x010100A144CDACB8B52749A3AF7CDF1AC8B625</vt:lpwstr>
  </property>
  <property fmtid="{D5CDD505-2E9C-101B-9397-08002B2CF9AE}" pid="4" name="MediaServiceImageTags">
    <vt:lpwstr/>
  </property>
</Properties>
</file>